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14:paraId="34E41C6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F6D4381" w14:textId="44F7E1AD" w:rsidR="003D1B71" w:rsidRPr="00B22425" w:rsidRDefault="007E537B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4998D6D" wp14:editId="06801D8D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98</wp:posOffset>
                  </wp:positionV>
                  <wp:extent cx="1468120" cy="1957070"/>
                  <wp:effectExtent l="0" t="0" r="0" b="5080"/>
                  <wp:wrapTight wrapText="bothSides">
                    <wp:wrapPolygon edited="0">
                      <wp:start x="0" y="0"/>
                      <wp:lineTo x="0" y="21446"/>
                      <wp:lineTo x="21301" y="21446"/>
                      <wp:lineTo x="21301" y="0"/>
                      <wp:lineTo x="0" y="0"/>
                    </wp:wrapPolygon>
                  </wp:wrapTight>
                  <wp:docPr id="206927939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279397" name="Рисунок 20692793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DC3AB2B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5EDC257" w14:textId="77777777" w:rsidR="003D1B71" w:rsidRDefault="00BF3594" w:rsidP="00310F17">
            <w:pPr>
              <w:pStyle w:val="af"/>
              <w:rPr>
                <w:sz w:val="52"/>
                <w:szCs w:val="52"/>
                <w:lang w:val="kk-KZ"/>
              </w:rPr>
            </w:pPr>
            <w:r w:rsidRPr="00E405FD">
              <w:rPr>
                <w:sz w:val="52"/>
                <w:szCs w:val="52"/>
                <w:lang w:val="kk-KZ"/>
              </w:rPr>
              <w:t>Жазира</w:t>
            </w:r>
            <w:r w:rsidR="003D1B71" w:rsidRPr="00E405FD">
              <w:rPr>
                <w:sz w:val="52"/>
                <w:szCs w:val="52"/>
                <w:lang w:bidi="ru-RU"/>
              </w:rPr>
              <w:br/>
            </w:r>
            <w:proofErr w:type="spellStart"/>
            <w:r w:rsidRPr="00E405FD">
              <w:rPr>
                <w:sz w:val="52"/>
                <w:szCs w:val="52"/>
                <w:lang w:val="kk-KZ"/>
              </w:rPr>
              <w:t>Нуртаева</w:t>
            </w:r>
            <w:proofErr w:type="spellEnd"/>
          </w:p>
          <w:p w14:paraId="01D989B4" w14:textId="1184807B" w:rsidR="00D7146D" w:rsidRPr="00836DE0" w:rsidRDefault="00693DBC" w:rsidP="00D7146D">
            <w:pPr>
              <w:pStyle w:val="21"/>
              <w:rPr>
                <w:rFonts w:ascii="Calibri" w:hAnsi="Calibri" w:cs="Calibri"/>
                <w:color w:val="000000" w:themeColor="text1"/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Аты-ж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>өні</w:t>
            </w:r>
            <w:r w:rsidR="00C23959" w:rsidRPr="00836DE0">
              <w:rPr>
                <w:rFonts w:ascii="Calibri" w:hAnsi="Calibri" w:cs="Calibri"/>
                <w:sz w:val="28"/>
                <w:szCs w:val="28"/>
                <w:lang w:val="kk-KZ"/>
              </w:rPr>
              <w:t>: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 xml:space="preserve"> </w:t>
            </w:r>
            <w:proofErr w:type="spellStart"/>
            <w:r w:rsidRPr="00836DE0">
              <w:rPr>
                <w:rFonts w:ascii="Calibri" w:hAnsi="Calibri" w:cs="Calibri"/>
                <w:color w:val="000000" w:themeColor="text1"/>
                <w:sz w:val="28"/>
                <w:szCs w:val="28"/>
                <w:lang w:val="kk-KZ"/>
              </w:rPr>
              <w:t>Нуртаева</w:t>
            </w:r>
            <w:proofErr w:type="spellEnd"/>
            <w:r w:rsidRPr="00836DE0">
              <w:rPr>
                <w:rFonts w:ascii="Calibri" w:hAnsi="Calibri" w:cs="Calibri"/>
                <w:color w:val="000000" w:themeColor="text1"/>
                <w:sz w:val="28"/>
                <w:szCs w:val="28"/>
                <w:lang w:val="kk-KZ"/>
              </w:rPr>
              <w:t xml:space="preserve"> Жазира </w:t>
            </w:r>
            <w:proofErr w:type="spellStart"/>
            <w:r w:rsidRPr="00836DE0">
              <w:rPr>
                <w:rFonts w:ascii="Calibri" w:hAnsi="Calibri" w:cs="Calibri"/>
                <w:color w:val="000000" w:themeColor="text1"/>
                <w:sz w:val="28"/>
                <w:szCs w:val="28"/>
                <w:lang w:val="kk-KZ"/>
              </w:rPr>
              <w:t>Ардаккызы</w:t>
            </w:r>
            <w:proofErr w:type="spellEnd"/>
          </w:p>
          <w:p w14:paraId="768A5B79" w14:textId="7EFCCDE8" w:rsidR="00C23959" w:rsidRPr="00682B99" w:rsidRDefault="00682B99" w:rsidP="00682B99">
            <w:pPr>
              <w:pStyle w:val="21"/>
              <w:rPr>
                <w:rFonts w:ascii="Calibri" w:hAnsi="Calibri" w:cs="Calibri"/>
                <w:sz w:val="22"/>
                <w:szCs w:val="22"/>
              </w:rPr>
            </w:pPr>
            <w:r w:rsidRPr="00836DE0">
              <w:rPr>
                <w:sz w:val="28"/>
                <w:szCs w:val="28"/>
                <w:lang w:val="kk-KZ"/>
              </w:rPr>
              <w:t>Туған жер</w:t>
            </w:r>
            <w:r w:rsidR="00D7146D" w:rsidRPr="00836DE0">
              <w:rPr>
                <w:sz w:val="28"/>
                <w:szCs w:val="28"/>
                <w:lang w:val="kk-KZ"/>
              </w:rPr>
              <w:t>і:</w:t>
            </w:r>
            <w:r w:rsidRPr="00836DE0">
              <w:rPr>
                <w:sz w:val="28"/>
                <w:szCs w:val="28"/>
                <w:lang w:val="kk-KZ"/>
              </w:rPr>
              <w:t xml:space="preserve">  </w:t>
            </w:r>
            <w:r w:rsidRPr="00836DE0">
              <w:rPr>
                <w:b w:val="0"/>
                <w:bCs w:val="0"/>
                <w:color w:val="000000" w:themeColor="text1"/>
                <w:sz w:val="28"/>
                <w:szCs w:val="28"/>
                <w:lang w:val="kk-KZ"/>
              </w:rPr>
              <w:t>К</w:t>
            </w:r>
            <w:r w:rsidRPr="00836DE0"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  <w:lang w:val="kk-KZ"/>
              </w:rPr>
              <w:t>өкшетау қаласы</w:t>
            </w:r>
          </w:p>
        </w:tc>
      </w:tr>
      <w:tr w:rsidR="003D1B71" w:rsidRPr="0016680B" w14:paraId="2BC14FE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E22878A" w14:textId="77777777"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DB69717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D567EFB" w14:textId="0137D55A" w:rsidR="003D1B71" w:rsidRPr="00836DE0" w:rsidRDefault="00966440" w:rsidP="00783C05">
            <w:pPr>
              <w:pStyle w:val="21"/>
              <w:rPr>
                <w:sz w:val="28"/>
                <w:szCs w:val="28"/>
              </w:rPr>
            </w:pPr>
            <w:r w:rsidRPr="00836DE0">
              <w:rPr>
                <w:sz w:val="28"/>
                <w:szCs w:val="28"/>
                <w:lang w:val="kk-KZ"/>
              </w:rPr>
              <w:t>Білімі:</w:t>
            </w:r>
          </w:p>
          <w:p w14:paraId="7A525140" w14:textId="2AE99C5B" w:rsidR="003D1B71" w:rsidRPr="00836DE0" w:rsidRDefault="00966440" w:rsidP="00B22425">
            <w:pPr>
              <w:pStyle w:val="af9"/>
              <w:spacing w:line="216" w:lineRule="auto"/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Орта:</w:t>
            </w:r>
          </w:p>
          <w:p w14:paraId="31D72CFE" w14:textId="77777777" w:rsidR="00E405FD" w:rsidRPr="00836DE0" w:rsidRDefault="00966440" w:rsidP="00C23959">
            <w:pPr>
              <w:pStyle w:val="a0"/>
              <w:numPr>
                <w:ilvl w:val="0"/>
                <w:numId w:val="0"/>
              </w:numPr>
              <w:spacing w:line="216" w:lineRule="auto"/>
              <w:ind w:left="360" w:hanging="360"/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2006-2017 </w:t>
            </w:r>
            <w:proofErr w:type="spellStart"/>
            <w:r w:rsidRPr="00836DE0">
              <w:rPr>
                <w:sz w:val="28"/>
                <w:szCs w:val="28"/>
                <w:lang w:val="kk-KZ"/>
              </w:rPr>
              <w:t>ж.ж</w:t>
            </w:r>
            <w:proofErr w:type="spellEnd"/>
            <w:r w:rsidRPr="00836DE0">
              <w:rPr>
                <w:sz w:val="28"/>
                <w:szCs w:val="28"/>
                <w:lang w:val="kk-KZ"/>
              </w:rPr>
              <w:t>. С. Жүнісов атындағы мектеп-лицейі</w:t>
            </w:r>
          </w:p>
          <w:p w14:paraId="2C76DF25" w14:textId="6DAC9862" w:rsidR="00E405FD" w:rsidRPr="00836DE0" w:rsidRDefault="00E405FD" w:rsidP="00E405F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b/>
                <w:bCs/>
                <w:sz w:val="28"/>
                <w:szCs w:val="28"/>
                <w:lang w:val="kk-KZ"/>
              </w:rPr>
            </w:pPr>
            <w:r w:rsidRPr="00836DE0">
              <w:rPr>
                <w:b/>
                <w:bCs/>
                <w:sz w:val="28"/>
                <w:szCs w:val="28"/>
                <w:lang w:val="kk-KZ"/>
              </w:rPr>
              <w:t>Жоғары:</w:t>
            </w:r>
          </w:p>
          <w:p w14:paraId="7EF89223" w14:textId="7E2E2EEE" w:rsidR="00E405FD" w:rsidRPr="00836DE0" w:rsidRDefault="00693DBC" w:rsidP="00E405F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2017-2021 ж. </w:t>
            </w:r>
            <w:r w:rsidR="00E405FD" w:rsidRPr="00836DE0">
              <w:rPr>
                <w:sz w:val="28"/>
                <w:szCs w:val="28"/>
                <w:lang w:val="kk-KZ"/>
              </w:rPr>
              <w:t>Л.Н. Гумилев атындағы Еуразия Ұлттық университеті, журналистика және саясаттану факультеті</w:t>
            </w:r>
          </w:p>
          <w:p w14:paraId="4B12A0D4" w14:textId="3B863F4B" w:rsidR="00E405FD" w:rsidRPr="00836DE0" w:rsidRDefault="00C23959" w:rsidP="00E405F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Мамандығы: Журналист, </w:t>
            </w:r>
            <w:r w:rsidRPr="009B6F7D">
              <w:rPr>
                <w:sz w:val="28"/>
                <w:szCs w:val="28"/>
                <w:lang w:val="kk-KZ"/>
              </w:rPr>
              <w:t xml:space="preserve">PR </w:t>
            </w: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>маманы</w:t>
            </w:r>
          </w:p>
          <w:p w14:paraId="4303FE02" w14:textId="32719D19" w:rsidR="003D1B71" w:rsidRPr="00836DE0" w:rsidRDefault="00E405FD" w:rsidP="00E405F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 </w:t>
            </w:r>
            <w:r w:rsidR="00693DBC" w:rsidRPr="00836DE0">
              <w:rPr>
                <w:sz w:val="28"/>
                <w:szCs w:val="28"/>
                <w:lang w:val="kk-KZ"/>
              </w:rPr>
              <w:t xml:space="preserve">2024-2025 ж. </w:t>
            </w:r>
            <w:r w:rsidR="00693DBC" w:rsidRPr="009B6F7D">
              <w:rPr>
                <w:sz w:val="28"/>
                <w:szCs w:val="28"/>
                <w:lang w:val="kk-KZ"/>
              </w:rPr>
              <w:t xml:space="preserve">APEMS </w:t>
            </w:r>
            <w:proofErr w:type="spellStart"/>
            <w:r w:rsidR="00693DBC" w:rsidRPr="009B6F7D">
              <w:rPr>
                <w:sz w:val="28"/>
                <w:szCs w:val="28"/>
                <w:lang w:val="kk-KZ"/>
              </w:rPr>
              <w:t>Business</w:t>
            </w:r>
            <w:proofErr w:type="spellEnd"/>
            <w:r w:rsidR="00693DBC" w:rsidRPr="009B6F7D">
              <w:rPr>
                <w:sz w:val="28"/>
                <w:szCs w:val="28"/>
                <w:lang w:val="kk-KZ"/>
              </w:rPr>
              <w:t xml:space="preserve"> </w:t>
            </w:r>
            <w:proofErr w:type="spellStart"/>
            <w:r w:rsidR="00693DBC" w:rsidRPr="009B6F7D">
              <w:rPr>
                <w:sz w:val="28"/>
                <w:szCs w:val="28"/>
                <w:lang w:val="kk-KZ"/>
              </w:rPr>
              <w:t>Academy</w:t>
            </w:r>
            <w:proofErr w:type="spellEnd"/>
            <w:r w:rsidR="00693DBC" w:rsidRPr="00836DE0">
              <w:rPr>
                <w:rFonts w:eastAsia="Batang"/>
                <w:sz w:val="28"/>
                <w:szCs w:val="28"/>
                <w:lang w:val="kk-KZ" w:eastAsia="ko-KR"/>
              </w:rPr>
              <w:t>.</w:t>
            </w:r>
          </w:p>
          <w:p w14:paraId="063DC867" w14:textId="0E127C4B" w:rsidR="00693DBC" w:rsidRPr="00836DE0" w:rsidRDefault="00693DBC" w:rsidP="00E405F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 xml:space="preserve">Мамандығы: </w:t>
            </w:r>
            <w:r w:rsidR="00D7146D" w:rsidRPr="00836DE0">
              <w:rPr>
                <w:rFonts w:eastAsia="Batang"/>
                <w:sz w:val="28"/>
                <w:szCs w:val="28"/>
                <w:lang w:val="kk-KZ" w:eastAsia="ko-KR"/>
              </w:rPr>
              <w:t>Іскерлік әкімшілік магистрі</w:t>
            </w:r>
          </w:p>
          <w:p w14:paraId="45A018A1" w14:textId="284E450F" w:rsidR="00D7146D" w:rsidRPr="00836DE0" w:rsidRDefault="00D7146D" w:rsidP="00D7146D">
            <w:pPr>
              <w:pStyle w:val="21"/>
              <w:rPr>
                <w:rFonts w:ascii="Calibri" w:hAnsi="Calibri" w:cs="Calibri"/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Жұмыс т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>әжірибесі:</w:t>
            </w:r>
          </w:p>
          <w:p w14:paraId="37A3A85B" w14:textId="5FF22B9C" w:rsidR="00D7146D" w:rsidRPr="00836DE0" w:rsidRDefault="00D7146D" w:rsidP="00D7146D">
            <w:pPr>
              <w:pStyle w:val="af2"/>
              <w:spacing w:line="216" w:lineRule="auto"/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2021 – қазіргі уақытқа дейін ҚР ТСМ Спортты дамыту дирекциясының баспасөз қызмет</w:t>
            </w:r>
            <w:r w:rsidR="00682B99" w:rsidRPr="00836DE0">
              <w:rPr>
                <w:sz w:val="28"/>
                <w:szCs w:val="28"/>
                <w:lang w:val="kk-KZ"/>
              </w:rPr>
              <w:t>кері</w:t>
            </w:r>
          </w:p>
          <w:p w14:paraId="38C68AE1" w14:textId="77777777" w:rsidR="00D7146D" w:rsidRPr="00836DE0" w:rsidRDefault="00D7146D" w:rsidP="00D7146D">
            <w:pPr>
              <w:pStyle w:val="af2"/>
              <w:spacing w:line="216" w:lineRule="auto"/>
              <w:rPr>
                <w:sz w:val="28"/>
                <w:szCs w:val="28"/>
                <w:lang w:val="kk-KZ"/>
              </w:rPr>
            </w:pPr>
          </w:p>
          <w:p w14:paraId="01D0EC85" w14:textId="1E814756" w:rsidR="00D7146D" w:rsidRPr="00836DE0" w:rsidRDefault="00D7146D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b w:val="0"/>
                <w:bCs/>
                <w:sz w:val="28"/>
                <w:szCs w:val="28"/>
                <w:lang w:val="kk-KZ"/>
              </w:rPr>
              <w:t>2023 – 2024 ж. арал</w:t>
            </w:r>
            <w:r w:rsidR="00682B99" w:rsidRPr="00836DE0">
              <w:rPr>
                <w:b w:val="0"/>
                <w:bCs/>
                <w:sz w:val="28"/>
                <w:szCs w:val="28"/>
                <w:lang w:val="kk-KZ"/>
              </w:rPr>
              <w:t>ы</w:t>
            </w:r>
            <w:r w:rsidRPr="00836DE0">
              <w:rPr>
                <w:b w:val="0"/>
                <w:bCs/>
                <w:sz w:val="28"/>
                <w:szCs w:val="28"/>
                <w:lang w:val="kk-KZ"/>
              </w:rPr>
              <w:t xml:space="preserve">ғы </w:t>
            </w:r>
            <w:r w:rsidR="00682B99" w:rsidRPr="00836DE0">
              <w:rPr>
                <w:b w:val="0"/>
                <w:bCs/>
                <w:sz w:val="28"/>
                <w:szCs w:val="28"/>
                <w:lang w:val="kk-KZ"/>
              </w:rPr>
              <w:t xml:space="preserve">Sportpress.kz </w:t>
            </w:r>
            <w:r w:rsidR="00682B99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порталының штаттан тыс тілшісі</w:t>
            </w:r>
          </w:p>
          <w:p w14:paraId="2F24FD1C" w14:textId="77777777" w:rsidR="000B7A4B" w:rsidRPr="00836DE0" w:rsidRDefault="000B7A4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</w:p>
          <w:p w14:paraId="29DDA8D0" w14:textId="43743744" w:rsidR="00D7146D" w:rsidRPr="005167EF" w:rsidRDefault="00682B99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2020 ж. Ақмола облысының жергілікті </w:t>
            </w:r>
            <w:r w:rsidR="000B7A4B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«</w:t>
            </w:r>
            <w:proofErr w:type="spellStart"/>
            <w:r w:rsidR="000B7A4B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Kokshe</w:t>
            </w:r>
            <w:proofErr w:type="spellEnd"/>
            <w:r w:rsidR="000B7A4B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» </w:t>
            </w: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телеарнасының</w:t>
            </w:r>
            <w:r w:rsidR="00D7146D" w:rsidRPr="00836DE0">
              <w:rPr>
                <w:rFonts w:eastAsia="Calibri"/>
                <w:b w:val="0"/>
                <w:bCs/>
                <w:sz w:val="28"/>
                <w:szCs w:val="28"/>
                <w:lang w:val="kk-KZ" w:bidi="ru-RU"/>
              </w:rPr>
              <w:t> </w:t>
            </w:r>
            <w:r w:rsidR="000B7A4B" w:rsidRPr="00836DE0">
              <w:rPr>
                <w:rFonts w:eastAsia="Calibri"/>
                <w:b w:val="0"/>
                <w:bCs/>
                <w:sz w:val="28"/>
                <w:szCs w:val="28"/>
                <w:lang w:val="kk-KZ" w:bidi="ru-RU"/>
              </w:rPr>
              <w:t>тілшісі.</w:t>
            </w:r>
          </w:p>
          <w:p w14:paraId="3AE4B5C7" w14:textId="77777777" w:rsidR="000B7A4B" w:rsidRPr="00836DE0" w:rsidRDefault="000B7A4B" w:rsidP="00D7146D">
            <w:pPr>
              <w:pStyle w:val="af2"/>
              <w:spacing w:line="216" w:lineRule="auto"/>
              <w:rPr>
                <w:rFonts w:eastAsia="Calibri"/>
                <w:b w:val="0"/>
                <w:bCs/>
                <w:sz w:val="28"/>
                <w:szCs w:val="28"/>
                <w:lang w:val="kk-KZ" w:bidi="ru-RU"/>
              </w:rPr>
            </w:pPr>
          </w:p>
          <w:p w14:paraId="4FB6F84F" w14:textId="77777777" w:rsidR="000B7A4B" w:rsidRPr="00836DE0" w:rsidRDefault="000B7A4B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  <w:r w:rsidRPr="00836DE0">
              <w:rPr>
                <w:b w:val="0"/>
                <w:bCs/>
                <w:sz w:val="28"/>
                <w:szCs w:val="28"/>
                <w:lang w:val="kk-KZ"/>
              </w:rPr>
              <w:t>2018 ж. «Арқа ажары» облыстық газетінің тілшісі</w:t>
            </w:r>
          </w:p>
          <w:p w14:paraId="53362E11" w14:textId="77777777" w:rsidR="000B7A4B" w:rsidRPr="00836DE0" w:rsidRDefault="000B7A4B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0E6C76FE" w14:textId="29EC460F" w:rsidR="000B7A4B" w:rsidRDefault="000B7A4B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  <w:r w:rsidRPr="00836DE0">
              <w:rPr>
                <w:b w:val="0"/>
                <w:bCs/>
                <w:sz w:val="28"/>
                <w:szCs w:val="28"/>
                <w:lang w:val="kk-KZ"/>
              </w:rPr>
              <w:t xml:space="preserve">2017 ж. – қазіргі уақытқа дейін түрлі салтанатты іс-шаралардың жүргізушісі </w:t>
            </w:r>
          </w:p>
          <w:p w14:paraId="333EDAE4" w14:textId="77777777" w:rsidR="009B6F7D" w:rsidRDefault="009B6F7D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3C3E30E7" w14:textId="32EB6577" w:rsidR="009B6F7D" w:rsidRPr="009B6F7D" w:rsidRDefault="009B6F7D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  <w:r>
              <w:rPr>
                <w:b w:val="0"/>
                <w:bCs/>
                <w:sz w:val="28"/>
                <w:szCs w:val="28"/>
                <w:lang w:val="kk-KZ"/>
              </w:rPr>
              <w:t>1000-нан астам тү</w:t>
            </w:r>
            <w:r w:rsidR="0016680B">
              <w:rPr>
                <w:b w:val="0"/>
                <w:bCs/>
                <w:sz w:val="28"/>
                <w:szCs w:val="28"/>
                <w:lang w:val="kk-KZ"/>
              </w:rPr>
              <w:t>р</w:t>
            </w:r>
            <w:r>
              <w:rPr>
                <w:b w:val="0"/>
                <w:bCs/>
                <w:sz w:val="28"/>
                <w:szCs w:val="28"/>
                <w:lang w:val="kk-KZ"/>
              </w:rPr>
              <w:t>лі  республикалы</w:t>
            </w:r>
            <w:r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қ, </w:t>
            </w:r>
            <w:r>
              <w:rPr>
                <w:b w:val="0"/>
                <w:bCs/>
                <w:sz w:val="28"/>
                <w:szCs w:val="28"/>
                <w:lang w:val="kk-KZ"/>
              </w:rPr>
              <w:t xml:space="preserve">халықаралық жарыстардағы тәжірибе (оның ішінде 9-ы шетелдегі әлемдік </w:t>
            </w:r>
            <w:proofErr w:type="spellStart"/>
            <w:r>
              <w:rPr>
                <w:b w:val="0"/>
                <w:bCs/>
                <w:sz w:val="28"/>
                <w:szCs w:val="28"/>
                <w:lang w:val="kk-KZ"/>
              </w:rPr>
              <w:t>додадалар</w:t>
            </w:r>
            <w:proofErr w:type="spellEnd"/>
            <w:r>
              <w:rPr>
                <w:b w:val="0"/>
                <w:bCs/>
                <w:sz w:val="28"/>
                <w:szCs w:val="28"/>
                <w:lang w:val="kk-KZ"/>
              </w:rPr>
              <w:t>)</w:t>
            </w:r>
          </w:p>
          <w:p w14:paraId="3F4D4CA5" w14:textId="77777777" w:rsidR="000B7A4B" w:rsidRDefault="000B7A4B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6BCF3917" w14:textId="77777777" w:rsidR="00836DE0" w:rsidRDefault="00836DE0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09749A6C" w14:textId="77777777" w:rsidR="00836DE0" w:rsidRPr="00836DE0" w:rsidRDefault="00836DE0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42473923" w14:textId="200533CD" w:rsidR="000B7A4B" w:rsidRPr="00836DE0" w:rsidRDefault="000B7A4B" w:rsidP="000B7A4B">
            <w:pPr>
              <w:pStyle w:val="21"/>
              <w:rPr>
                <w:rFonts w:ascii="Calibri" w:hAnsi="Calibri" w:cs="Calibri"/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Мадақтамалар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 xml:space="preserve">: </w:t>
            </w:r>
          </w:p>
          <w:p w14:paraId="23B9FEFD" w14:textId="7B1D1B3B" w:rsidR="00836DE0" w:rsidRPr="00836DE0" w:rsidRDefault="00836DE0" w:rsidP="00836DE0">
            <w:pPr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AIPS </w:t>
            </w: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>халықаралық спорт журналисі</w:t>
            </w:r>
          </w:p>
          <w:p w14:paraId="2C16D079" w14:textId="3A87DE75" w:rsidR="000B7A4B" w:rsidRPr="00836DE0" w:rsidRDefault="007E537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ҚР Туризм және спорт министрлігінің алғыс хаты</w:t>
            </w:r>
          </w:p>
          <w:p w14:paraId="59A2007C" w14:textId="572A5E9B" w:rsidR="007E537B" w:rsidRPr="00836DE0" w:rsidRDefault="007E537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ҚР ТСМ Спорт және денешынықтыру </w:t>
            </w:r>
            <w:proofErr w:type="spellStart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комиттетінің</w:t>
            </w:r>
            <w:proofErr w:type="spellEnd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 төрағасының алғыс хаты</w:t>
            </w:r>
          </w:p>
          <w:p w14:paraId="14F86929" w14:textId="41C5CCA1" w:rsidR="007E537B" w:rsidRPr="00836DE0" w:rsidRDefault="007E537B" w:rsidP="007E537B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V Дүниежүзілік көшпенділер ойындары аясында ҚР Туризм және спорт министрінің алғыс хаты</w:t>
            </w:r>
          </w:p>
          <w:p w14:paraId="2C17723F" w14:textId="24DB8DEF" w:rsidR="007E537B" w:rsidRPr="00836DE0" w:rsidRDefault="007E537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Сертификат «</w:t>
            </w:r>
            <w:proofErr w:type="spellStart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Личный</w:t>
            </w:r>
            <w:proofErr w:type="spellEnd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 </w:t>
            </w:r>
            <w:proofErr w:type="spellStart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бренд</w:t>
            </w:r>
            <w:proofErr w:type="spellEnd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» - Ақерке </w:t>
            </w:r>
            <w:proofErr w:type="spellStart"/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Берлібай</w:t>
            </w:r>
            <w:proofErr w:type="spellEnd"/>
          </w:p>
          <w:p w14:paraId="6BD34D3C" w14:textId="1CDF66C0" w:rsidR="007E537B" w:rsidRPr="00836DE0" w:rsidRDefault="007E537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Республикалық </w:t>
            </w:r>
            <w:r w:rsidR="00836DE0" w:rsidRPr="00836DE0">
              <w:rPr>
                <w:rFonts w:eastAsia="Batang"/>
                <w:b w:val="0"/>
                <w:bCs/>
                <w:sz w:val="28"/>
                <w:szCs w:val="28"/>
                <w:lang w:eastAsia="ko-KR"/>
              </w:rPr>
              <w:t>«</w:t>
            </w:r>
            <w:r w:rsidR="00836DE0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Анаға тағзым» өнер байқауының </w:t>
            </w:r>
            <w:proofErr w:type="spellStart"/>
            <w:r w:rsidR="00836DE0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>Гран-при</w:t>
            </w:r>
            <w:proofErr w:type="spellEnd"/>
            <w:r w:rsidR="00836DE0" w:rsidRPr="00836DE0"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  <w:t xml:space="preserve"> иегері</w:t>
            </w:r>
          </w:p>
          <w:p w14:paraId="73C31B52" w14:textId="77777777" w:rsidR="007E537B" w:rsidRPr="00836DE0" w:rsidRDefault="007E537B" w:rsidP="00D7146D">
            <w:pPr>
              <w:pStyle w:val="af2"/>
              <w:spacing w:line="216" w:lineRule="auto"/>
              <w:rPr>
                <w:rFonts w:eastAsia="Batang"/>
                <w:b w:val="0"/>
                <w:bCs/>
                <w:sz w:val="28"/>
                <w:szCs w:val="28"/>
                <w:lang w:val="kk-KZ" w:eastAsia="ko-KR"/>
              </w:rPr>
            </w:pPr>
          </w:p>
          <w:p w14:paraId="0CA8D8AB" w14:textId="3B59C192" w:rsidR="000B7A4B" w:rsidRPr="00836DE0" w:rsidRDefault="000B7A4B" w:rsidP="000B7A4B">
            <w:pPr>
              <w:pStyle w:val="21"/>
              <w:rPr>
                <w:rFonts w:ascii="Calibri" w:hAnsi="Calibri" w:cs="Calibri"/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Тілді білуі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 xml:space="preserve">: </w:t>
            </w:r>
          </w:p>
          <w:p w14:paraId="7A9CE190" w14:textId="5149F9C3" w:rsidR="000B7A4B" w:rsidRPr="00836DE0" w:rsidRDefault="000B7A4B" w:rsidP="000B7A4B">
            <w:pPr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Қазақ тілі: Ана тілі (еркін)</w:t>
            </w:r>
          </w:p>
          <w:p w14:paraId="7226EBCC" w14:textId="3A800775" w:rsidR="000B7A4B" w:rsidRPr="00836DE0" w:rsidRDefault="000B7A4B" w:rsidP="000B7A4B">
            <w:pPr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sz w:val="28"/>
                <w:szCs w:val="28"/>
                <w:lang w:val="kk-KZ"/>
              </w:rPr>
              <w:t>Орыс т</w:t>
            </w: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>ілі: Еркін</w:t>
            </w:r>
          </w:p>
          <w:p w14:paraId="252F1155" w14:textId="321F9D9C" w:rsidR="000B7A4B" w:rsidRPr="00836DE0" w:rsidRDefault="000B7A4B" w:rsidP="000B7A4B">
            <w:pPr>
              <w:rPr>
                <w:rFonts w:eastAsia="Batang"/>
                <w:sz w:val="28"/>
                <w:szCs w:val="28"/>
                <w:lang w:val="kk-KZ" w:eastAsia="ko-KR"/>
              </w:rPr>
            </w:pP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>Ағылшын тілі: Орташа (B1-B2)</w:t>
            </w:r>
          </w:p>
          <w:p w14:paraId="5D211B27" w14:textId="3A14C541" w:rsidR="000B7A4B" w:rsidRPr="00836DE0" w:rsidRDefault="000B7A4B" w:rsidP="000B7A4B">
            <w:pPr>
              <w:rPr>
                <w:rFonts w:eastAsia="Batang"/>
                <w:sz w:val="28"/>
                <w:szCs w:val="28"/>
                <w:lang w:val="en-US" w:eastAsia="ko-KR"/>
              </w:rPr>
            </w:pPr>
            <w:r w:rsidRPr="00836DE0">
              <w:rPr>
                <w:rFonts w:eastAsia="Batang"/>
                <w:sz w:val="28"/>
                <w:szCs w:val="28"/>
                <w:lang w:val="kk-KZ" w:eastAsia="ko-KR"/>
              </w:rPr>
              <w:t>Түрік тілі: Бастапқы (</w:t>
            </w:r>
            <w:r w:rsidRPr="00836DE0">
              <w:rPr>
                <w:rFonts w:eastAsia="Batang"/>
                <w:sz w:val="28"/>
                <w:szCs w:val="28"/>
                <w:lang w:val="en-US" w:eastAsia="ko-KR"/>
              </w:rPr>
              <w:t>A1-A2)</w:t>
            </w:r>
          </w:p>
          <w:p w14:paraId="0372E8B6" w14:textId="77777777" w:rsidR="000B7A4B" w:rsidRPr="00836DE0" w:rsidRDefault="000B7A4B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1EAD48C9" w14:textId="1CD5DEE3" w:rsidR="00836DE0" w:rsidRPr="00836DE0" w:rsidRDefault="00836DE0" w:rsidP="00836DE0">
            <w:pPr>
              <w:pStyle w:val="21"/>
              <w:rPr>
                <w:rFonts w:ascii="Calibri" w:hAnsi="Calibri" w:cs="Calibri"/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>Жеке қасиеттер</w:t>
            </w:r>
            <w:r w:rsidRPr="00836DE0">
              <w:rPr>
                <w:rFonts w:ascii="Calibri" w:hAnsi="Calibri" w:cs="Calibri"/>
                <w:sz w:val="28"/>
                <w:szCs w:val="28"/>
                <w:lang w:val="kk-KZ"/>
              </w:rPr>
              <w:t xml:space="preserve">: </w:t>
            </w:r>
          </w:p>
          <w:p w14:paraId="14C5DC7E" w14:textId="501C96C3" w:rsidR="00836DE0" w:rsidRPr="00836DE0" w:rsidRDefault="00836DE0" w:rsidP="00836DE0">
            <w:pPr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Жауапкершілік және сенімділік, проблеманы шешу </w:t>
            </w:r>
            <w:proofErr w:type="spellStart"/>
            <w:r w:rsidRPr="00836DE0">
              <w:rPr>
                <w:sz w:val="28"/>
                <w:szCs w:val="28"/>
                <w:lang w:val="kk-KZ"/>
              </w:rPr>
              <w:t>дағдығы</w:t>
            </w:r>
            <w:proofErr w:type="spellEnd"/>
            <w:r w:rsidRPr="00836DE0">
              <w:rPr>
                <w:sz w:val="28"/>
                <w:szCs w:val="28"/>
                <w:lang w:val="kk-KZ"/>
              </w:rPr>
              <w:t xml:space="preserve">, командада және жеке жұмыс істей білу, ұйымдастырушылық, көшбасшылық қабілет, жаңашылдық, шығармашылық ойлау, үнемі өзін-өзі дамытуға ұмтылу, тез әрі сапалы </w:t>
            </w:r>
            <w:proofErr w:type="spellStart"/>
            <w:r w:rsidRPr="00836DE0">
              <w:rPr>
                <w:sz w:val="28"/>
                <w:szCs w:val="28"/>
                <w:lang w:val="kk-KZ"/>
              </w:rPr>
              <w:t>үйрені</w:t>
            </w:r>
            <w:proofErr w:type="spellEnd"/>
            <w:r w:rsidRPr="00836DE0">
              <w:rPr>
                <w:sz w:val="28"/>
                <w:szCs w:val="28"/>
                <w:lang w:val="kk-KZ"/>
              </w:rPr>
              <w:t xml:space="preserve"> қабілеті</w:t>
            </w:r>
          </w:p>
          <w:p w14:paraId="56417D30" w14:textId="5572FF2E" w:rsidR="00836DE0" w:rsidRPr="00836DE0" w:rsidRDefault="00836DE0" w:rsidP="00D7146D">
            <w:pPr>
              <w:pStyle w:val="af2"/>
              <w:spacing w:line="216" w:lineRule="auto"/>
              <w:rPr>
                <w:b w:val="0"/>
                <w:bCs/>
                <w:sz w:val="28"/>
                <w:szCs w:val="28"/>
                <w:lang w:val="kk-KZ"/>
              </w:rPr>
            </w:pPr>
          </w:p>
          <w:p w14:paraId="2B5B92A8" w14:textId="49459B87" w:rsidR="000B7A4B" w:rsidRPr="00836DE0" w:rsidRDefault="000B7A4B" w:rsidP="00D7146D">
            <w:pPr>
              <w:pStyle w:val="af2"/>
              <w:spacing w:line="216" w:lineRule="auto"/>
              <w:rPr>
                <w:sz w:val="28"/>
                <w:szCs w:val="28"/>
                <w:lang w:val="kk-KZ"/>
              </w:rPr>
            </w:pPr>
            <w:r w:rsidRPr="00836DE0">
              <w:rPr>
                <w:sz w:val="28"/>
                <w:szCs w:val="28"/>
                <w:lang w:val="kk-KZ"/>
              </w:rPr>
              <w:t xml:space="preserve"> </w:t>
            </w:r>
          </w:p>
          <w:p w14:paraId="18CDD717" w14:textId="1A944096" w:rsidR="003D1B71" w:rsidRPr="009B6F7D" w:rsidRDefault="003D1B71" w:rsidP="00836DE0">
            <w:pPr>
              <w:pStyle w:val="af8"/>
              <w:spacing w:line="216" w:lineRule="auto"/>
              <w:rPr>
                <w:sz w:val="28"/>
                <w:szCs w:val="28"/>
                <w:lang w:val="kk-KZ"/>
              </w:rPr>
            </w:pPr>
          </w:p>
        </w:tc>
      </w:tr>
      <w:tr w:rsidR="003D1B71" w:rsidRPr="0016680B" w14:paraId="48F4CE43" w14:textId="77777777" w:rsidTr="003D1B71">
        <w:trPr>
          <w:trHeight w:val="1164"/>
        </w:trPr>
        <w:tc>
          <w:tcPr>
            <w:tcW w:w="720" w:type="dxa"/>
          </w:tcPr>
          <w:p w14:paraId="3222C30F" w14:textId="77777777" w:rsidR="003D1B71" w:rsidRPr="009B6F7D" w:rsidRDefault="003D1B71">
            <w:pPr>
              <w:pStyle w:val="a7"/>
              <w:kinsoku w:val="0"/>
              <w:overflowPunct w:val="0"/>
              <w:rPr>
                <w:color w:val="0072C7" w:themeColor="accent2"/>
                <w:lang w:val="kk-KZ"/>
              </w:rPr>
            </w:pPr>
          </w:p>
        </w:tc>
        <w:tc>
          <w:tcPr>
            <w:tcW w:w="2942" w:type="dxa"/>
            <w:gridSpan w:val="2"/>
          </w:tcPr>
          <w:p w14:paraId="7AA1D922" w14:textId="77777777" w:rsidR="003D1B71" w:rsidRPr="009B6F7D" w:rsidRDefault="003D1B71">
            <w:pPr>
              <w:pStyle w:val="a7"/>
              <w:kinsoku w:val="0"/>
              <w:overflowPunct w:val="0"/>
              <w:rPr>
                <w:color w:val="0072C7" w:themeColor="accent2"/>
                <w:lang w:val="kk-KZ"/>
              </w:rPr>
            </w:pPr>
          </w:p>
        </w:tc>
        <w:tc>
          <w:tcPr>
            <w:tcW w:w="423" w:type="dxa"/>
            <w:vMerge/>
          </w:tcPr>
          <w:p w14:paraId="2E13E085" w14:textId="77777777" w:rsidR="003D1B71" w:rsidRPr="009B6F7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6607" w:type="dxa"/>
            <w:vMerge/>
          </w:tcPr>
          <w:p w14:paraId="4B9908D6" w14:textId="77777777" w:rsidR="003D1B71" w:rsidRPr="009B6F7D" w:rsidRDefault="003D1B71" w:rsidP="00222466">
            <w:pPr>
              <w:rPr>
                <w:lang w:val="kk-KZ"/>
              </w:rPr>
            </w:pPr>
          </w:p>
        </w:tc>
      </w:tr>
      <w:tr w:rsidR="003D1B71" w:rsidRPr="00B22425" w14:paraId="2346109C" w14:textId="77777777" w:rsidTr="003D1B71">
        <w:trPr>
          <w:trHeight w:val="543"/>
        </w:trPr>
        <w:tc>
          <w:tcPr>
            <w:tcW w:w="720" w:type="dxa"/>
          </w:tcPr>
          <w:p w14:paraId="7299B5FB" w14:textId="77777777" w:rsidR="003D1B71" w:rsidRPr="009B6F7D" w:rsidRDefault="003D1B71" w:rsidP="006D79A8">
            <w:pPr>
              <w:pStyle w:val="af1"/>
              <w:jc w:val="center"/>
              <w:rPr>
                <w:noProof/>
                <w:lang w:val="kk-KZ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E74FA1" w14:textId="77777777"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AB2E745" wp14:editId="7C5F2711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>
                  <w:pict>
                    <v:group w14:anchorId="6C8F787B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y0en9NsAAGjmBAAOAAAAZHJzL2Uyb0RvYy54bWyknc0OZVlyledIvEOq&#10;hki4zjn395TcthAGTyywZJDMMMnK+hFdmanM7K72DIkH4BFgwAMgMbGEYMATVL8RX9w0VWtdC86X&#10;jVsuu7pqZdy9z95rx45YEfuP//R3P/z6xW9fv//w/ds3v/pi/aPlixev37x6+/X3b7791Rf/+l/9&#10;8398/+LFh48v33z98tdv37z+1Rd/8/rDF3/6J//wH/zxj+++er29/e7tr79+/f4Ff8ibD1/9+O5X&#10;X3z38eO7r7788sOr717/8PLDH7199/oN//Cbt+9/ePmRv33/7Zdfv3/5I3/6D7/+cluW65c/vn3/&#10;9bv3b1+9/vCB//bPPv3DL/7k8ed/883rVx//5TfffHj98cWvf/UFv+3j46/vH3/9t/PXL//kj19+&#10;9e37l++++/7V3/2Ml3/Ar/jh5fdvMPrzH/VnLz++fPGb99//vT/qh+9fvX/74e03H//o1dsfvnz7&#10;zTffv3r9GAOjWZen0fz5+7e/efcYy7df/fjtu5+nial9mqc/+I999S9+++fv3/3Vu798z0z8+O5b&#10;5uLxdzOW333z/of5v/zKF797TNnf/Dxlr3/38cUr/svT6bbeL1+8eMU/OvE/t8unKX31HfP+91Cv&#10;vvtn/0/cl//H6Jf1U358x+L48Mv4P/z/jf+vvnv57vVjWj98xfj/8v2L779m7Z5PX7x48/IHFulP&#10;/+mn//nTf//pbx//+z9++tvf/8evXvz0X/j7//b7//D7f//Tf/1f/3k9bzPO+WH8CTN9M1Ef3v3F&#10;21f/7sOLN2//6Xcv33z7+p98eMcC5I+ef5chxb88f/Ph72B/+Dz/PF8vv3r1mw8f//z128cHe/nb&#10;v/jw8dPK/pr/77Euv/67sb16++bNh+8/vv5rdsM3P/yaxf6PvnzB2PfT/fTixxfb9Xy7rPunj/jt&#10;M+jfJGi77PfzdnnxHaCVvzn/X0B/vZal7cZCP7aUoO26XJb77djS9mSJoRxbStBYOi9iTKyVX2bv&#10;ct62q5i9BG2X03Lbt+MxncvSsm2X+/GYErQxotMqZo9t/MuYzozpIr5TgrB020/C0rUssfZ2MXsJ&#10;0mO6laX7elqEpQTxna6XRYyJg+6X2bMrIkF6Rexp6Xq+njYxpgRtl225b+vx2ltzv6/X8+l+Fxuq&#10;UNhaL6uxlTseW5f1JIa1JmpsbVfxrdbc8/d9vy9mWAlib7AsTmIKc9Pv522Fxw5pdk3Qdllv54sZ&#10;Ve76/bps94swlSBM3c/LLkaV236F0G9M+/GwEsUWhpUE1a658dfldLpuxlaiNDGtufWxdVmY+ONx&#10;JQpb9/N6FnOYm39dzsu2m++VKD+Huf3XhbWxm3ElasZ135fjcW1FGst9OS3iHCnUdhnWFYfjltt/&#10;Xdf9tm7H36tQ2+W63de7GFfu/3XdGJf4XluixhbHqrCVBLCuVz6YsZUobOGfGVvJACv8tJ/MHCZq&#10;u9z4XsZWMgBTyC80ayNR2LpcrmYdJgPgoJ6vHOOHe3lLFLZu56sZVzLAelr5hcZWorB1vbB6D93p&#10;LRkAW5zk4qAslLeVDLCeNojNfK9EYQueF/vrVLzBVZKbyPH3KhRrHo4Sc3gq3jhdoF/hVRdqbF0v&#10;gudPyQDr6coJZsaVqE972dhKBsDWdle2EqXXxikZYD3NoSfWfKG8rWSA9cSuvIt1eEoU9yamXrhR&#10;p2QAbJ2uN2MrUdyGOfcER52SAfhe62bcw0JhC94QHHVq3uCDbeZ7JcrbSgbg0oXjYOYwURNRuBIp&#10;OOTDc/HGdiZUIM6vQmGLsISYw3PxBu7GOOaHZ0qhWIdwlLGVDLBypHC7FrYShS3OBzOHyQD4Uacr&#10;O+V4XInSe/lcvLGc9/sm1kah4EOcG7GXz8kA67Lg9xpbicIXJVBjvlcywNi6m5jQOVFj63QT969z&#10;8gZO7w0COP5cCcIfWlnzYnslAezny25uDucEcS1/+HnHOzn3/04MwBDvOUET2cD7Oh7VJUnjfmdU&#10;Yl0UiAjAfjfnySU5wwYbCqSDDZfc/CsO73kXgY1CbWeOSQj08GNdcvOvZxbGaT9eg4XC1n0Ccse2&#10;ijJOZxaUcHkvidrO++lEQOTYVm5+jv/72VyHLonCFgeDcNcuuflxoW6LuVIWClscDIIyLrn7+V5X&#10;ogDieyVqvtddrY3c/uv5wjVKuNeXRM063I0rf8n9zym57FzmD7mwUNv5thEDOF4b12SN9bKsTMix&#10;rUJhiwNPrMNr0gYhVO7y4nsVijkkSCHWxrV4g+D13SQZCsW4Ljezv67FG9wNTwQODr9XobC1LOZK&#10;eU0GWLlgnzbhGhaKkCjekNjL12SAlZvh7SZcqEINR8GIYh0mb9y4KRvv+pqgcZNvZitfkwDu5+vk&#10;d46/VoI0G15z/9szuUD6TL4maeywBvmx41El6JOnIdbFLTkD/2khJndoqkAP/4nD9fDouiVl7DeC&#10;8mK1F+jhFV6NqWQMLqCLuZvcEvQIyHG0Ho8qCWPnumDCeLcEYYoQlPlWyRdc0uZeffytEsS3wpQZ&#10;VdLFnbCVWhYJgpm2625GlRufW/9kXY5HlSD2FbaMqdz49wW2MCswQdrHuCVb3G4kDI2pBM2RNXfq&#10;4xWYG/92YSbESXxL0EaWlvvMsal7soVl9gJpZr8nW3AWrFfhyxRoO7MAzR3ynhv/jv9ujvwCMSpO&#10;YXFdvefGv283HNbjxV4gTOG9G1O58W9EJDZjKkFMIBoQwRYjsfpZXaC/VYL8t8qNP7Eqo9a5J2gj&#10;7ow2Tyz23PjXy+ligrr3BG0n7uAmOHPPjX/lWxlmLxC5D6JiwnG/58a/smpNCL5AjOqG/uZ4Avdk&#10;iyuetGH2Am3IvnB/hKlkC7ss9gTpZbEnW9wWfqJwzgq0kT26XYQbsydbjKn9eswWBcLUXLLEBObG&#10;J9jM5xKmErSdzuuO1ufwvNpz42NqN8nIAmGKUKlZgbXxlx2ciALthdo4Uk/ibNxr55NT2M2NuFHY&#10;uhjC3ZMviCluk845dJoaNSe+Cb7vSRjkFCbbL2wlivm7ovg5XhrEpeMkWXfS9iae27DtxN3COLko&#10;g8oaIUkTZ20Y+/8hVzlc9uuSxLHeCQSxMQ8/WsOwRnxGrHzUQTm2+/W8mYtJw7bzcl5NkosEdVkj&#10;KGn83YZxhF3PZlevSzLIeidTwOcWM5kwPI77XQm8lqQDtAIrLGKsJWw7o3I1KTy0ajmTDMxp1wqG&#10;NcYmrg7rkkTCzWtX4eSGaed3XZIUuIdeF6UpKxjW9onJHe+3EnpyfUCIalZJwbiEcYkwzFVSTxby&#10;eTKbx2uyYNwuiXuZ3V0S0fW6ILQRXgiysFhcnyJfaiaLS0ZGbYKHRCbTGiqWm5vJ4hI+wE3x5Jow&#10;Heggcx0/Eo0I2SURf2gY1hBvqFWSpEBdw5nAgFklCUOJzSpR3624BE+fhLuxlrCxNhdisd+KSybg&#10;fhXpPSR98QGYScJaaiaLS86o0xQrUzzyy1XVr5LSfz4CsubijoSwrNkdUApQdjehNHF3Xwvmd3dp&#10;QGGum8o2rwXzzLUlKcDKt+Vs1mTBPCtvSQqcOAzN7LeC+RNnKy6ZfI4bW8L8aVpaUALIy9Xcr4mU&#10;5po8X6mQE7lFfKyAYY36BzWTCSPOSETOcEnpQdeRnhoFJNskfiQzubG+BHNtSQor2eCz4smC4XMR&#10;LDNjK00o1shZGZ4s2Fi7GikOjkFMCd4rSQPjlxQMayiUzUy2mvROolHNZMHwzLnjKGvFJXcOb6Np&#10;YuXGlHDrIJqlvltxCUmRxaTyuS2UNWoFyXsdn6alDuW2eFFhfYJsae20cxNWY0tSWLmaXkxAgZBj&#10;WeMmZiLTyFYCxi2fTyACWw3jln+e2KWYySSFlSInkvrCCypBKtHB+13Vbp2KS1jISByNtYQRL6G0&#10;x4ytdaILEiITOUYmHx+AX0hOQVlLLkGiozQ6a+tLt+vmNgA1zL94aiSormqNFIq61wsOjVgjU139&#10;cwYDp3w3aYVHTfbPqDEGlxtjxQiLLfBrjSnrn2CcsVaMgDVVuMCSiBnZZrepsFMLRr21IhKsqdQx&#10;17X8kYQB97uI7z7BsDaf+5hIWjZKGJDQn9jaDfMzWYwwBV2c98cBhRacUs+1KzehxaMrU3QxlNww&#10;tgCBRjGTrR8lUKC0IMjM8nNvpE/VDmgF6cphoyi5YRTG4ZeYsSWVnAjWmvzQ2spTInGIwY2xpBJC&#10;TpQKiDXS0lMUFy6gVipSAtEIAIyxIhKC3qubxmIE6v6UDn9t9SmuHblKM49NJARP1e2mVKujXFkW&#10;ZS09kqm5JqJtZrJhUwlpaKvFpIjxKQwz1pp/dkr5jY/QclLWtYtfNwy1BxdT8d1aULpSBGykoWvD&#10;sEYXAGMtXRI+t5zJVqJOWY7pd7G2qFSvkmfYsqmIcstK9X57gtn9VsJSzprT3Zw2heKTnbjgm8+W&#10;VILwdSbk+CBtQSoxP9eTohSpGMNvNcaafwi4mqYehM/iQDydzih0jbFEUZ67OmerVKknatLcVmsa&#10;OSN5Mhu7JKZUpZ6h8eNvVqhtZTpWc2SXyBS/esQZwlh5I6OBX81qLJkpUhpkMcbYE/VMJYFY+iU0&#10;JbfHnc0YSxcGsdR5uZtj7VbOCF9aReQLNf0HFiMm5hvF0j8THTGtFRrFreYhrT72/G/FIDvTqL5Z&#10;ouZ6OMVpwlhywXnq59U3SxSuMVOiFkhyAWnjueWJpZ+ouRySDzMjSy6gxkepH9eWqur7U8lOtbFC&#10;+WtvCU9Z+fxHTGOh+GbbeGbHC6Skp3qBFMovkBKfIs+g/M6MrBnELv17MgihY6cPKNSI68irmmlM&#10;BoFAiMOYkSWKQB3BM7PPSoJ6udEzxfjghcIYgQpzKywR6gWvQMksCoUxAp5qGpMLLtzJVX6hxav+&#10;myWDUPtEfsF8s0ShAiG4aqaxpKhnvtnFeFeFIvzCNcFMY4lRWcD8RjGyQnF2UvJrjpiSo1KeNdef&#10;Y9YvlD+pS5BKXwd0rMZYM8hCCYoaWTIIQfubyj/RHfKX8O9G/gOxrWCQEqVOPkIxSKG4/eNdKWPp&#10;TdCSkLuumcZE4cqRtlfTmN4ErVOmmZxYIInauCCjCDbTmAyCUI6faYwlaiPZuxhN+lpyVmTspM2N&#10;sWIQ8tgskeORUWYQ68pOY6P0NPJtw9hpavnENDZKL5CtxKz01cXa8TQ2Si99Qt85sjnQBF01Coa7&#10;q0JZbjtpTN6pG6Xv1FspWVGLUNqs5jGdkJWaQxQxZjkWGWBNBSfI18WMjDXVPQC9ccBI6q+7yc4/&#10;wWg5oBJPtAxta3YmE0Y871Gff+iC0xourXGLV25xw0jqE0EXBLm1JJUk73TpO6TjhlGbMQUkYpW0&#10;JPXErcSomLaCkWan3aHwe2iJWjN5Pk2DFDG2hPkd0JJURLN0iTbWkoCgzB0hmZnJpBJcwfPtpKwV&#10;DMHIzRQiw3A5k9THkGoxYysYWkOVVCNm3tYQiClrBZvNzX3yeL9V51NmksYnapUUBeH1T+MoYS1J&#10;AXnEVal0Oc9ySnCqoXdjrbkEfYriyVKysgP4/sKN5ITPH0nkZrqmHu+3grGzTyTbxdhakvpo6iYc&#10;SXye+JHsNkK5ZiZbkkq13HT9FGMrLqFwa1oTH6+SJ0nqBIvU2JJLOHFwFsyafJKkInQwYUH84pzJ&#10;+2iy1SopUjjvBGLU2BJGDolSAWWtSGFY0gSZiKjm2PiNoyIQ361IwY8tYZ8xtiIFbojyuyUMOZ79&#10;bsUlNBznPDU7IGHcSB9BnOOZbEkqGQnOKmGtYCsXexUXh4fjcyM4J65ixlYwuMQpK4gSlTX6PRtF&#10;QMPweKluNTz5JElFuay+W8G42q5XE/4htldju9xpFmu+W8JmbLQ5EvutJalcnVWglemOH4lI9E6Q&#10;0FhLUuBaxNZRazJhrBKe2VDfLUmBkgv6KiprCVtn26jTtCWpgBie+W7NJbQTdGNLUqBURnJJC2A1&#10;l7QklSK/mxHX8Z1ylVCczC1HrJLWpJ5P9Fww361gFPhdVTtn7r7xI7nlXx2XFAxrJJXMmiwt6xSv&#10;0HVSrJKCoZEjO2f2W6tSOe/RBRtrxSVXqlcg8+MTp1WpZ9J6RsvBJMQHGFEY5GWsJSlQeo2vZvZb&#10;aWDx8HYCVsZakgLOJFUvQoYAxeXYaIBIgMZYS1J4WDMJB47dtkaKTu234hIkD6qJAISa1oi5oqcU&#10;Y2tVKueGkj3gGZQ1YpqmppNGVwEbMT2LWeyAgnF/40Zl1uSTKpW6EHV/a9iCUs7U4lL8mWNDvKle&#10;AXmGTVMv9d2SFDhvrsylmcmGIblyM5mkgLXJnhlrDaPKz+T36AldM3mm94G5mz7BqE0jzHLMk0/C&#10;1CmqFboOarzqR+KYmEw6E1cwyvBM+cQTjGCJaoCPxDmtLVda1ahVUjAcB5qmiJlsYepCb6FNKNGQ&#10;SeSPnIYMKmLYwlTqeeb6cBzBaBgP3tHqxoyt/JKFfWMaMlPBU2O7wglC+EbsLWE0wp6MrhhbwTYq&#10;SJX3WsJUrkbTlNVYKy55ZO8NK5cydd3nERiz3wqm67CYg5hJrJ1O5oWwhk1YcxorHHNJKVq5Gt1V&#10;LS4vncWP5Dp7oj7ZWEsuwdq8cmW+W8JGA+RuVKVpJe8/8hVjrbjkNLktM7aSpxL4oF7V7ICCcXWg&#10;b5NZk6VqxQ2ll7nxJwtGLHoeCxHfrWStXFZ2hGliJgtGfoq0hfEUStc6vV1I7hprxSU8K4pG1Ywt&#10;SWElpDNHxzFztbL1TNtBt0rSwSD3QIcEZS1hc+CoDkC0F4ptykxyBpsdUDCs0YLG3HFuSQo4haSg&#10;1Q5IGBdoqpqVtSSFx7XP6HbhgJgSLu/kTNTuTlJAtUpXKvXdEoZbQjcxM7YSqnKUUmduZrJgXGnJ&#10;tpodUEpVgt/cOs3YCsanhhXU2NLBgCevIy8+3m+tcCWL5jJipXAlHUY82nBJwWBlytiNz1ViVU4c&#10;2NzwZMEI4O53JUCqzqxzmrobVcGwRjDIeHglVyVky31RfbekIM5unlc0fknpVb3PVTAI6PHozrEX&#10;VIJVrutXd8cp2EYLOM5FceJUw1W8V/xJtbuLSyASaoKEtZasLjCJigU1zJYc4FMnvXLrG8HB8e5u&#10;GLdAYhFmbMklSJmmL6exVrDJIyhWLq0rkhheglJjK79kngk23VYQlORMIkRXD7Q8w+jawZX2eAc8&#10;61avQ6/iu5Vfwo9U74pvT01Y9/v0QhfWiktQPHEVNmMrB4OIDhEyYy1hbFNIQc1kORg6Ylj9W+dK&#10;66IzpXiFXrk/q7Ell0CvdIoWY+M13VyTUAk9YY5nsmHoSya5dfzduPeWtctt2hQdrpKGcVAhbxBR&#10;tVOJXrkaLSrX0TAOYcYm7jhc12psyC7NgxkNG3XPPDp8uLtPJXulKRIzor5bUtBc+0iuGGtFCrSf&#10;gUzMd0vYXB9Ut0wiDzmTU3dm7gENm1Z15FbM2JIU5t3BScqLNZkw1Mo7rz4Za8UlvGar+iTw5mVM&#10;CVdaSuDFHYeNEjDGZq0lzFtr3evIFEwVMJQfP5Iq8dNIE493QAlYCU4PUHy3gmENcbrwlemCET8S&#10;a7iTZpUUDGv3aS8ixlZcQgSDi74ZW8K4KdL82KzJbsVKqm8eQTjeAQXD2tyFzdiSFAi8k30ScS4u&#10;h/EBsGZXSXEJ8mEWihlbwrBGVE19tyQFVsmuWm6ha66xIUxUZ3cLWHkWj7iCGVtxCXm0xegUKM2P&#10;Hzk8eSGEJFZJwiZrNxvneAeUgBVrl0nbHVsr2MOa6SdzKgHrWMMxMdbSncEaz9eYHdC6V96Hoe2E&#10;sZYUhMKWh8ZFXJmQXX+3RdV1NIzcLvoeNbZ0MOjBBE+qsSWMlpcnpTGkNLTGhhbb9Plt2PQlIURp&#10;1mSSArSFp6DGljDPJdXBFT0X+kmhZoEWY0r82d2tWGnD594pL9g4Jeq1A0IB8SMhoAuBVLMDEsZP&#10;xOUzO6AErIhU0Bia71Ywmq4QjDDMVQLW0RgqLTZ1NDElFCFTum/225PuFQZiKR/zZMEon0WEZHzl&#10;ErDy3SYibawlBeGZU0hlboute+WYmrICMbbiEvQG7AKxu0vAyjHFKlHWkoLYAfjmapUkKbC7R7th&#10;xpYwf+uoDq4wF2MzXFIw7+E96V6p2jV9jnj6KHcA7jysYL5bksK8ec5b6WYmE8aJQ7Gf2W8lYMVT&#10;oAeIsVYwTtO5L4qxlYCVsVExoawVl+Bfq0pC8uLxAeZFTeLmYiYLRvt7Uotmv5WAlR2wzPNGx7u7&#10;YGgi6DpiVknrXvGcmBRjrbnkk6T02HstAStcgoNpbosF48SZNy/NKklSgJX5boZLWvfK5YGbuLGW&#10;DgaRdvTKylrCaKP+6AAlZjJJAbEyZ4BaJQnTym+CAbkDrBa7YXT1JFxj/JISsJKUp9LCnDgF48rH&#10;KWy+WwlYSZPzWqTZ3QUjueuqEeDunElb29ewifTS3U2syda9nhCimp7hp4LBWoQn1XdLUiAlOaFl&#10;wSXdxnUhs2IUjaRXcyZJtBDZN9YKtrC53UwWl8xjSqYaAZFT/kg8Lg5U892SFKiSR2+gdkDB0K/S&#10;R8dYS1IgibarFwF4SLTGJtXRKAwSxjJRLxU9wZhI1VqSFVjWeFnB6BSeYJCJi5k/CVjZpSoa2rBp&#10;Wqp8rhawItUZQd2xp9Aw26MWHUrOJAlQ5KHGWsEQz6g+GPQ4KWtogdUdp2Go1VXlLurAsoZY0zS+&#10;e4LR+G6m5PjsLt0r7S24ZqrvVlyCtWm+Jqw1KaBmUazcule8XrIWxlqTwgWUYeXqAMvB4Rpankr3&#10;SlUT3rI5cRpGzcRFxRRawIq8AY9G7ICG8SN3FS9pASsijCmbO97dDcPpwqcU360FrMQv1DtkdFWp&#10;jUNnCqNqJ5CfMBYXkX0ztoKtdA9Tkd4WsPIT2XPG2hMF8d2MP1kdXadBperBjlw1p4QnDqdZx/Hu&#10;bgErOXqoy4ytuGQhhg0pCGvFJfNer4oFlVyWCy2PuBsvqAWsNHlix5mxJQVxVb+pF29oYZQfYG4P&#10;br8ljOgk1sxMtoCVSBAiNzG2gnHrcHWLpxawngmYqB1QMO7B9Hky360FrAR1WJRmbMklEBcN9Axz&#10;tYCV8/5uuqUQoI3PzU2Yh23NfmsBKw4XVGnGllwCI3PAKWtFCjQKnSKG4zOgdK/EzDm81XcrUqA7&#10;F6eAsZYwIk+88KV2QHGJzoiV7pUINo65mskkBSKGU21kxpYwgmOcU8pakgLRUJnJbLksj0XRw0ew&#10;cgtYCWETsxVjKxg+EE9km6haC1h1TrhgWCNFZXZ3N2vVKqSCkYG+3tVp2rpXmjfw9qWZyeISegDQ&#10;2Mt8tyQFVBHu7VdaYiZzzXdTu7t1rw9rotMZkpc/zFqSAgEMZtLst5LLEtJkJoXOnAKo+JG4MrTP&#10;MMxVMNzJy3TfP/aCSsCKNX6l8ScLxtgo/jFc0rpXby0pSFuDunMmafXP0Xi8Axo2HVZ4Q+h4JpEn&#10;tzWnQmoYXMIzm2K/4dKVNalCahhigxt7x4wtSUFrnnBD4keOFp6CHGMtSUGvSTZYWdMzmaSANaeM&#10;oxlRWZsdoMZWXMLuVlWSdEROa6cpNRKVTezLgBFBItsq4lwN4/1SHmNVY0sHY/wSVftAr+34kbxf&#10;SkmU4Mnzk+51yjoETzYMnuTsNru7BKyMjRuc4ZKCzeOEc3QcsjKNWmNKsIbbJc63hmGN66nhkhKw&#10;Yo2MtzjfOF/iRzKTgzRjS1KYmbybDj4ke9KaPXFo8B0wrLnsesPwuRYVeTqXgJX9Rm8K9d2aSwj8&#10;kdoSqyRJgbFx4qg1mbDJoql3i3ggrWaSSgtzo2oYq+ROvsmMLUnBM1fJZT1zte6VaBVnnPAUCoYA&#10;4D7PLx5/txKwEhvjGQuz3wqGNUqbzEy27pVH/FTEkAxYfO5hZfUiGQmRgH3G2BLGKrmhlzYzmaSA&#10;NTSe5gwouezKu+03o2Yhnd5jA2lWScEo9qXhsTlNW/fK5Q1nTazJgs0LaPQKNzOZpEBfGChIjS1h&#10;JDJJ7qvvVlxCodG0PTmMBaFmiA/Ai5HES5S14hLt4T3pXuctETWTeVnh4IaV1e5OGPpJpAPi/saC&#10;jymBtWBl890KRpyLw9vMZAlYsUasV1krLiEUhBRMrMkSsHLvljeqghFVQ4iqrDWX0Ezb1L9xPYwP&#10;gDX6xxgvqHWvdIeS1pKCPlkza7J1r3Q94RwW+61gnktOSQpInMfHNtYSxt2UiKEaW5ICzEVFlOGS&#10;1r3C5De3JptLJs5idnfrXvET8TDNDkhS4HyTJ073eyU9gNclrJWAFWvT+UR8t4Lhc3F2K2tJCv7s&#10;LrksHVZIE5qZLAEr1qSHVzDv4bWA9cT3NteAQk0rKhNTo+FqEhCNQUxZU6OwNYWVx55ri1expS7B&#10;hcKW0g7TvyjHRTWsckgKReBuWk2LcSWHUCpB2YlZ+IlC5wSvGlvJIFOY5MaVKDpC7UbHi8eSc0gh&#10;rCl7btR4FGpcLVllVKZ0kNxJ/EJaJqG1F3PYglVsXUV7ILILbcutw1K56u9VqJlDo8qh3i9+oV6H&#10;hbpRZaLuFyVVpeuR21+FuqGxd2ujAhyUKphUFKn9mA1sTZP6471cMtUpseKWfHy1KBS23K2pm7NS&#10;lqXCq4WaVgRGR0tmIGZjXgTilBXjShSmlA4BUXzaumLLOAKFguXVKyr060hbSCrNu/ONmlGptVHi&#10;VLrPnY2YgxqZ+IXY4p4r1mFJU/VeLpSfw+IN/G3lcJcKVq+NlqXOM3fmrCwUrQ5uphsucpuYefoi&#10;Eq4Xa75QtCKmsbP5XulvbFCAkc3Shi1+IcJeVBXGVnoOG41R1ZWlZKxcdKYI7pgPW446bePMZaxQ&#10;VCPMk1TCVvEGUQW3vxKlfZuSolIojHxJrI1CTfxCncslRGX7j+77mHsLNa8AGNUxoq9YUTw0P9oS&#10;YStR1I/Ma+fH36u0qyu3S7U2GjUJUxX2LunqSubTqODp3J/TAbPdjSLrXBJU+hOMIk7MYvLNygPH&#10;N9PIgpBu/cZHskgYKxSKpWm4JL5Zcgdum4p4l2qVN7pZimY/l2qV2VDuTYHmwb1hHDGuZAHeUlYu&#10;RwldV9rQqldEqEKND0ahg6mjaRAN+uhTacZVwtOR5ZiFWKCVuhYXwyy1KoI7FQooEBVkpKgNd7To&#10;dPQPhqcahTUKD8TiKKkqREW7JLGdn1C00iexfbwSW3I6nZTNDaJRvJ3Du53GWLEAXKpcnG7rSuN+&#10;MtvGWHLHSgciFeBrmSoSsclqi2nMqwdqBGTh5pslCp0LdRHGVpIH9w7avxhbiZr0glr4rTWlZ79i&#10;qkLxtAy9UsW4WmmK6Ec5Ho3CRXfeWwtNya6phGOjuAE7uVzJU1eOJFNdiIQyiBuNL91cDQe3zJST&#10;1sjqSfe1MfSDylg7ESs+nFiLrU3V3kCLTIkLqlvLE8r6Oa0xtZT/hLIeXEtMJ2NizpdGad+0hKmr&#10;3tPFH9LppnlJLqsLcgDBVY2yl4lLiVKnk4bxFhtlL0lUg+e47ggIxAdrlL380TwsbPGuybReP/S4&#10;G2UvtZfSldogRKNsEIJ8RY4LL9i8odGoibybsi2qFp5tqXWYKG8rHQ9EAyPcEN8rUVQ60vnq+Myk&#10;eXmNy9pK1NgyMjWUc2GL2zM3KzOuRCHTpP5fjKu0pOcrPc6ED8w1Kn4htrj6GVsZ8sQWj4uLcZVs&#10;lbQzDQaNreQNypdHkHu8Nkp9SjpsUluHPildemI2UDUjvza2EkXNCg27ja10H0jt4NobW4lCXkA+&#10;x9hK3kDQRscYY6tQPG2meGNNBsCtp+OwsZWoeZOUXyi+VzIAbj3Vf8ZWos6sDTeHyQAjYzDd2mDA&#10;WFHUL51NmRu5rEBR5UmdmxlXopAaoW0Sc1i6UUqqlUaS7gPxC2GRqaE//l6lGkXniIpNjKtQfCxq&#10;E42t5I0R8pubM/nKGBfSW4Q/xlYywIiFTGcx6mnT1rxqomwlA2iOKpWp5qhSi2qeL5Tm+a0Y4E4t&#10;kOGNQuGY83av+V7FAHdaEKh1mCiaIU8nB7HmkwEIPI94//j8KnUp1/qFHrrCVjLAdGMwOnU6T8Y6&#10;5FBGXCpslUaUAl6VpOKdoLTFG4NGjEDn50DxGvek7I7nsFCUMUy36uM5LH3oeVrime9VKNopKOED&#10;h36OayHMYdZ8oWA21SQTdU/Y0udyoahGVA3eUS21Ldrjme+VKGKPuMvmeyVvnNBTn43fWyLUR5GL&#10;kAly8OS4kIq7dZioeUveFGhT+JS2SPQpX7RQ+K/sSzOHxQCPij7zvRJFJu50NnNYetDH02HmexUK&#10;W2g0xbhKDUp/5atJ8xFKipknuk+pqLGVngP9B2kELOawFKTIA9SzpIiK4xdq36ZQei+XgJQKYVJ2&#10;ZlzFNsNRIjaK+x7j4kUbGhgZW4nS3FtS0BFmuO9VbMOZwmwcnynnYgC6hhiBG62iYjY4KicSKGwl&#10;b7BTVKaUniRpa9qhqHEVA9DuS90rS3aKH0XrOjGukoKSsuAni7VRqHnAWnFUSUGRj3KLNYu+YXPP&#10;NpNYWlBkcTf1bhpVv/HFELio1vSUYCWKlhPTpfPYlWrYPN5rKLHUoGgScabUNCZ3EKxUpU5UF+fI&#10;/DcrmP5mSQO0HaLbr2GqJxnplNsfb+jSg6JKZOkrW8kefDHl/D6pSOlLZfo1cs3IuV/RMxtPuwSh&#10;nzGJSTqU5ahJbBkpKWB4Uaz7gkEDKvJQglByl8Q5DFUVjMiDs1UssDAsU3ZNE8j4YLwaZIqbSEUF&#10;CNEUiRWzEAuGFF9FYksQuvIIrnqugJMkfuL0vDc0VYJQmtNdTX8DMstp6vEY2PFeLj3oTlBaJQQK&#10;RRNV2iAJ3ig96I6iQJFvocgzu+Bo6UF5GW0z7QsvhSIP7oKj1dL0ThWaaWJ+KRR1GpQiizksPeiE&#10;zY2amaKiWBoQG2UsxlZeO3h/Ci9RMFSpSKeqZjNnSqlIr8gEjcKYxh8xLi4CTIcZV9LGlUuzYsNS&#10;kSKmUyptJi1+IaWlNxVQKRTFx6o3Fu3gwhaaJzoWmu+VKNqWj7DlmDdKQjqvVSl/tFBMoXq/i0fk&#10;YlykR24qAFYoKJRnRc240nGg87tSGHMUxC+k1Y7qDk2qLFAk4Kei99jzLRTXetWDkUL7tDWvQ5sg&#10;R6EI3g4DHK+NEoMSvBgZ0vG4CsXRcDEdNYiE5LgItivBSKF4zHpkamJcxRuseZUEKwUpPQgmtC9s&#10;FW9c0Y+atVECUu7MMKKxlQxA8RRZXPO9EkX/b45YYyvvKUh35wUIsTYShU6HWm9jK3njdqdjrxpX&#10;onCVee/D2EoGoIeJS2jfE4U2cJqHirWRvDGvnyie7wanBG9UUqVloCTBVSKxUAgKKeQV4yoZKN2C&#10;eOZArI1CPe69hqNKBUpz8c1UXV4KhSvqEh0tAp1+kCqKWLArH9ns5daATsBHqdoKdqbSRVRq0cc3&#10;uBchAbEss5kLxrGngtmtAKXX/TwQe0wcBaN/p9rLLQCdNJ2pgUDcENNBAzzlY7f+k9JNOhmZcSVx&#10;0NhMXWFbNOrXRtKNXBtMdUwGjwISqRDk2zDIxlQJXJ9Eo1NbK9Zhw6gYNB1OuCzkuIg34IAdf6+G&#10;8WCeCTBfSzSKbB8VuBpXuinTI11wL93xclz+eyVMf6/iDcpJuQmYOUwYJGrihzQszXERu50H5Q55&#10;o2EUzZreVlBS2lroDuFsJQzeMOfytUSjnEQ3SgvMuJI3CNGbOxHx7hrXelWOb8NQPJvzi9qUsEWc&#10;nZ8ohlUoGVomIRqm5llDkwNr1KfueMeuDSQRtm7zCIf5WoWyrihHSNrCFd3UFCaKxtPqukwBedri&#10;WqlYvlCkYSa/dOj2Um0atq48rmOyDo2iApLbjbGVtEExIzIhswwTxQuIODfGVu1/Sq3cHCaKZnPL&#10;TY0r9z/VSbR8NeNKFEV4qtEZL37G95qmoRx6x8xbKN6CW0wLbi5OaYsUouly1igeobmYJg/0I21b&#10;3JjFuApFY+VpvXK85kv9ie7WsXyhWPG0Gje2kgEIOo5Tefy9SjPKN1chBxRHMYe89jMlvMJWougM&#10;O/XdYg6TNzaUi+57JYrzH7GpsZUMQC3oqO7EuBLFe5/0XzK2kgEQ91BMbmwl6sYMmnareKzxvbC1&#10;mJBDo0gt0RLWjCt5g050zsMuzahtYIUYLcfFDJrwRqNoB640UsS6yhZd482aLxQd0lfTfInuu2nr&#10;xAOShnsLNe9uLqKWmfL7suXqixvFfWhe2Dvey6X+JPSNrlWs+UIRB8R5MLaSAVDPqTfJcIBiNsh9&#10;oXk2tpIByGS7G2xpRm0TFcaRv5DaYkNRBWINuh4q11J/IrZRLnaByC6zmtUcJm9QoGICRHRoislA&#10;dk+3R7M2Sv1JoFIdXwWiGJxH2A0flvoTWY9yewtEVJQ3t8z+KvUn+8Q0GiEYn3PIs4TqqTrqWQO2&#10;07XCrMMCsQ6pzTRrozSjE1oW+heqCOMHzprnEiv2cmlGh6EMRRVoxkV7TmMreWPmUGTocZx6XNts&#10;y2PuLfUn23Ja2B37NoXa4XnFvaX+ROCrXkLiD4+Bsb0opTXjKgogV8HjMWJcieJIQTQqbJX6k/68&#10;SJiErUJh62bCvRT3xmzQVQ7xvbGVKLqAqgZFnCFpazrPm0VfKO1HtfSTe4rJplwLpf3DFoxeaP4j&#10;RHq8JRezgS2uvmZtpOeAu0FLHvO9EqV97NJ9rhCHEc6hGYhxEZtDE2TGlf4GbagIi5hxJYqHrKed&#10;xjFHle6T0DcljMZW8gbvm9Dg0NhKBtjQwKgYUWlMuUjBo8JWyT5JH/AfMa5CIUWiSNjYSgZAlarq&#10;268lFiWZQq7N2EresHKba4lFH/Eo4wOU7JPAEmoxM4fppUyczUjoCXXFTrlSH6hieoV6bBQ1rmQA&#10;XJtFxfRKLTpxUVMvTcYgxjU6QjeHidLx3hJ+8uDKVLcen8uFesSx1RwmA6BoV3UBVDjEbOj4fAk/&#10;yc+TrzDjSrbReYcSfhLSJxgobBWKn2dKinghPCcDj+1kXnZp2GSJzOcq3edIgucnHq+Ngk32S9lK&#10;AuAmRd7Y+DYlF5VqAAKaOYfE2UhymHElzGYrSy2KKI3IqIkfFgwN7M24NqX75HEu19AMHWVMB9oj&#10;HKJjF6B0n/OM7QgxxNpIf8McXaX5nIdOEKYaO8kZ00nDDKn3/s41T5lKGNFXM6pSfFKFgfbFmHqG&#10;qcOkFJ/zULqq5LwWjGIb01GPiF8sJZR2O7o58bUKhrOmgq+l+JxGgS7sVbBZGYadSvEJYex3FcEu&#10;GFkKo6ekY3XOIdF8VV3ZMATL5pUYHNy2JTU9BZvW/Caw0f1CtfalYHQHUCfXk+IT/ZDRe10Lpucw&#10;9/+oS1X1MkVlMfWPKl9BUa34pA2cqhlFrh226FVnNMRUhwSIBNHivLWC0TDNaAERaqQt1G/Tq+74&#10;NGnYqCnMHJanMZ10lMdbOtGHx2tspctAad/iPKjSiWpbxRtkDrjOmzksmJ3D4g36rO2m8Ismc/mZ&#10;KXg2Z2UJPqngRJ5nzpSCzUvJam2k20BzYnJfah0mzPL8k06U9jvqllcw6YUSacmJp+/JPBJxuL8a&#10;hrbENGa5tU4UW1PRKmwl3UwHLhFU5omcGheFMyYi2jA9h80bpMtMVhSvJH4isReTILo96UTxbczN&#10;q2HUwBg/isxJ/EB8UTq2i/3VMFSIpkkgT6iVLebQPHPWMDwdExzijYayhZrKFLQ1bNx5wVG31oki&#10;A1CtpBt2JyIq/Cje/8txXfGxTYaoYTtXDjOuUnxSLcoKE2cKfRHyJ+KzmWwv9JIoTK0mtPEEI8S2&#10;CaYn//xkDL2dYKmG0WrR5L6opCxjdFxGenRMiQ0jJKo4sWWfqGBVgQ+Em79xFGYiC0v5RaLockeE&#10;2oysYBsv56hvVuwxbzGpHV2dSVdcAUXB9bD9ekPAZRpx4WbkhFAQa/zfW7ULxeGbQ9NMY/od0yvB&#10;ZJhR9OdPpJKezLQxVjDuOcjuD+NEt5KM0oeHkRnPo2E8dmT0PbdSf1IPiy5IGWvicXX7RPJqGqfL&#10;s/AVn2CEYo1jeiv951yqVGFWw8jv72rpl2yUltcwsRpZMsjG0jehMHSYOY0EjBZzHWsYrbJHhyRW&#10;YzEIxqah0TERV7dRjLGMjbGkAvwIKqDNEVPP2c8LyG6BJBVAqBT8mU3dilOe9jiZO/StZKBjTXUB&#10;bRgqMBSTogISvo4lMm3Rx9k8/moFm6c7eflIfLaSgiJ7eHTkEdaKRDZ0MSbaB2PX2Ei6mkhVw3iZ&#10;gm7x5r5UIlKUO7x0Z+5mBRsGV+UdqAlqbEQJlLdfMKxN4wDz3ZJImA5rLWFY48BW1pJJsIYu1Dg+&#10;pSVFmbSMNOmYt0oXOtamF7ZYk8lA834JzSWMteISIuurqYik4Xt87omcTP5EjC39iu06L42Z+2dL&#10;SrW1UodSSEXa1cxkweCSZQ7747GVPnTKtsZDO/5uBWOVsCaVteISpE2qfSFNVfO76R1QGtGN9+Vh&#10;ZjO2ugtNw1TFyqUSxRrSaPXdkoJW+oKNrld8tyQFrJF4VGNLGEnRx9OIwlpxyaRuTCSQm11+t/MG&#10;UapVkqTAfiOFYJzkUpiuXNjQgZqZTFIYa3P7EjsgYVhjJs35Vi1GsUY/F8PKBcMaP9OskhKM+lVS&#10;sBXfemoDjldJCU39DigYOwCBqlklJRrFmtzdBUOCcFqgVzG2JAV4UjJXqU05u+EEZS1JwbNy6U1h&#10;ZaypVZKkgD//aEF3vAO6r+kJhTCpCDGTSQpYQ35n9ltpTj9jJptLuHWYpkYIWpO5eHxkUqZibEkK&#10;fDd40pympVYlqTMFucZa+yUn/BJz4pTylN2NLNGsyRKRMjYYz5w4BeOUepRqHc9kyUjZ3ZQNm1VS&#10;MN5I4cRRY0sHA2uPho/HO6D0pySg6euprDWXLERY1NgStnJ9YFbEKmkxKQ3EVEtFDs/cAZd5+sys&#10;yZaTsm+m06mYyaQgGkuQTVLWiktov4dBYy1h02LSRQpLUkqUFuGg2W8FwxoheTW24hL0IbT3MWNL&#10;GM8UI/Y0rFxi1PFBCQMaa0lBPPPK9c1YK2HpSOaJwgprBVvpaYVWUeyAUqQytofg83hNFuwzxlZc&#10;oqMzpUn1363kpczko1WSGFtxCQ8vuhhe6VLRBD5Ed8JacQnx/OlUd3wGlMR0FIjT1lVYKy7hmRxC&#10;0cZaksJYQ+JvrCUMsTMdycw9oNSpWEP+oayVXzIzaRqak2QIMmeVEHlS+y1h5LLsKklSwC+HuZS1&#10;hJGIIdBudndJTmdpcREQ361g5HFxXpW1DKI+HqhW2aLSqrKy6JmnrBWXTFdutUpKrYpXwiO8ylqS&#10;Ao0u6DSoZjJhJHBQWpkdUNJTXh5Ch2/yAQXj+owKUI0tSYFHHHnj0+y3lrrSgn0cjGPmKvkp6cvp&#10;bGLWZHLJxuk2YU1hLUmB6xQ+vRpbwdikE2gU1pIUsEa5gIlglHIVSkAwpFZJksJUXqved7fSrhKc&#10;JK1oxtYy1BO3DuUFNWwdJ8h4eC1EJfgNd4lV0rCH7lVZKy7xYysYAROS+GKVlBjVf7eGkbNzWaOS&#10;o268WDsf4NhTaBihp5Pp/Uh/qDxNOUx5dcZYKxj32SmMOt5vJUmlGJBgu0nSNgyHkiu7sVakQHBs&#10;akXFTBYMZ/nqdkBxCSlJMn7GWsFGZGP6F95KmDq0hYdhrBUF4ZigkT6eSTp75SqhPoU8wrG1ZxiF&#10;HObsJt2T1la0hKar0BNs47uZXD4/qa3dyF2bsRWMXP6UtR3uAPQWZY3PbTTPTzDCF6pLMxq2skZq&#10;11krGJ1M6Y5nxtakQBmdWZP3ksSyR2FKUX/Hv1Rjo0WLeSv6CYa1nVSy+G5NCnomC0ZvDN6yM9b+&#10;Him471Ywgth42cZak8JcOwRPUryQH4BDeDe3RXTSCaO13gkxxSErP8Ho/DFvFR1/t5K5EhrjFQvh&#10;4RHFzB9JkQFKV2OtSAFrpLfM2AqGNVXFC3fkjyT/qRrZP8GoapJjK1LADd2NHpQO1PkjkSCREjAz&#10;WVzCRKIvNDNZMHyZ5WS4pESrOPRnfBNjrSgIT009mn4v1So6wSmYM9aKS3g+R7V8owVNfgC0Ywjx&#10;jLWCoSQdoYjYb0kKHN00zVG7O2E8DXRTrfOo74qxYY1qCjO2gmHtrpq/0icnrKEcA2W+W8POCF5N&#10;y8h7KV6nW9RF7beG6e/2JHlFq2beZyMlklNCShjyEqvkWfO6nUxPAEKEZe3Co2TiHoBaL2A0Blrw&#10;esUOKBghJDaciPSSXS1rRPFMn8qGYY3ojPFLSr9KeIyZVGuyuYQzwGieeAMmx0ZGcje5joYxIZhT&#10;qyRJgbsKOiTDJS2XJUlLnyWxJlvAaoX6nDAxJRNqR+FlrCWXEGq/qiclSQC0NZJbylo6GCuO2t30&#10;FyMBUNaIBRmlDkLjgGGNpsYigtEwQu3T1tjMZJICpSMIWJW1hGGNsJo536oVKupJ8kaGSwpG0mKb&#10;BtvHp2kLWCnLIJ0vmKtgI41WucV76V6Je1A5pWayuAQXaK7rYmzFJZTyqL7SuI+xuEYMT07MWCsu&#10;odb2ZPLd99K9Yg2vy1hrAevcOdSaLBjJXcoszA5oASupByhPrJKCYW3u+WImW8DKOp7X2Y/vbwVj&#10;JjlxTEyhdK/zyuc8QyisJQVhjbNbWUtSIM5Ii1lz62i57IUbjsnj8CJVLGX229RGm7EljLGxAcyN&#10;qgWsaGKmaYmYyXRnYC6C5momkxQ+FfSpmUwYrEzNkNpvSQqcODTrVdYShjVm0pymLWAlPzNpOzGT&#10;SUHM5DhdYr+1gBVl7jT5OLZWsBHBTLLpmJVbwEorfU5vY639EpJGuNjCWjoYTD5pBMMlpXulaIj0&#10;g9kBLWDVzFUwpFKwslklLWCFlV1MoWCkEDhw1NiSFBA3UA9i1mTpXrHGZ1PWkhRojr+jGTerJGFY&#10;4z/mxGkBK6Eg1VabZlNBr1hjKavvlqTAG9bcFw1Plu6Vm+JUiZkdkKRAPwiahajdnTDyipw4hpVb&#10;wEr9+KJOnIJ9hrUkBfRVyCnM2Er3ykySSjYz2QLWM3xnNIZ008pVwhtkd+WZV+NVihY54sx+K9jI&#10;q7hDi1XSAlbqCNXzw7xA8TS2m7oJl+51hGpoj8XuLhhVHWw5cwZU+1XdBeheMGaS3W2YqwWs1KOp&#10;V5VoT94zaddkcQmvFk5DteOzu3qwMjby5GpsSQoEbMltGVZ+kssisjUaesYSU6I7RTUMLpl7n9gB&#10;LWBlTY6DcTyTBcPapC2MtSSFKUlGUGSsJYzlz+42PlfpXokncAYYLinYZ4wtSQHFDbF2ZS1h/jQt&#10;3Sv9+ngzVVlLdwafCzZX3y0dDFQprkslb2/HUh5/cp6qOfZeS/c65b4YNKukuER7r6V7xdoN3aWx&#10;lhQ07wqsq4mG3opL5qBSGeiCffLMTVStBazTPk5ZKxirhGI7891awEoEjxoNMZMFYwfM89VilbSA&#10;1XZbRMBYa9JySTVcpUTJ9WijM0dbwwtS3y1JAU9hd3Hl0r16nmwBK/rJaVVwfAYUbHiSW475bkkK&#10;nG8o48x+a7msXyVJCnhBaM7U2BLGDmALqO+WpECYl5uRspYwH50pAet657sp5ioYomoiT+a7lYB1&#10;evDM6zzHq6RgyJxpiW64pASsunsPfbVzv03LcaXU6Ras8I9j5YJRxUYG2qySJwErlQ+KJxuGelJV&#10;29F4OadkIYanVBEN0wqr1r1Okkrt7oZBXZNGOPYUWsA6b1Opm/ATjOz6pqwVKSCWVR1FuPfmB6CZ&#10;sHqijoOpYNT24fSK/VawYQV1y3/SvRKgVJmVhk1RJoHGw++2P+lepxxH3AOeYAg+EHQZa0UK7Bpk&#10;SMczuT/JZTnzze6mRKi+GyIkc8d5glG3ywXOjK0cDJakqpTfn+WyRLrUTBaXbNQ+GFUENUI1JZPK&#10;V6ukLivIx6bd5+EOoHCqrHHJNBWgBHYTRvvCs3lr5QmGa342uQ4uzGltoQTdqJCeYIS+Cf+ZVVKk&#10;QBkPVUpmJguGcmZE1WJ31x2HLA4OpbGWsKkJH5nzsbXSveIpjKJOWCsYGVoSYiJespeAFSpHYiK8&#10;14bhBZ1H6C/GllwClxOLMzxZ/V3x8MiBGi4p3euUvHMXNjNZFAQn0wfAjC1JAc/cxfD21r1OBMOo&#10;x3gLPfabjuE17BEvcdaSS7BGNNQwV8tlL3N/UDsguWSlskll+4gQxpTo6Ay7OWDTtA9aNqskYZ8x&#10;k0kK0/Z2LmLHZ0B1hwVFeMasyRKw0jt41rKwVrDHbzTxkr0ErFNLrqIzDcOay5siYczvxvYmOGHG&#10;ljBWCREMNZNJCis5u5GlHH+31r1eLgRthc58LwErkVeejTD7rWA6l0+tdM3kiY604ibcMPQlVEmq&#10;mSwuIW09rUHETCZsrKnHj3mEPMdGF1ue7jHWEkYEgwi9Ya7SvdJ9UjUBoHY8fiPGnKCRJucBwxZt&#10;MMzIEoUOleyPOUtLvjrV9coFKtQ0bphuFsduQqlXibo7jiwUbQpIrZtvVuLV6diqaKRQyLAXVWy9&#10;l+T1zrsYpjtjo3SECz15LBDC0OrR6kZ9xsiSRHhgDImOWI2td+WSTm80s0CSDIgAuSO75a6k6tR7&#10;3PzxMY08uEgpmhpawqbbiZJg4+uUNXJMykEoGBzC4lfbOtlg5do2ufhjMn6Su0IHJryF95djw/tZ&#10;zFO+DZtOLrzlKRZJ6VbXlRC7KVfkQZL4kVgjSiPkCUTGA8abPPha5hAtGNacJBTtelnjbqnIv2Cf&#10;JKFqJpNIcOzYpSJ0x+UufiTWOOsNIbfclYvz9Oo7XpMF+4yxJZWwtR85XWEtYVibwZk1maTAZYO4&#10;pFolCfsMa8Ul1FTikpuZTBjWONwMKbfcFfERahhjLSkIa3KVlG71k/TCWCvYZ1hLUtDp0r1Usljj&#10;smF2QOlWecJ1mWq54zVZsM8YW3HJVEoonnySu1pWLt0qQg8em1LfrblEluFQaRsURHqDt3CMk1ww&#10;TtNx78Tu7n6taATxHcx3ay4hAqEc19KtIvRwz1tRsx9Tgl/yODqOffLSra4jpVbMVbA58FXr4b37&#10;tdLMjkIQM5PFJZT03U0DGB6uiCmheOTkgtcF43aDh2dWSelWmUnqik3gomBzAVMt2um1nWO74mAo&#10;f7JgrJJHLOd4lZRudZwgFHHiuxXMX0pLt4qDx4FqVknB2N3MpPGCSrcKcyHvV2NLCvJcUrpV2sHT&#10;s1hZay6xgYvSrSItpCmRmsnmEln4uZdu1Z+mBRvPHOmqYOX/Tdr57dyOI9f9VRr9Aj76Lw3cvsi1&#10;L3ORXLY7A9vAZGbg6SSTPH1+tSVqs5b2d04teDDA6a+2iixSS0WyVpFMeavMFLjuvdS25EvKtWm6&#10;a+z9LHwBSY2xuzifTHmrcXPJVDmQ4khq1Fbb+Hnk81pf8ZxS23oXZNSW5iVxomDpvUm6a3U+mY55&#10;rYfKkxpfd20jGpshe68My1eblyS1+heQ8lZZvxFQKyTqH0ktaouMjR+PATnddYy9C5XgdVKjNkac&#10;yqojp7u+VosVP5nUwGRMXytt653CuRIu1darUVttmynHoGWUxI1eBV+S1KK20uE2R8pbJYKBlZX3&#10;ltR4b7XtinCqqW18OJUjWbJa/XtLeavEuWD+Sz3ZuyBqK0bmU94qUyeiYxU/mdSYBRHmqnxvKW+V&#10;+CSupNS23gXV1wEpb5VgGQexVSCZpiUzaaulKdfezy8iXluaTSYtDiHk+JfKPCGd1splaqzfKi1L&#10;wRLeGP1fcCQpaZXDCmIq8+MVftKCCKBlFR+ZclbpjNLpR2SNdl9oPccjpaxudH6JCEhaVMZKsfLO&#10;UsYq92WUboRin2DfMnYbcpBX4Z2lhFWuvy4dakNmUqqMcyQrGwc5M6pT405qmKkCQJIWR9DC5pS6&#10;sfcFsClEEyqV9VqMvNVu7H0BnpH4VqWyXoslG1x65TtLyapAP/zOj7+zpBXHWkbv/3jmk1JccQSl&#10;8zWOpDUGA1AiSVOqKgGLGnOTtLgOlpYVunHgtvAOjlynEmo/7EdRGzmNcajsiUevj7dy81TprgxR&#10;I5kQ5rQwgqLXO4QFn1VJXhQ1Dp2Ki6V/DBP0epcQN71VTiQVNZJVGWxq1fWuBBaSPO/Su+vVqG6M&#10;I1V++BFgZu8WSGibK5MfUaM63l3BKaPXOwaOwomzAirI7NWY19XOHKa6fkqyfCMVqFZdrxZXR5Y2&#10;TlFdP73g6hEcX6l1vdrILvBSPjTV9QuVmZurKqFJUWP0IMhbQmZKWp0YlyvjzvAtqXFYK/OZ0mee&#10;kl0nUmvHwpklVNc7I9azeOzCcYLo9V6FrVqlo7dFjeqYQdVa13sVQnGl3Fqq69Xi6tvSKh+93j1M&#10;JBJV5nmiRryKjVelzzwlvJITWgpQUl3vjMrXS6DXuwdGES5eqnx3SS2udt8rpw1QXe8e4gSYSvKA&#10;qMVJo2zsq7jolPPKDeilg9OprvcqhJF2jqgtVdd7FTx0bPQquOiU9MpYzrBcqi6nr3JDYGWTMBOT&#10;forjVJfcQ3x2hckz1fVqHMuPd6i1rvcq3PtAzLHSmTldFhaodH4JZib3QFioNvFLaiSwckZkaURI&#10;Kaxc2VS6/Acre2dE4IStBbXqknuot65Xi4MRStkfmNl7Feana2XjlqiRewxFX4NK71VYWZRO9ae6&#10;Xi1OUapCpXcPLNFKVylRXa/GVIUtnYWEK/SSV2Eb6FIIaosa1CuMScln5lxW4pWV8BCh1+RVcJiE&#10;2io+M2ezQpJVdqZRXfIqbKEmkFWqrvcqAwvXypZ5qktq7A1krVyqrvcqcbl85ZRNqktqcbhO5bgP&#10;9JJ7WNjiUZr4ZTXaxg6WUuuSe2AzaOU8YqxMavgGLi4tVdd7Fea0xeVkSoeNI8WGSqIjZib3ADVd&#10;CaWrGhdes8wutS65B6qr5AtRXVKLGU5ldwJ6vVdhQJhYyRTmKlmNY7lLh5HhIpN74B3UvrusFudr&#10;V3bERfJyF8YJqFQSOVWNu0vnSj4Uesk9sG2vcnyEqpFKzon9Faik9FbgvFaSGKgueRXj3SWvgqev&#10;UCFUl9SM6nr3QNyukn9Fbb0W14xw8HWtL3unwjyskjdHbb0We7c51L5WW+9TOO+xNmOfey22XPIG&#10;SrO+ufcNJNhXDlmgbb1WbLlkl0MJlb1H4cTNIkp6LaO2lOAah5MUMkeHb0mLm+YJUJVW5SnBNW6M&#10;L+Q7UlvyQhO5+RWqH73enbAQqU0aklb4vK2GkpTgikOvHA+DjcmZwIdzxGoFJSkvdo2r6yrDTtKK&#10;O5KKK4OU4LoybStsZqRtyZdw8gchh1Lbeq/ABeKV7YXU1msRZ+XenJIvSQmucIKVQ/KoLfkSpqTc&#10;SFRqW+8V6rX1WmzwZIpYa1vvFeqY7LXoSdpW8lwpwXXhoP9S2CZp0TbuYy+hJCW4EnquzYSSFvM1&#10;4pK1tvW+hPVAbZqX0mK5nJstRSU/mRJcw7vWejL5Eo7G2AgLFhiYlODKsr+SW8BsKc1LWIhz5m2p&#10;tt4rMDWs7DGJuVmaiUIfF2vrvQInD9XYnpxNW/fKKS+2XlvyJZxpAppLPdl7BSJ7Nc+V0mIZu5mX&#10;1N5b7xXq763XIlMer1DykznBlevdSl9A0mI+yYKl1Lac4IovKS3ikpZTW+9LGBVrfjJn0zJPIKGk&#10;gpKU4FqvLfkSXDIr21JtvVeIJI/SDC+lxTIvmTmdo1Rb7xX43iqXCpAu0WuRzD/FIW0FP5kTXMso&#10;6T1QzLlih26ltt4rQPFUMlFoW69FRuZRuvMRvd6XkKpd/AJ6LeblXG1Se2+9V+Dws9pcOZ0Cy2g6&#10;kWZS6cmc4Lpvlfxiglsp1ELyLgcQlWrrVyvcNF+bKaS0WF4HG91KKEl5sfjy2tidtFiqkgVRijKn&#10;vFiQXGM5kxa10bclz5USXCdGjtLaNGnRk7y3Wm29VyhjMmfTsscqWIzC153yYstfd9LiC+DAzRom&#10;e68Q6SS1nuy1jLlyyoyF1a6t8pNW7Kjg5qhSTyZfUm5brxX7uNnDVKktZbnGZWalmULW4hJ39tCU&#10;aut9Sb22pEWuBZmFpdr6eUkZkyk7llkQ/rVWWz/DKI84KT3Wqa2fl5R9ScqPZfkG91cacdJ5rmU/&#10;mbTYx00SSa0n+xlGOaqWToElP5bMgFptvVfAwtr4llJkOUXodShiwU+mbFeC2JVLT2PDRr9aZLEO&#10;yVX6AnqvQNyjcmoRtfVaeLtibeTB9VbSkyVmTNQ2SCAc7I+7knycvrpgxiqZIKLGAXS1ODbMeV8d&#10;WXGlKaWobTiGylkxsDe9O6lSAllrWFnmlCZ5TGK6xnHweCmZLWsxMSSppzIMEG3sattqd83TI70W&#10;GOG8tcrSm1hLXxuRl8oQl7WojcSmGip7d1INUTKt62zEnUQ8ovQN9I4hTiGtTISYr6bawHKJHMYz&#10;dHowCaUgRtaKjQtxLFzh+85prsVFFTDpbOTeFmYmpfeWslyrYQUuCelr4/ScGqvPi0p6cXTgj1l2&#10;1SIcUfu6U44rMYxK7An/1ptIEmF8OJXX1ruSCKvWmpa0uN+tFsMAub2VxfmraPF1xy71Stt6V0Ip&#10;pUROxrPexvI6H+6g06vOX7MWjoXNXbX31juF6noRNqWzERfNsqP2ufWupBrrJWiRaiMHrrQWJm7U&#10;6eFcS2x+1iI+Xxy5U2YriTe1DyBpRWpzbQ8BHl+aVsm+zVrMwDY2xVc+gJTXyulFpTxtNsl2NnJw&#10;6cZMrfC1pazWKv/G2revbOULKM1J0imwkdxQCfSyqO8rGw8G/FLLeo8AH1wbtlP6bGxBK1EP5Ob2&#10;NjJNLrn/pEWaKLe7lVrW+4NjLR03y7jWa0WudPGdZXfAcFhaAaTM2dgjWgrMMN/v+pFgVekkoVgm&#10;dGqMM3spRZSzfDq1V6paqW1JDddzlKg30u762tjNUtoBmNU4g7F0ASNd0vsDDpyq7cjLaiuz/xJl&#10;ylSiaxspG5zMXZlsJTUiTnFQW8FppSzWkcVs5eQuuqR3JPg6csdKtfWOpJziTj5V1yUsNeJ+20rb&#10;ek9CzsZSObOCtvVqC8RDbZWYUljJUNhr6/ukxjV+c4lWHFIGKzehFD1XUmNeUbqgCqN6pzASmamc&#10;biVqbCwt7aVHrfclbLsglajyBSS1yMAvhe9IsuzAxcEyA3eJFhY3SY2TodnkVsFkyl4lRae264JJ&#10;eGfkfN4yUvgCUvIquQYM3aW29S4IpwxMSm3rncK0spCo1darxbnoLPgqbeudwrRTWw0lSY3rekpE&#10;H9k83QsgSYcNYKWeTGrcFFCLk6TkVWpj3VKqrZ+XTFxWUnxv/bwksjZKW+LwVH2XrOtW85MpeZWT&#10;nDh2v9K2pMYcaK/FgFLyKoQdN4aUassuiNh86QtIyascMVmccyU1OPzYG1X4AlLyasTgSlzAkNRY&#10;Odd2wxGZ6l43F/dOe8lPJjW2mRW/gJS8Wj6WgHBdZyRZuetR68neKXDXHRnWJZT0aiR7sLmm9N56&#10;p8BJsJyeVqqtV4vDMkrkMwdtdl3Ctm8uCy7V1qsxCRproYt0FCyfdulM3QhNdUYOO0HY0ntLyasE&#10;5lnQVtqW1Dips5bQzry/MxJ2ikzsUm29Gi0tzl5T8iqR2tp5BIy5nZGce8qW4AomU8prUCO1EG9S&#10;w0XUdmfi8zsjOT64tn8xq+Fe2ahXcJMpd5Vt8GygL7223pXMGzRyqbLeJRwcMjyWAjMp45ULtCr3&#10;2Qfx2HUjQThOrajhv9fjmJ/STkK+k1Qb5wNBaBVmykkvoheloTSfA8tebM59LtXWexK2C9fiQDlz&#10;lWlakS5Nehz4Uord5cTViSg0q+dCRya9Kp0oeascylDz/0mPEGjJH+dkV84cL930CAfQL2/WFaKu&#10;8F3nrFXGbOjkUjf2zmespXBxHWoP/pnj22uDdtLb1qHkRFKma1xkzyBealnvfIg/ka1R6cfeG7Bm&#10;ODiupVRb0mOzdem7TpmukdPDITal2pL3idhRqW29N2AVzeUkJX+ccl1X1jaVynLKKiExlveVpmU9&#10;lqSlytKswqis1xOm7R9+/cO//o9//tvv//SPv/7h13/jP/4h/uu3v//5kvFfP/3653/95edvP8cP&#10;f/3L3376+y8///aXP//5b//++x//G0Gi//v+879/+xl1ikTrKuZ7ypjVKw+WMnOeXnm0lPE9vfJk&#10;KeNLeuXZUsan9MqLpcy33iuvljKfbq+8Wcp8ib3ybinzQfbKh6Uc2RK9Nn9bGFOQeSiLLIhUu4ez&#10;yFBI6h7S4gSvpO5hLTIPkrqHtkgKSOoe3iI3IKl7iAvaPql7mAsePql7qAs6vlfnbwd1QZUndQ91&#10;wZgndQ91QWYndQ91QU8ndQ91QTgndQ91QSEndQ91QQondQ91QfMmdQ91wdsmdQ91QcT26vztoC6Y&#10;1aTuoS4Y1qTuoS4o06TuoS7IzKTuoS7YyaTuoS7oxqTuoS74w6TuoS4IwaTuoS4YvqTuoS6Yvl6d&#10;vx3UBQeX1D3UBamW1D3UBUuW1D3UBVuW1D3UxdktSd1DXRzGktQ91AVBldQ91AXjlNQ91AUXlNQ9&#10;1AW506vzt4O6IHmSuoe6oF+Suoe64FOSuoe6IEiSuoe6YDySuoe6OLYjqXuoi3M4krqHuuAmkrqH&#10;umANkrqHuqABenX+dlAXdEBS91AXgfqk7qEuIu9J3UNdROCTuoe6iKkndQ91Ee5O6h7qIu6d1D3U&#10;RUA6qXuoi8h0UvdQFyHjXp2/HdRFEDipe6iLsG5S91AXgdqk7qEuQrZJ3UNdBFOTuoe6CKsmdQ91&#10;sbc/qXuoi8BnUvdQFxHJpO6hLmKMvTp/O6iL/fFJ3UNdbHhP6h7qYgd7UvdQF1vSk7qHuthjntQ9&#10;1MWm8aTuoS6uR0rqHupiW3dS91AXVxgldQ91sfG6V+dvB3VxzVBS91AXW6OTuoe62Ouc1D3Uxebl&#10;pO6hLnYjJ3UPdbG9OKl7qIv9wkndQ11sAE7qHupiR29S91D32qLb64fAwd1r020uwEPeaxttLsDD&#10;3mtnbC7AQ99rs2suwMPfa/9qLsBD4GtLai7Aw+Brl2kuwEPha+NoLsDD4WsvaC7AROKDsLAZC3GB&#10;sYXTgvKDtEDgFSBukAR5swBxhCR4mwWIK4z9kF4TxBnGFkevAHGHsWvRK0AcYmxE9AoQlxh7C60C&#10;lMSI7YJeAYpEeA2vABmOY1efV4AiEW7DK0CRCLvhFaBIhN/wClAkwnB4BSgS4Ti8AhSJsBxeAYpE&#10;eA6rACU2YsuZV4AiEa7DK0CRCNvhFaBIhO/wClAkwnh4BSgS4Ty8AhSJsB5eAYpEeA+vAEUizIdX&#10;gCIR7sMqQMmO2OfkFaBIhP/wClAkwoB4BSgS4UC8AhSJsCBeAYpEeBCvAEUiTIhXgCIRLsQrQJEI&#10;G+IVoEiED7EKUAKEzDGzAEUinIhngSIRVsQrQJEIL+IVoEiEGfEKUCTCjXgFKBJhR7wCFInwI14B&#10;ikQYEq8ARSIciVWAkiKc0W0WoEiEJ/EsUCTClHgFKBLhSrwCFImwJV4BikT4Eq8ARSKMiVeAIhHO&#10;xCtAkQhr4hWgSIQ3sQpQooQTu8wCFIlwJ54FikTYE68ARSL8iVeAIhEGxStAkQiH4hWgSIRF8QpQ&#10;JMKjeAUoEmFSvAIUiXApVgFKnnCLsFmAIhE+xbNAkQij4hWgSIRT8QpQJMKqeAUoEuFVvAIUiTAr&#10;XgGKRLgVrwBFIuyKV4AiEX7FKkAJFQ4HMQtQJMKxeBYoEmFZvAIUifAsXgGKRJgWrwBFIlyLV4Ai&#10;EbbFK0CRCN/iFaBIhHHxClAkwrk4BXAwTeZoQuAVIEjkfCizAEEi90WbBQgSud/aLECQyOnjZgGC&#10;RPZCmQUIEkdOD/XegiCRs6zMAgSJI6d1ehYIEtlH7xWgHAtXzJsFKBJNjoVjZOVbMDkWzo/UAkwk&#10;6uaQ0eRYuARFLTCRqBtERpNj4bwqtcBEom4SGU2OhRvS1AITicqxcNS/h8THVhGTY+FkPmmCybGM&#10;j+0iJscyPjaMmBzL+NgyYnIsnPqhfWD6xMe2EZNjGR8bR0yOZXxsHTE5Fk5flT4wORZuO9cCzNFZ&#10;N5CMJscy6haSEFgDi24i4cACswD1iSbHMupGkhB4TVCfaHIsbJPW12iOzrqdhEOcvSYoxzKaHAtH&#10;BkkTTI5l1E0lIbDegm4r4RIpswCdJ5ocy6hbS0LgNUF9osmxjLq9JASeBYpEk2PhJgLFgYlE5VhG&#10;k2MZdZtJCKw+0I0mHLJjFqDzRJNj4eIb6USTY+EGRy3ARKJuOBlNjoVTPNUCE4m66YQj0My3oEg0&#10;OZZROZYQWEDSrSejybGMuvkkBJ4FikSTYxl1A0oIPAsUiSbHwuFwAiSTY+GMVy3ARKJuROGOCrMP&#10;FIkmx8Kh7dIEk2Ph5FktwPSJuiFlNDkW7iRSC8zRWTeljCbHMuq2lBBYUNaNKaPJsXA6pfaBiUTd&#10;nDKaHMuo21NCYPWBciyjybGMukUlBJ4FunY2OZZRt6mEwLNAR2eTY+EwK8GBybFwtLMWYK5YdLsK&#10;p5mafaDzRJNjGXXLSgist6AcC7fvmgWoTzQ5Fi4olLdgciyjbl0JgdcHikSTY+HMaG2C6RN1AwuX&#10;VZhNUJ9ocixc1qJNMEdn3cbCaXhWE7hgN1sQAuc1TnHnXL9/IQReAYJE7kE2C5DReTI5Fg4U1SZ4&#10;80SOV9QCPCROcSFb7kQPiVPclpYL8HziFBeg5QI8JE5xE1ouwESicixcvOrhIG4eSxaYHAu3D2sB&#10;JhKVY5nMfSyTciwhsD4m5Vg4/t8sQJFocizcbqCdaCJRORaOUzeboEg097FwXKQ0weRYJuVYQmC9&#10;RuVYJpNjmZRjCYFngfpEk2PhcnPtRBOJyrFM5j4WDgFWC0wkKscymRzLpBxLCKy3oBzLZHIsk3Is&#10;IfAsUJ9ociycECtvweRYOGFWCzB94uOoLpNj4URXtcAcnR/HdZkcy6QcSwi816g+0eRYuH1J+sDk&#10;WCblWEJgNUE5Fs4GNwtQJJocC6eYax+YSFSOhXsZzCYoEk2OZVKOJQTeW9B5osmxTMqxhMCyQDkW&#10;7q40C9B5osmxcI264MDkWCY9zisEXh8oEk2OZVKOJQSeBYpEk2PhZhHtRBOJyrFMJscy6dFeIbD6&#10;QDmWyeRYuL9K+sDkWLhsVAswfaIe8TWZHMukHEsIvE7UeaLJsUzKsYTAs0CRaO5jmZRjCYFngY7O&#10;JscyKccSAssC5Vgmcx8L9zAIEk2OZVKOJQReE9QnmhzLpBxLCDwL1CeaHMukHEsIPAt0dDY5lkk5&#10;lhBYFijHwkUzZgHqE02OhVsbBIkmxzIpxxICrw8UiSbHwgVa2gQTicqxcGuP2QT1iSbHMumhYCHw&#10;OlF9osmxTMqxhMCyQI8G47ZDswBFosmxTMqxhMBrgiLR5Fi4FlWQaO5jmZRjCYHXBEWiybFwBbY2&#10;wUSiciyTybFwmXC2IAROH8zKsYTAK0CQOJscywylkmLrIfAsECRym4xZgCCRy5jMAmR05hZSswBB&#10;4mzuY+EONO1ED4lcXKsFeKMzFxZLASbHMivHEgILB8qxzOY+Fm5N0yaYSFSOhftCzSYoEk2OZdZ9&#10;LCHwOlGRaJ4VNivHEgLPAkWiybHMyrGEwLJAOZbZ5Fhm5VhC4FmgSDQ5Fu42FCibHMusHEsIvCao&#10;TzQ5llk5lhB4FqhPNDkWrg7XTjR9onIsXDDqNUE5Fi6cNgvQ0dnkWLhzTvrA5Fi4a1ALMH2iciyz&#10;ybHMyrGEwAKSciyzybFw3bf2gekTdR8L17l6TVCOhVtTzQJk7cwdo2YBikSTY5l1H0sIrNeoHMts&#10;7mOZlWMJgWeB+kSTY5mVYwmBZ4Ei0eRYZuVYQmBZoBzLbHIss+5jCYFngSLR5Fi48Vw+Z5NjmXUf&#10;Swi8Jug80eRYZt3HEgLPAp0nmmeFzcqxhMCzQEdnk2OZlWMJgWWBciyzybHMyrGEwLNAkWhyLFzO&#10;K1A2ORZukdcCTJ+oHMtsciyz7mMJgdeJ6hNNjmXWK1VCYFmgHMtsciyzciwh8CxQn2hyLLNyLCHw&#10;LFAkmhzLrBxLCDwLdHQ2OZZZOZYQeBYoEk2Ohduv5Ws0OZZZOZYQWE3QfSyzybHMyrGEwLNAfaLJ&#10;scx64UoIPAvUJ5r7WGblWELgWaCjs8mxzMqxhMCzQJFociyzciwhsCxQjmU2OZZZ97GEwLNAkWhy&#10;LLNewhICzwJFosmxzMqxhMCzQJFociyzciwh8CxQJJocy6IcSwgcCxblWELgFSCj82JyLItyLCHw&#10;LJDReTE5lkX3sYTAs0BG58XkWBbdxxICzwIZnRfzrLBFOZYQWBYox7KYHMuiHEsIPAsUiSbHsijH&#10;EgLPAkWiybEsuo8lBJ4FikSTY1l0H0sIPAsUiSbHsuhZYSGwLFCOZTE5lkU5lhB4FigSTY5l0X0s&#10;IfAsUCSaHMuiHEsIPAsUiSbHsijHEgLPAkWiybEsyrGEwLJAOZbF5FgW5VhC4FmgSDQ5lkU5lhB4&#10;FigSzbPCFuVYQuBZoEg0OZZFOZYQeBYoEs19LItyLCGwLFCOZTE5lkX3sYTAs0CRaHIsi3IsIfAs&#10;UCSaHMuiHEsIPAsUiSbHsijHEgLPAkWiybEsyrGEwLJAOZbF5FgW5VhC4FmgSDQ5lkU5lhB4FigS&#10;TY5l0X0sIfAsUCSaHMui+1hC4FmgSDQ5lkX3sYTAskA5lsXkWBblWELgWaBINDmWRfexhMCzQJFo&#10;ciyLciwh8CxQJJocy6IcSwg8CxSJJseyKMcSAssC5VgWk2NZlGMJgWeBItHkWBblWELgWaBINDmW&#10;RTmWEHgWKBJNjmVRjiUEngWKRJNjWZRjCYFlgXIsi8mxLMqxhMCzQJFociyL7mMJgWeBItHkWBbd&#10;xxICzwJFosmxLHpWWAg8CxSJJsey6FlhIbAsUI5lMTmWRTmWEHgWKBJNjmXRfSwh8CxQJJocy6L7&#10;WELgWaBINDmWBUol7aAIgWeBItHkWBbdxxICx4JVOZYQeAVIfuJqciwrlErqxBB4Fgjbt5ocy6pn&#10;hYXAs0DYvtXkWFY9KywEngWCxNXkWFbdxxICzwJh+1aTY1mVYwmBZYFyLKvJsay6jyUEngWKRJNj&#10;WXUfSwg8CxSJJsey6j6WEHgWKBJNjmXVfSwh8CxQJJocy6ocSwgsC5RjWU2OZdV9LCHwLFAkmhzL&#10;qvtYQuBZoEg0OZZVzwoLgWeBItHkWFY9KywEngWKRJNjWZVjCYFlgXIsq8mxrFAqeXQ2OZZVOZYQ&#10;eE2QeeJqciyrciwh8CyQeeJqciyrciwh8CyQeeJqciyrciwhsCxQjmU1OZZVOZYQeBYoEk2OZVWO&#10;JQSeBYpEk2NZlWMJgWeBItHkWFblWELgWaBINDmWVTmWEFgWKMeymhzLqhxLCDwLFIkmx7IqxxIC&#10;zwJFosmxrMqxhMCzQJFociyrciwh8CxQJJocy6ocSwgsC5RjWU2OZVWOJQSeBYpEk2NZlWMJgWeB&#10;ItHkWFblWELgWaBINDmWVTmWEHgWKBJNjmVVjiUElgXKsawmx7IqxxICzwJFosmxrMqxhMCzQJFo&#10;ciyrciwh8CxQJJocy6ocSwg8CxSJJseyKscSAssC5VhWk2NZlWMJgWeBItHkWFblWELgWaBINDmW&#10;VTmWEHgWKBJNjmVVjiUEngWKRJNjWZVjCYFlgXIsq8mxrMqxhMCzQJFociyrciwh8CxQJJocy6oc&#10;Swg8CxSJJseyKscSAs8CRaLJsazKsYTAsWBTjiUEXgHCsWwmx7IpxxICzwKJJ24mx7IpxxICzwKJ&#10;J24mx7IpxxICzwKJJ24mx7IpxxICzwKJJ24mx7IpxxICywLlWDaTY9mUYwmBZ4Ei0eRYNuVYQuBZ&#10;oEg0OZZNOZYQeBYoEk2OZVOOJQSeBYpEk2PZlGMJgWWBciybybFsyrGEwLNAkWhyLJtyLCHwLFAk&#10;mhzLphxLCDwLFIkmx7IpxxICzwJFosmxbMqxhMCyQDmWzeRYNuVYQuBZoEg0OZZNzwoLgWeBItHk&#10;WDY9KywEngWKRJNj2fSssBB4FigSTY5lU44lBJYFyrFsJseyQakkti8EngWKRJNj2fSssBB4FigS&#10;TY5lg1KRPjCRqBzLZnIsG5SKWGAiUTmWzeRYNuVYQmC9BeVYNpNj2aBUch+YHMumHEsIvCbI2nkz&#10;OZZNOZYQeBYoEk2OZVOOJQSeBYpEk2PZlGMJgWWBciybybFsyrGEwLNAkWhyLJtyLCHwLFAkmhzL&#10;phxLCDwLFIkmx7IpxxICzwJFosmxbMqxhMCyQDmWzeRYNuVYQuBZoEg0OZZNOZYQeBYoEk2OZVOO&#10;JQSeBYpEk2PZlGMJgWeBItHkWDblWEJgWaAcy2ZyLJtyLCHwLFAkmhzLphxLCDwLFIkmx7IpxxIC&#10;zwJFosmxbMqxhMCzQJFociybciwhsCxQjmUzOZZNOZYQeBYoEk2OZVOOJQSeBYpEk2PZlGMJgWeB&#10;ItHkWDblWELgWaBINDmWTTmWEDgW7MqxhMArQDiW3eRYduVYQuBZIGvn3eRYduVYQuBZIGvn3eRY&#10;duVYQuBZIFGc3eRYduVYQuBZIFGc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UCqJ5QmBZ4Ei0eRYdigVscBE&#10;onIsu8mx7FAqYoGJROVYdpNj2ZVjCYH1FpRj2U2OZYdSyX1gciy7ciwh8JqgSDQ5ll05lhB4FigS&#10;TY5lV44lBJ4FikSTY9mVYwmBZYFyLLvJsezKsYTAs0CRaHIsu3IsIfAsUCSaHMuuHEsIPAsUiSbH&#10;sivHEgLPAkWiybHsyrGEwLJAOZbd5Fh25VhC4FmgSDQ5ll05lhB4FigSTY5lV44lBJ4FikSTY9mV&#10;YwmBZ4Ei0eRYduVYQmBZoBzLbnIsu3IsIfAsUCSaHMuuHEsIPAsUiSbHsivHEgLPAkWiybHsyrGE&#10;wLNAkWhyLLtyLCFwLDiUYwmBV4BwLIfJsRzKsYTAs0BWLIfJsRzKsYTAs0BWLIfJsRzKsYTAs0DW&#10;zofJsRzKsYTAs0DWzofJsRzKsYTAskA5lsPkWA7lWELgWaBINDmWQzmWEHgWKBJNjuVQjiUEngWK&#10;RJNjOZRjCYFngSLR5FgO5VhCYFmgHMthciyHciwh8CxQJJocy6EcSwg8CxSJJsdyKMcSAs8CRaLJ&#10;sRzKsYTAs0CRaHIsh3IsIbAsUI7lMDmWQzmWEHgWKBJNjuVQjiUEngWKRJNjOZRjCYFngSLR5FgO&#10;5VhC4FmgSDQ5lkM5lhBYFijHcpgcy6EcSwg8CxSJJsdyKMcSAs8CRaLJsRzKsYTAs0CRaHIsh3Is&#10;IfAsUCSaHMuhHEsILAuUYzlMjuVQjiUEngWKRJNjOZRjCYFngSLR5FgO5VhC4FmgSDQ5lkM5lhB4&#10;FigSTY7lUI4lBJYFyrEcJsdyKMcSAs8CRaLJsRxQKonlCYFngSLR5FgOKBWxwESiciyHybEcUCpi&#10;gYlE5VgOk2M5lGMJgfUWlGM5TI7lgFLJfWByLIdyLCHwmqBINDmWQzmWEHgWKBJNjuVQjiUEngWK&#10;RJNjOZRjCYFlgXIsh8mxHMqxhMCzQJFociyHciwh8CxQJJocy6EcSwg8CxSJJsdyKMcSAs8CRaLJ&#10;sRzKsYTAskA5lsPkWA7lWELgWaBINDmWQzmWEHgWKBJNjuVQjiUEngWKRJNjOZRjCYFngSLR5FgO&#10;5VhC4FgwfFOS5SUxixCahSI8NKIgcHxJTCtkukgRHiJREEi+JKYVMmWkCA+VKAgsXxLTClnAUISH&#10;TBQEmi+JaYUsYijCRacSL8M3k3lB4YFOk3uhiAc6TfaFIh7oNPkXinig02RgKOKBTpODoYgHOk0W&#10;hiIe6DR5GIp4oNNkYijigU6Tixm+KRnzknjfiNIxFOH6TiVkKMJbaaPwQKfJyVDEA50mK0MRD3Sa&#10;vAxFPNBpMjMU8UCnyc1QxAOdJjtDEQ90mvzM8E0JmpfEQ6dSNBTholNJGopw0Qkrk9bvFOGO7ErU&#10;UIQXC0LhgU6Tq6GIBzpNtoYiHug0+RqKeKDTZGwo4oFOk7MZvilp85J46FTahiJcdCpxQxEuOmFq&#10;BJ0md0OdD99psjcU8UCnyd9QxAOdJoNDEQ90mhwORTzQabI4FPFAp8njDN+UyHlJPHQqlUMRLjqV&#10;zKEIF516LBlFuL5TCR2KcH2nHk1GEe6qSEkdivBi6Sg80GnyOhTxQKfJ7FDEA50mtzN8U3LnJfHQ&#10;qfQORbjoVIKHIlx06jYainDRqSQPRbjo1K00FOGiU4keinDRqVQPRbhrdiV7KMJje1B4oNPke4Zv&#10;Svi8JB46lfKhCBedSvpQhItOpX0owkUnPI9MDkzmhzofI7vJ/VDEY2Q32R+KePhOk/+hiIfvNBkg&#10;inig0+SAhm9KAr0kHjqVBqIIF53wPoILkwmizse80+SCKOKBTpMNoogHOk0+iCIe6DQZIYp4oNPk&#10;hCjigU6TFaKIBzpNXmj4psTQS+KhU6khinDRCRck6DTZIep8oNPkhyjigU6TIaKIBzpNjogiHug0&#10;WSKKeKDT5Iko4oFOkymiiAc6Xa6I+L3gIiQWOgm7Poow0Uls7FGEObITwHgUYY7srDIfRZjzTpYC&#10;jyLMeSfztUcR5ryTQfVRhDnvxPM9ijDnncDzUYTJFQ0PrigkHjofXNHgckXDgysKiWnFA50uVzQ8&#10;uKKQmFY80OlyRcODKwqJacUDnS5XNDy4opCYVjzQ6XJFw4MrColnxYMrGlyuaHhwRSExrXig0+WK&#10;hgdXFBLTigc6Xa5oeHBFITGteKDT5YqGB1cUEtOKBzpdrmh4cEUh8ax4cEWDyxUND64oJKYVD3S6&#10;XNHw4IpCYlrxQKfLFQ0PrigkphUPdLpc0fDgikJiWvFAp8sVDQ+uKCSeFQ+uaHC5ouHBFYXEtOKB&#10;TpcrGh5cUUhMKx7odLmi4cEVhcS04oFOlysaHlxRSEwrHuh0uaLhwRWFxLPiwRUNLlc0PLiikJhW&#10;PNDpckXDgysKiWnFA50uVzQ8uKKQmFY80OlyRcODKwqJacUDnS5XNDy4opB4Vjy4osHlioYHVxQS&#10;04oHOl2uaHhwRSExrXig0+WKhgdXFBLTigc6Xa5oeHBFITGteKDT5YqGB1cUEs+KB1c0uFzR8OCK&#10;QmJa8UCnyxUND64oJKYVD3S6XNHw4IpCYlrxQKfLFQ0PrigkphUPdLpc0fDgikLiWfHgiobMFf3D&#10;r3/47e9//ue//f5P//jrH/7jj7/9/tOffvn5Tz//9PsvP//+80//8cvP//HzT//yy8//EtX++oe/&#10;/vr7v13Pxn/+9H9++XlcZy67o63/Fv89jAtB8nj0f/7lf//xv/7lpfT7T3//5edhntiZf6KUhzgF&#10;uMUa30/+6c9ZY+Ti7zPkO66kxNycSnuu/fvXq4aR65XO+G48P9+Z7+253/70l7/98dWQd52X7jKP&#10;45UNMC4TRF/7AN9P/va//uXff/svf/x/ycYFG6/sVfTm9TygiZ46TVqGdblSo/iZs5Nfxb5/JlX2&#10;GqZH7J3esaVU18eaZ874u9wXuiP/u97R1Rnctn0ltPLzEtTl+Qqvn9G4Jo78zCUwd8y1UHPS/VA0&#10;yY2nI6Bo2vTyInebAwcXO8PPZpvp7itg0em+i16XFoX91NvzTlShIXBaMbx9TIU2H7zIW/fDe16W&#10;u1HTtJ6T+NuwL9GV3+x38LnO63TjbOTVNtbijc+G8gt66zy1QxnHZWRC3zTac+3f+/lluDJd4/nx&#10;HtHbc19bx8lqcX1McHaAio5tZMbbuNzQs0rO0cJhNDUwmBDMuT7Dxe6OGH9dzdq6lBMuhot15ddt&#10;fs+Of/guD+B+cTiociB6+jI4LmC5P6vnr3zgb6OabjjRH1e7bfMV5qJ/1+Mk3O/2cHDKFRwFugv/&#10;S58rfrDdKXh+U815/rje2O8wX8nD6OKCXrBvFUNnrbE753x5ADu/BagqDLt//tJRNJBcYCJbuaW7&#10;USd+r80k2nPt3/b8TMZ57zNa+9pzuZ231tq2+VMLA8RrdHy3bJnWu8dnelz6lHd5UaNhY3fO5A/f&#10;JbwXNTd7wwNK0VznfAUTxyXgKV3OVUcXl8nPeKI22ORWtrZfrR0Gdp63z2Ud3/ertOfav+35kVqa&#10;jYDrHnDbc7m2poXvvvj3cVnnKw579ymxhXaVHD/Tp7llLCXaNgp+ZpRv7zHXlf9qNXMb+13zRp9K&#10;0XTa3fxtuK7ofRvGcHh3Od3/XrT/+G0OB99b61kuRD4Hhrto+rFN0ceFW23PBWz3M+28pinvn0s+&#10;AfaDots7+lD0hDW3YYxuyUMy2XrZen66uJf3UvDHbR6jC++im+67UQc/34bxAeeXMQ10Q/MKXK96&#10;GvZoc0Pa9YangXGrDaK9Vnuu/dueH3Ecd8/SU20O3p77iKMpPo2TEeZ1PYAyTZhxzs35GXf3Ghfv&#10;hk90+f1GVrzC52/zc81MjK6INehvuu+i561td42fmVAkHz8td/Z59/OjTz/XvCwtU6TTfde87O+x&#10;54NheP17hIivtnnrXFfr9fZ28EG3VuVtxjDwCTOt3Fxbq4U7lK7IN6+LeWr28ROie0DmlhwZAia+&#10;imsVxUSbZr5gXOxT2nSPfBztfu6Rf/cp38cNFJzPGYzvfp7Wex7BTOedqfLjb5NGtkvNWCqxwsij&#10;y4STvefuHHN1phm8a2ZSdU+NGKXetHmhZlp8bdKk5qb7LrpH8IefWeHcPXb/XOztkQG4+SP88Rmf&#10;e9fMVOxeznz4meS3e0S9u6RW8xjv9q6ZkSO7upHeBjank2WWpj/HvOPWbu+qWPMY6+BW9Msf92s0&#10;fCVz6fZzg9DdJUwHYtp7GrbjbZyxNpaireYneAecwP1pc1GLzJxw/qwZW83to6u1Gd6LCWfTZTKa&#10;sY3guN/z83Mf6JL7ZfQ+J/uO/NflSb5xSub9prZYtyf3S+p5u78txgWdfrCrp10wh4flWcOTMM/c&#10;h9Zf90zsfpFsEd+u9Aymg68Rv4cBY8Z45WXyc5trPnq7edHWWnbQ3wENVmR38Kk91/49n2dq+f7w&#10;Y43QAk3tsU9dyoFWLcWRRQtolJUUk6qGMVYRJyvVWn3w9D37ju+gVZgryn9dtrI+uvvruZLCcd1L&#10;CSYQ57T3rpaQ++2WY2JX/2g4ufrtJ4jrZK+80xn3jAiU5ik/NwHE+HF+q2RTGuPQjnu6Iw9svcnL&#10;N9xeO4yFpTfoSJ/Tlwvz3K1fr+yhVQH+tbSfGUDvNPH30r4h5ALezIu99meOrKoi4gKagWt7rv17&#10;Pc96Y2yhk/mYYjT//vMbc5kLVnO4wDZZaeXmtrVaWD00xzEzNMnHT2SSRcD5fj7+zMzt/hnnd+cG&#10;/nhIndmQ0tbXMy7onFA2PMLhM5hfvmHmaHJZUM28gOYu6c397v/cyvzX/SbwWNd0G935PDj9XTML&#10;0zbWE0yM0GnvdmZc0RUG5z2+hsjzveS6voOdmJNeyW/jvI1My683+yV2Fg6ZaFN3ojQRwPwuFiJ8&#10;00ZI5nnTfb7Hd7GwMNVoUcSo5czQufuFBfl27QnAbIaj16rj/fNMBOhaXrBS6O5Rz1j4Ota8TQMe&#10;7AJbgKMta77ul41wQnOlMQYq5lt7rzfP0mK7dsyMfFPvm1Dac1+/tQ0/3mZSETa+Afc2LgPgrBLc&#10;BjZfDm5mhZHDzeAw4onnr8wnTnqrdSm34UX8+fy1/6JzRfmvs1rc6nQPBQTThzR324kotI4mLqmu&#10;8z/hk7/r7B8DRVrnHcyeMPMcCmIEau8yty//dbaWmVHsD79UGdpywXjS1skfAoy8zDsqz3j7ToLK&#10;sE1/XdX2IdFHcPtYaUIz6jkJYCZ1RzBi6lf3nJwdGZfLna19EBycbdkOmyUMEjOW3nuFh79nqLjQ&#10;M6j5mDN97GRwcq8o4wuQSU0XHn5WyySx+fo39VGrlvBGI7s+zKX45u/g1/327g+IBVHz5EtElD7H&#10;LNrHf306dO8NiHgxDYftsU+dwwwABuZ6J+xZOvdr3XbQW3evx2Qk4ZOlDkucpkuNrcJcUf7rspVA&#10;bVuivcf8u9qBm12b73mMsNzJfgcGzRF04zNv/iOC2GfSdasWz99OpWSAbIPP/euGbjOKUME5HyxB&#10;YQPabRk9My8/J4t3wbi8hrGZJ3MnE9NjUn52MpRRl2CSPuxPnRzz9/ZuZwJGeYq08Yk1fDLnihhx&#10;N1v4ctTIFX1n2CEyeKWEEO6hVW058P1hh7AKLv5qbtBuefqLq72nbXzKeMfOZi4kDprlHHYY9I0V&#10;CLcpx3LmUtXOYM5LX7ZfefXZqJGRss0fWO2dy6ISMPAt7Y6xcWbmkpc2TFrapQjjjCPOK5AXqFq1&#10;scj+7CPy+zq/vo1htK1AiO9cqjceA+htlvn89av3miv6GhgLndVwFxTZHUf7PjBWZhxtVJr4/Ihm&#10;dK9+5W23+MbEXGVIwFh5ugUNpxgp2yxUbE5f1NlVRIemts4LbjsHi+Jrvb8wHOA5t2odufJz8+Lw&#10;LutpcgkYzHLmNmax3rguZbkLBmO3x3ga1fcF3oReO+fchdYC5eZ4p4iupNhsegXPTmYO3EaDWH3x&#10;JZarJWDSRoOYcORuxD0urZOZyUeXdm/+SzhJa7+cvUe6R4uusqLc7oTINx7bAHp9PShcmzhHVreM&#10;E1dD22Pt3/b4sjaOZJpp5/eXz8SG40zulyeagkRtb6+V+vWXNbJJNsjvly5xuPHeZvBVU8g7ILRy&#10;+T00IrxzvrS7tg/fxMixBayTrnr4nPNHMXKozN4iv0QLhuwumSHz81VnjGcnyEqfxcjJiRHHO3sn&#10;gnAJCwORkzv++u689tkQXw02s/UthG97c4KVD20emDngqy5dRoD8aRBrYPJ0DRFvr/aumWjZbTcz&#10;aPBc/ThADFfttTYHD50+Sn5mgtgMgx05R713zUR8mgMDrEGQ12sm0tFia+9P+i4a7MRgd74MJpJC&#10;ZnJNIwNn+/kViy3XTIxsaK5zopYzhvSumZjq3dscFJxHxmHnXb39I9M84z3vzNWb1TPv9HxT75px&#10;p/cM5OHxQd9ELsjZ5hls319vAWGELQhiX7p8JXm6BtNK0Vd3wpxcR8q8DePLaF6SgEZ3Z25Cc7bj&#10;9FADsLiTNWbWg3l+OuBy72j3/JiTQeKyn6kZxhh5hlFL3/NANOYet+nZmJCCkbtReOO1kQcROOMD&#10;zD+PdxLNzFLgnRX64zZvDG73i2Rlk8ccclRx1feUjyl7djSMEu+YpTfVJHkkJrnXeyYj4/wi320O&#10;Rur+uU0n3z8TXnwbxtBYH2ZjPbrfE2QaOKRZEhzRescbIuQjLm5lknzHaSO1w/iqmAm1C0QJwTHV&#10;zi+SeoMffHmSWHkJDFbW5Rhz/czLMrwn7vJeFc87k7/8Ilfi/m0o+xDMxamx+r5qjkiW0dtBTze/&#10;TXhaQlnsIOEW2avNfM3X3QH3e44czls7DqoxepugRSwWXv1FDqBQF0RkI5ur/Rx5aumrIrJ7e8Dv&#10;BB8+epJY3d5WP7gasgX6n3mRGYAQOe8UV3B+z6xyXW1ucnmvmSzdtjpjon8xJvif9lz7935+We68&#10;5Tsz7zvPM9e5dqzg2wnMtDfRym3/tvLBd/OHqf/ac7k1TYtwROMFIgounwCE371a//BKIwLZ1qAY&#10;aKElUmraDOETECGi29LqA4whO9qWYyLT3hfCgmK6YwSPOM+w8mJvd/Xh0+ULaXazWPK8AlPye2Ah&#10;NUM+gZUJ7nUGRTAGEffpx511377d62fTE0IPTDcL83Sy2zDx/8vhPF30NtLke1gyvT9r0PYiiXle&#10;cYrb4bBeALhXzR+GJQiLu81fj3gN4xeqoR7WtiiETX3vVWjPtX/v5zsbY3Xd/G177uO3w4hKwLR1&#10;Gp42v66N2Nc9fHxq2dI2fo68aV5uvOzi/AUajS/1HJmAoM4iwFFbNMx4ZZm6Q8fNzRO9wz+Pmlvb&#10;Wx9FFkVjcBlMf5AIgGMgltxsJOh3rtY6f/e5T7nk7ObUHsEnhmOylFqXP6eMO8Pq3TLWaWcw/9Gy&#10;jzXz8Jsh/TDRZe3ZcvIIQOOQ07e5M4i0NAmSHCGv628zYNJWHe+Azf2FsM69HTvr7IvMfP/MjPJm&#10;RwmWnz6l2GaQcM/q8BAyP8IF30k0RK9YouQ2867aiEO0illzvc1cIH6n7zwjZwPojnngC+Aw+fFi&#10;ek/IyiDmctfPvIw2NuY3Kwhmwda2hY0BrXNO1iFSn59Z4l5OkQFjP8O+3fO5tus7iaSya0P3OLF2&#10;OKN+9+vi3rF7XJv47M9Oe//Mequ9TeLK3fmyP15bkAfDFOPqFfbG5CU5QQyWNa3TiGfkoZ4xMT7Y&#10;S5vgyVdv88uIFgul+wNiZHsD8aswELzCem3TY9MUW5wakdPeQ/v37FmmW7fT43Hc0QW39th3Q1Tv&#10;nSW8e0Iyl+5XthHUYn/H1R2BlkeIqtV6GqfPP2kweT4uEWnpw5R/vY0OXI/nObLiensf7flO6zmi&#10;J/K2Xp8L+fvvC8e+bD3HLAGWpkGO8fdfzUguwU3PjkRz7/5trWj/Xr3FGnBtMGdDwXwf9NKe+7o1&#10;E9l1LXAaSdlnvIKO+6oxLOJI5braEkvq5qZaXe3f07YJ41sWAZGkwTAtthLdyX0MAhen9h3bQiMW&#10;+a9X82rNjzp6ZzV9P/9KWjhnDa0Rn3wSa0DukG1akQeW3Ck/r/feHFyvZDTyM6Gtph0ZC60Dc135&#10;r/aiGZ3aHCnCqJleh6ubItR8IpPV6EkaNG/IbjNgda0oeTYS4z7NkVrbW51BYlx+EC1KEUehz6f2&#10;QVC2Wtpzn1vGB9IcBNHQWDJ0Q5R0OV9EmhzGe3+/RwJhRmwB3X1sTAALW/6fa4ZNh8xtkLoWju8+&#10;/QqjuZVff4B4hqnlNfGCGMOu7v3yAyRC2EJL8DPvPYetf9u/5/tj5cO4cNkPs0pIVSD+5RA0TUx3&#10;rxGbCMrbCb9Ny628Pnlir22qyqryyqpsPcZyMMKaZ3+ylDmPm7x/hcFuYMNpEg28rM0V5SYyL3i/&#10;Iiy+T2Frj7V/L/t4x82DsQGTWa72SJocNCV0Wl9EOnDCJ4P93PY48xFK2suEC2zhKaom/+5jo3IT&#10;r7fHMaFtUsgsTTZ2MaNqB0GPsVsqL5mIbTKHaN6AMHhzhrmi/NdV7WtOfqmysM7cEKuce2sVdAoh&#10;62hPe4X5V0IeRmsjctEcFMjJ+3VjWddCrpFOcyL5rpZ5YsvFGRmVhs/I+dhaENnm7Swemaqk9kDc&#10;tu+NdUrsqu9bi69qLAX91N31l0D0sVqGxvadEIiNFKW+YFrfBubYFSbvNrZstXcLGL9I4MrAJ7oe&#10;E69zeGDa9gNPTqz+Ton4OEfS0r3HIzexvWu2j9/DYCu1/Xsh8qsGt8c+9zB92IauD33Ia2+/Ynve&#10;+BVx5BY9Ml8s+7SZ6lz9zEoux6VA0NrWtkGw5zGcBffNDMSmt5v9ze3Lf51dRGLwPaedWLCcH177&#10;PqAj7jkiKzcyVXq0RUCl9cXE6QBGKjXj9s1HvNZYUjArz7aKijVNAjlRy7XNheD/jhPkzPBy+/Jf&#10;V2uZiTTP+Fa9W4s/bjGbCVLpnHHfvzKutQ/+/WutWjIq2sLhQ2sZ0N7teXQyU/n2wbvvlnhYm9iy&#10;VXLNOaY4O8bcE3Dw8pH90XkStukTx2m/sgh+/VpqbUS72vkGLN5jL3xXMO6k3X/FQARo0puHJiBl&#10;p30FOLDXr7VqX9vrLlWmczmfMfml53f7eiuXLl/TOTjVqo2gY7MYwj0T0jBtN0PxHmAapMjOjpnx&#10;6VuJoBijXlDj9zg9sAhJ3UiaOKi5CuYV5HMR2Np3H3RCHghT1XhBpdayhsXDXQXz9s5k3NaemMM1&#10;Pia2tA3puyV+szUP917i1KplhG9IZsevbOjqjXrOaCLM1LwU7Mp720t2EPmv011Me3wFZ2s/VBvN&#10;ud78h2oJMbUY1HvVVWrtTFJUI0eI4ciKjKSwe0NfnO0h0yzCRm2jCAsgqOzyu+0nhgSDDvkyXwk7&#10;15u/p0rtzZN7cufIMBvqrj5LM5o27l7D8zzGRpYT/nw6J1zoovZY+/d6/Kumtcc+vcLcW8z/0nfy&#10;/Z5O39i9cC69QuKp38MG85IWevmAK2LNzeO7gO0/sXvR0F4SeeesMy44Q7HkWDJwvQPRHC8Id1xG&#10;DkPp3hgDZgH4iN7jM3G4+U1G3+s0mtuor9aL+W1+vRaGmyLJ//RJAxNiaLvL8PeKsyHkBFJotOVt&#10;aDz3nenzLJRax5E68gxEfs86QmXNOtICCJv/yDpWfm0SGeCIsOHpnptVuWeuNsUU4/K9w8FGv7xE&#10;JtGRcP/pyvC9zOrSgoSfSQBsP7M6M0YidLnv74QVQRjGHSmayNY1pDNOMcNKgwJrBOxu2iDl3ruQ&#10;W5n/am1e4wCIF6BxwBQtNRO6upbfvD/yW9O3T44k2q3NPW5yXfmvVjOQv63G02f2j2QZll7XlwZg&#10;CNj1H0SsQ1mVnx8ilwfD7F5vONeV/2o1ExVvLHLk9OV1NFMqphmtaD62vD4h8Dwz379qJqzzxWaa&#10;hrSrTuKDRGGbVoBSEPl4nmDG/Txpcw3z7bn2710+xPg1zjLTvLLQuoHgi57AmzQtYg+ZoKInOISg&#10;/czgpa+IRUSbqzALi9S+6iQo0vGIAF79wXB87nBoHo3UYHDXHBK4PONR758ZaO/vhZHAmFrzbvla&#10;WtGRgp6jyEy2ySF7GcYH8UqM76befGu8u6bNgu3kGksDGrrspG+6kWeefLw4ATxYCnXxM7sN2lfO&#10;jPmMhBVrjsVg00WTl5oalRwfuWn6M+7n6pLgUsFZ+T0DL7z32Z1Mk2PTXV9znIHSPBsYiD1f6WfS&#10;c1ubWV1Bz3yu+ctQKlk1JOBcfQ4FHdvGTtvfI9vHL2P+/5ydC7LsJq+Fp5TzJyeP+U/sfgtpCYTp&#10;3vhWUrXTMbZACL0lMA7MzfGR/NPVfz6LtyARqrrKcOkUffbHZKMZaofVf+VJproY6WOMkSrZOTJR&#10;dkf0oEQ0pE5E4k1p9/MViOgV5PXTlppzUT9MrKHk5Zrbuwd0/rAZH/a44/eLhgEvQpIlztHE0Dau&#10;qAQvtss2CC4hN/pmkBrjrCBFSghPNerGIe3ONQRD0Dc+UHfT/5NKsFCcjzQ0HHwj7eBQEJr2j7IQ&#10;VNneHjObkr1YzRV93DB2goy7iMS8ZJCIxy3YhfsBNSkfo1D0rJ3/EXaDA+dj/LYhce64GNF8HTQZ&#10;O5jGo7SoLQp8prmISsqnO7ZJZkGs5Nv//fr7g4Nik6vKni9EKvXWe+RxHWM+w39TBOyZPoUIhYru&#10;yYWyNqqG2kJIrkjdBnVPme1JjR1W/2XI6/knENE9Ryj2uP6MBDxW3bvNY+jZEgrLss5Bh9V/GTI5&#10;H+mhk2uCAPdGcpOt/Yc1E0HQyVxoWFSyEbhv5Kpq+jOP7MgSl7NAAPPvXwOdBRlYLDvoAme0KnrY&#10;jDuKRP2THB4U+S/ulW1R7fxjOYbgnJA/cZ2O3y98SzWqxrmi33WOp3QznXqXaJeV3qdfpKHNhm4e&#10;579zfJ1XFVyGtgR2PM5/PR4EpgNY8fgZSPS4b6v5B/aQ1Pc34Tc4VOzE59Xgk8wYkRIVSMHPNwra&#10;kYOhR9UckTxxL2RtC/4OR0hUg5MRknpM1NiaKzwfF8/Z8vAMEi/4Q+F2pjKS+kxlHue/y/jUzGEV&#10;KOLjNC147zRSb6E2mx6fpM7eYzYlC6xDNlcGf81A33KC707Cn6g81rOwxh7KK4qejyjFH6k2T8gk&#10;SNTpL6FxCRnkIHdDKhADjjMwP40KaaKioFsZIiuvxXvuQC9Cg7dNQR2//Zexzek3HSkdbuN45CEi&#10;csbEqNOlmUtniKTUVW0ZiZPg757vqLjUyQVcIf873q01s+TqqAo+kHVtzVB1VSwhpz41SDiuGfef&#10;okXD4YjZpbrvFZ14vSTx4/EjIA+/QzA6KYL8iA/Y3s6CZGl5ven9UhENj/Pf3BeRmu1S0krQdRKz&#10;Hue/Hq+6BK8Jlaxifx7nvx5PdkUSMx5bNDHLZ487Yg5l3LIV641UvI45nOpsWmAOiylV0NpSWuzK&#10;+hmIRTArFnaSUp5BzvQPCnwJa+RbJHqbV3mc/3o8Pq48LLivuQbSHNjj/LfGyx2X3/9bFP0d04Q7&#10;FCqJ+eA+LVnr754xh5LkGMKss52oocySoxcfxcTcU1XRsJK34LshHnZ/wuEIcjTlpzniaK4LteMR&#10;W7JgiTL05CncByoKjrch2k+5qF574JS3oIPEKT4XVRPFTnuc/3o8xOgoCTbBvKfe4/y3xs8CJlTL&#10;qWl5nP96PI4oe5b+hFuUleJxpz3DBlCz/1w7gQmoasUcZKaeGWPP6PRKO6z+GD3D/A2tSll/P1M7&#10;0phoaKZIqmT4B5/Zr39lL3gSCK2YxA8yFq0GhpIrg9FwqNvUETFk6cTKaN3Bv+0xdYDEBfIxbuoP&#10;yUHGbe6BjJnU81CRlPua+PA4/83xaNd/OEjfajs97rhnKjFJ+R8NNZrLFVKkFj/Rhd6l7ijrliKS&#10;cHDlytDjXoTNSHGjttKfVrRxwymqs5N9lF3V49JQD8GIPKU09qUsNrHTV9l/JabQBCvl99nNQ2y6&#10;0nRH3XBHiXTOmhg5yWUddlj9lyHD0GvW6nnZ/DwUnhCQNjrJSA+hZ6ZHKizpXykuFAMvzt5h9V8J&#10;GQdRNYof9eF9UeQZq/9EnE0ykSLHqSBTXYfn3o9x/4+3H7qaKc0w0e09X5hOerWWs7aPX2vYEfnl&#10;4fU4//X3qdp0Nin6EIGJ7yeERhiczVwFTsJfP5womoiU5kIqJbnkP3wfSedwO2Ij3SDLeo87Q6vI&#10;arEEK1fW8HrEYFcyHGJncNsEUmpnmrzBFvygUW6Y++/fv0ubofxcLpTgtR7nv4npUZ+xykTvv8ed&#10;VoYCTHqf1RtJ4UZzTJYznNuhQMnmVOIKFbV9DhH/Oe3uDBmuhCso3n2krfzvDyrnS+9SB9fG1aTe&#10;KVYTb0NXlUffYfVfgSneBbJnjVXTd5O0BCB7YpBgj6vzGHXNb+OheHHCiRbxab9LpKEfYWphyS7w&#10;oippxnREYJ2Wvn5c6RGPE35cM22x5PkZ+KKjiDZ1oWAeQl9JBioz2LBN5Lv6CpAgTK/zpMUOq/9K&#10;bHMNXrWiUZJqlyFo3JjghoyZu6MEfmMJNOPvd2uWqlx5xqj5W7CKiryqP6PwjxqbhhJ8AWqHNjCG&#10;B1l3r8f566v06crVckRcbQeaOcHGlMf57xw/7VyYzMPG6dD81mo8yzrup1ah41QNpQv/s+GUTEg3&#10;HItQmufYYfVfhrxG+LAze3IWgWcUq3TaQVG5/KJg2IU6HQun2A7y8F3hlFzN3Ef8rtgRP9iNyn8v&#10;18LqRTfuzytD2Sl/xSGNYA0SItjDuJwrU6ZAnC8FIjM9+Y5O2Q4VxQysEMnPDKP6NH4v3/mM7OK4&#10;9KOrlh72vqM5o/occXpcM1oZ2xCQyXPZ8vRRNgljxRHAP6Xcp3ZCVr8/ut6bWnWllcPhEzI2WPiV&#10;55p1X1u65eR17+0D0bUJnObElBf0ift/jj/iUlOkYeD8N5KkbIyPPk16prn66tdv4hThsFo0B1NX&#10;npQfx3/xuCq4kUU21MAo5SL39PPs8O+YemEiP1r8OCCwkXL9LCx447KaI72wafLlBtbIaIF2VimC&#10;HHZzetRPJrE/Rj8LVs9jOuwMQr47IySVqF9SQmYeTQMjcZO8oPq0FO82MYUA7X9lYp/iatsO8tbv&#10;tFuZ77ILHue/3vHjHH/GKSVJtTLPrU4CpKbEqly4UmrayqBdl8WqnI0SpaSUvn/faI0arzSM5dBT&#10;b6yQc59pDS8yVuSYEm+IjuIN48N/jRdSCZCDNT4O84KX53gYvsfTZNN04nF9bRPKfAs6BKeNNuHf&#10;9VFoc9NkqWAicpkw8dy+8EYhmyZnUJ+/LW8JuKjy+WliQZsaohwG58wQNZGlH9jsq+y/vGayxBwv&#10;Vpl/+GMm7VCY5ZAw9Ru7okv6DhenxcSUoV3eiw6r/zJkPMaOhYIsqa0N23jYLVj4L/VA7o+JSZqo&#10;yc4sX1qH5f02TOIk3iOkUfKAhY762/UWUUifL4J9m/6JBfhfZpWhLDKVjWzgvQ5eN67fYfVfhqx0&#10;qVwlKoluCW1IwMYxO0RR3Xrcca7kLYrdQdiIsd7TBZ5wa0AoFJkBNukCQ8Mbr8r4fc0YsM7EojQn&#10;m7Jd8ukl/4EQIJvU14y1nlYdaWuEmztdYG1xmHLNMLaSSh2//VdiGzdDpVbgPUWZaZA58YQo4tOc&#10;ONSo7fFMHCJTAsX2iO2NIkkIrugaH0X9yrc8zn9NEcgh53thRv5T3Nrjjitbc0pojJK9TuZurtuF&#10;f7Z74cTRKxZOsALd5biyM2SsHmeYqadb94VBojOPhsxGuZ8agS9ZOHS8m0nwHVb/ZUxh4VjeY0Cm&#10;XTTXTJqiGR9iejeASJclXJScbdXuOqz+y5DJuTahIBXkiW6LYpXm5jS8yKTeOTFm7ayFe02Dkb5d&#10;RPoea9vo6DxTrCkiNaEaoH/v6F/ZOyjcTH7qbrl8J9+GRYRicXnKUZ+dPYjvC9LvOCKZyEwTPY9u&#10;IP1xE4jSvnO1fZX9l3dHTjHrBnCIjYH8XgQi1Kky6LZ5y7xR7V7lglPqWsIUxxV+s/5pDOMSaQSd&#10;UcYb5EVeoqziG3ixZnW/yDX/jXm9mfNIMDtnCO0Qkt1O4Spm8F7f2dzIdPAT1AFEZVawnEXWmmN5&#10;XzBRf9kigxHGHJfx593ELfVXRF1Uv4K/piONc52dRfBM8s1dmKCDmKVjGod8vaNg1CF3cRjFgj0O&#10;pqtkKtkTZ+HWuA6X+cy1I4FEhdaBnb7K/isxtaZ6EcDbSlX49MzTU2f/UESLv6jfmGVzyxPqsPov&#10;Q15y/NQebrOh8F+4iZtaoxINaJuBwlUZRIRf87a1S2zjuDRPxdZUp+T1cOD2oo9HEJv63e9rVsmH&#10;H6PNfNAWz2smwcUqMGW5inU0yEuBzSETlCouNK+c2MscNHWDqtQatIQe/lZ52C9rf/8hoDng68Ro&#10;xl253bpJ4dcLHtkKYuSE2z69erJwyG5ygVIqIkmxZkXRYmJ3+7z494jL8G5nRXgoCLOOT9Mz6Fm3&#10;ML2a8KyRQXd9qqjXrF6RcuZuujYBlCpHZVpqLLZim4YndXcACfnZQ/ZuzbhOquKNxAxOSf80Z9zx&#10;QtgZwPtjmFrmKsm/nzd+XUJGnctTpSoPkn62TxNriI3kMZC3x0phj1PFY7cluYRMF7LUzggd4G/d&#10;0EkpRxXNETbeNkNZ+q4x4XS+ynNC69NdbdJ5JDrAd18zQSV3OKCXCb7v7TET85rX5i+dd2yyjZAP&#10;CRYJk3Z65W30OP9NPku42b415KaDKWDW4zq0fEuu+PRIErCmi0hfGR79uoFtVjaXXFh7MH3pZXSG&#10;jIc1rUVi5ZykDbJij7l8UhzSQTEhw50dZUGAzArCDstr92qR9T4WOCZmJYbH+a/HkxyDYjP2nfYj&#10;ghi8weP8t8ajlOZOM15dFb6PJ2RSOKiY4LJn+/d1s3TSIcdstlfxuL56z0qOs2SAh2QynOzV9Imd&#10;oLNYo17MKV0sEjgAex9s1DNk9B3zmWfhNQRHBNDHinzLTUyKQbjoj1m8uVaUZbR3VarZWG977Br2&#10;oi5VE6cXRPjIblSXXEphTZ92aGBzQkHLBOjyWD9zImV/OjI+MyovITcupfqqvubGAJXX3B+jplT1&#10;PdsS8vsSMj6sdISzeuTJhm1OnUmIhjmc1g4ZHKXOwraxz2Pel5CV+2p08vavbVF4mV3cid8nm47P&#10;fcb/CmUEX0c3jcjCJWSi6j67h7TaUeKZtE1lz+75aWWlMLewBO4gKyrsJAXME0zdhk7d1mlhRcon&#10;Jnh/TO5Yev7Rd7hNazy+hAx1WriTdbq1bYUjVTElLMPlAYVtSsQ5dgPb8CMKXcxNO+/ov5KH4U2V&#10;UaKdIrhMa4NtUfjZ7JQgtpiMuiBLfc/zPCqq32CbgJOujw7Ih1IV3K02k0lX2CO0eFjIe4i3W+Z+&#10;X2X/lWv+C2w77oUvX8bKysPwM5DjkJ+W37Yfd2hdBZRj3jOAe7fPzepCZQ65N9G52mwc2O08r1Vd&#10;ut2yYpZ9lf2X18x5LnwhbbZ9hl6rGIrEta1vCWYs9nXuFaHx5PqXa8akdsiLKnew17ENAZp45c8I&#10;JjVRgpT0ZhDSQcvT25eQV68AUaDtwErTMYXh7dyu58UdiumeZIBnTkUG15CR7BUMOHiv14JGFe9s&#10;jAbfHhQaFEbTW7H4e8iLv5Oygb2YHDeQKwfw1uvW4bYZLYZEWjbn8x7y6vXEl7dpvOx7ORmHp3WD&#10;DG9x3eCIfL6BjJyzg5KLBx6uUXbAB1Y3sGwE2GKFfxM3O++zNcE8T7iFlWI0uACnaeYTeZz/1vgl&#10;YMm+PDTe46ld8xpI38gaiDoc7bHuxOmcqj1WPu8HnH7JqyDbyHkIZLKkd4vT9zmaTCGXPVrCS50a&#10;48N/jReNjzx8caWfx2tGyffHjHZP5pfYOLdaK3Y29oxzMP18czXHXSDa50IfVFAEe5eRazqConMb&#10;B1uTGaQcfjhTG14+vuVx/ms86l6xlEqoqxLacXI97rgyXRCP3RFUjEDe3dztMZ7/lmUvjbKyOGak&#10;/MGbPQPPdMlxoOMEV9BsM/02noyVR5RtG98wV/F7ZuVxR0wo9dshKPSD/22hhvZRCgO+ZKSMPXbE&#10;p8PyDBIT0KOrFKArOWk3THyhZRQYpHLSMgGnyg+ftLxB+40lUdSPevpD3QbVWkSs67TAsXaKenwf&#10;PTQpEAewTmmnwMd4Qp958pVxEfGuZZ8e42fEhmDG1AQ8ruPa1Ib1VbMiRPurax/yIfvx4eyilP9r&#10;3eXL2f0Aec4Xn9lur67oRQPfIwOruKSI7ZOl7LV7tdT6ceN9nGdMBTy/P+wBJ9hcA8n5iHh/WBmy&#10;2lxDHG0Py62PEVqdXSL83V9cVJ8pwg+ucYaMguzEMDq1JC+Y8lDxwpzYn1RD7RP7dGY6rC+nDkPW&#10;DZzhldSi29Kap65/yyedaIxVEJLbSRbQvtS8SR3//piuFinz5tt3GMMXN9+FSW+qZoNMrdivfjza&#10;40LoLeRlUWQzba7yNjG0st7ED5fBMu86t7eQyUVJzkXwI6l6wfb8tGpetxw8bnLT/YApE6HuF7Hd&#10;lT4IgxGz3vaZbAArL1FG18kAGZQWh9JbKrOu01T/ZQrDYvDJOCi5JAXZCUWSgZPDJkpEzLlmjBO8&#10;Dck3Oqz+qyBj+ueiyNTYa05wxc3HcLLNhw8WHD0gXoLu7hPVYfVfhoyLwM6JQ24HFXzwl9jImew1&#10;10yCWCUvseY3eQsq2nXayCFVhlgsJdoBmVsDKUDsZIA3w54PEoPJZbrHNptcObsEbf7bMvbX/FLy&#10;p7JIr9aM1eIab+J1SgF6Abm/m5WHy6fh+klC+BpkHK20jZiBLBMllfV0d54RaUqnGyeSyB6spH8a&#10;B0NtpDpHblYQ/kSTAVuhu09DJnaa6r+SwtZ83JnzNNeMd8zHRoAjlL08nvoxLUQkmk6QNxkObVXN&#10;CbuddjSY8jj/9SnYx5uaPO64MlwyDq2pSzfHp+FUpTbG6Ux8qpW1o/WWXxD0c7qiHBRb4z+SI92E&#10;kwohUlG3iZELZt8dF5NlN/s7OmJ/0NyDjvBoEafqa16YoCprd1FJOLx0JRku5908Y5tcV3t0/iK1&#10;brcgSQmyk+skkWSsWmxIVfQOd1j9l6lDRrKlWVnwcyP5mEUORWP4JztK1sdgO1Byie0Fsta35XaR&#10;CzMhg50tg5OqPYc2kODo7W+wjQFsMYtEoenHtqjlMQd4y7Ba5T/p2LTe0tu3a566A8nCmXe6YHtR&#10;H1FVt6SzVXto2mXf2c/6KSXDhMkHgaNRZY4KM5/aqXlCUAfjnYrGeFWcxEo9yn/n6Dw+jJ45bx71&#10;ZV4U2KQZhWNC/TkCzpxXX2HCkwoUIgMuy56tu4ix7PwlPHFbbQrZZ05QIl6f3bmudpBQlkpzJWpw&#10;1GRPMO8ffAmuGejFoxgMoB5K3Ys3KdGfV3T1lRlXuUISYTNJQOKxIkYe5b8eTSJXuBypDiet9ftu&#10;MZu/IxmP0c/d2r+9zJ50uZ0S+io8HxS7YEuo9zs6viJy2R9Se1/ouW3bdY9gpwloOPg7KkEWQdX+&#10;rDSIm9Er7CvbsKIFhj35D6F+tIiv54M887yljdFTh/Y3P58P0qfk/hDVqY6takZ+OB+4IuGa4y3q&#10;trvaQyYzkbt8qLsMG6JI0oWhxptkjI2Hd+dDGaf5WU4WNi0YKRRzEpEQ4/AoG7nDJKCaJjC841OP&#10;UePKHIDQUNCwZvkT/lGlUwNltJorfN2thQbX+XgGnS48HzAeq1dHl22B0kaCAUAG200GhJKUtPID&#10;xg07oBHhI4oe76DKE73r6/lCT3DONAbJts+ErS9ygOwkwvkBiYqOhx9ymxdrT0WITCplnW/zOnWD&#10;ky0SRxNNRxmJC92ol0uyTuXmhuPQREWyj3rDDczhmGVZAa3vT/+V+FOXnoSJnbT3BYAccyvlp+u0&#10;ioGS+/yFl59gqrA2Y4rcvKXr6pZ1kvWMXj2WgsjaeqQRZ3ZzFhksxYE7lP4rqVLp67FO4tppxxp9&#10;FIi4/QGZ5grmrBPC/QkjFG7HNXEv+ACuJKxavUmbSb7SPktkO486IWzi1P3hCH6NN2F2cYbueA/x&#10;yvTuKfCwbRleBviYPqu+CygoDSi6pq0GGd/x7h1UGZT+MCodu7tiUBZFYFAScAur4/WtVvec/0yU&#10;foDtx4sDoPh6rERqnHfFw440oLiT56Ft7svnng5bc6TUKP26rWG4lwdAApkiUZ4+ZnkCi1Hr1nwA&#10;2Hp+Euu3zxNLjr1egSKN7WQjr1Pn9BrmcKXHbAkbdC1M1StxFFB5qPdt8glkOmTCe9lx8mqdy2cR&#10;LOKtC/6WpdBKg5Y37eFEAnZvxtsfML21caDJsrEXGxdWlvvxjkf5r0dXAg+potPJ4FHHfdNtukFi&#10;0j26GoWVh18oESxFv62HY5bESUZ8KsiP9Zxg/lqJcFT2rN8lmdqda3Q/bGpPxcUUZcgJq4nTBzvU&#10;S06+SEA5mxUpPq97DoLGPMx/czgNEqhziXMnM85V+h7mvx6OuE9SI/s901o+7hJ51WXPwp8Upfk6&#10;GSQd1qEmQ2CQpMEfRnMOY1cmZ1ymctwOCnXz7NLUSQ1GFpLWDfcpqUgfVePP9nCy93p4RwJKQoht&#10;JFkzMyFrj0lbtY8Ec4KoegOK5p+iCg5Gldo9w4Bg5qu1UwW2PaWqsbEpctSUup1EgRn6BiyeGgsO&#10;xHJnGhC5u2GSXQ7D7vhfhY6aaN2z5F/tVezLxqvE353IpUL1TU60p7o4PcmuE1D/lcdhEXUnEbOc&#10;bkbC+leCWjnDOwEEqJJ7J7CLKH2uFjM9tV7dID8FbV/fduwXTtREuof1l82JFqw/tQRyczHegsae&#10;GoYcfiajl6oL6dZpvp50ouUwPtWpRYV7qaVByplSclD+aPWSERv4sRyTKxkgFPKsvdVGF8fMU8nF&#10;7Zvi9KAeq0VDnO+3WvdXZV6uq9g00jrUO2Fdp1o75MPPnqITHREklholSlH/i64BU0j3xdyRiRVv&#10;Uhr1hnsSn1dNmWCypj33CSSk1q3Q+5ZU+sEK7Sv7YsWiQGYTT8xTBQVAInJmekV85uKUUXPtCFQb&#10;71H+69Ej5Kd1kSWvuEB83aP89zj6WQ/7MYcOuwMFd+CPs00K/w+r+AvHWfo85EBGgfk2L0bT5zu/&#10;jq/qu4pDkYnSeLRmPJRyPX799m9Oa/gfCA3khauLVtExRLgbhSi//VvXCvVv910PrJLwB4x8Z69s&#10;JCGXa4PHQzXbIGTEBy21cW75eiGykVXrE9A6lP4rYeIXTL0NS33r/UjBiusOgbClsHJsaA0TE+JM&#10;RxXIld6z3GOpa2C7uo2Pm6zn+KzK0Zragy/G9YZYFmqKdLtOFHy+G59FhexJr+SKIoXHQ9qAbeUG&#10;Crdk+ISETEqrjzD77pMerizmcZrw6FYs3aP8N/aA4i+nWGAiKl/0Z1qhvyKyPqdMC8KOJtxLCV5B&#10;7a5eqNNtGg8gkOTi43pOtEIaG6UvgUNKXbsqpYSL5H3qfhXuRtMnJqLq24UPElnyYq0rWqE3plsI&#10;jmsX2jpxDNk0PBAvYNisAVNtSc/r7DtB3uCbM/4Dt/nMy1HYuYp4zE2VwsU/Jy8/4Z8FIUP8FtUp&#10;2jmjmPt53euWaj/duNAe/lL7u8HpYO6Vi9ihbLhAu89SaeyFZDif+Z2KEXJFpOtXnz5/s0NK3oMs&#10;NRZwenY+gKCg4VpMWT3eW3Caewvtc6UL0ZvMIKUhpcYPg6bNakMTFnL6mgh1yv+44pAjlw4c0mzy&#10;ZvgHDXu9uUI1bsgdIyYRzOwzDuf9sUztrk8KyTS+NxDDFBG5TlmNfdP/g68Fbbk9XPi3BMp484f1&#10;wPMJ045NwXxHkuuDH9cDK7c8G3lnjhwbRyeaYC+5oiEgUBXco+QkMbLaeChhNVztPgAUajtr8C/d&#10;mT0OwE/rEd+P/eHgQ1Tf16OrVhO8Lmvf1+N1JVeH0LwSuFQQ8GdcwQe8NHr6l0fH3zziikBmWkoQ&#10;LpKjbS+GlVnuU3YrPSd5I5cLlnzqUPqvXNUiA1Qy0+lt3rusGxE6D1plwGd6O8Ik34OzOLgXZBzy&#10;sbadsF8u5XkAkJG+LGWcqBuaoOWomg0MaBdnFpXE4OEKiOR+Ik7rQZDJIT8gkPTR9w0RRFOrfIhr&#10;rCEY/dZtXAffO6/nCBP9J80+gsJZ0W0cKrnUCH4yYlpfm++pEMsr7FD6r+R+ah6TmMTb2y8loH8T&#10;pS6xztHsYCVeMqLt/lSZaZ2dDsVnI6FRPmlpQs/Hx+n8LI3JDJBHe8yFyIjSmmITv4tjtcJFIsdr&#10;SshoW6UQp1ptaJc5pVLWFmGiq47Itc+nxELO2klfb6wT8mS2+SqK9+YYRICpvniARQ9jBg2sNjCO&#10;EqKJbv+50g6o/yqwVDr6wziEtw9DqakbcmcDZNrA/ovzzBEXQsEv8ixxDSh0n0ge6UTrevDH45GM&#10;pyKaDeyHfe3r+0IYhOhd6EmCG9O4ogsYqjud11s+arhXYbiBRranNx3m5geIOB6yO28us1DXUvuS&#10;MWH65mD6VMNKAvXdL/ELjq7KxkExTChUoofg7DhLmkBFdGMJlhxiZK5UBb1xqmoxy8MjZjuULztD&#10;UAS2NCbNJpcR88OJVTuXLK/D8xbnvKaEhgznj0+ifg3dZj5kb5wJpZyA+3MDSvE7js+y952fy9FK&#10;plk8NIEVTDoYuKCMNrbBXu72RU2C0rNBlBXuvZ4Z9Q9Phs6+bHwJ8eIyJ/KlyiWy7cshpQF3M96Z&#10;3G5w25mh5HByJVpjb+RJrZnbChKd/2Bg9xkk/RGqU2qZSPdJfyL0zBNFa+hskmJ59OF4cfSKjoPd&#10;gXT5ouTm9FzhslBFRbzjUf4bU+NSDSdfEWSYngqP6pDyHSbplFpdGdUOsYr+3a1L18M0/OIs4v+N&#10;5RB4/uSjOMFU9zt/Fo7TWQMXvFcnhZKLJk/u+KL3QsAs6XdFnmrknqrpUzKqLZxDMvAPdOKFduXl&#10;yuOi2zxe6CLEqmwKiQV394RuSXRY6yEzcS2jdMU6YclImxOtnHCrKnonKsNQom7d6KOpgjPOqWdT&#10;o41lnTSeICo0YOrgfPBdnGDSQZIQdr4pqmifVUO04PSErbf+KDR2cNk4UfaZJdWh9F9Bt2qemoye&#10;40tEqMHkQLv5Dsc8zDIjQek5bqsC+wvqu6IhEmjdfph756XaLuhTdYHv7oP/dRoi1oxuFhjCwHyB&#10;W+KOujxO3EZdKXu8AfJyQh+HRrHkdUJYjokhUIvA1cPHOs0bAqs4OH1rLrwqLwngHY/yX4/G1I6t&#10;xdX57Ah12je2ze1K1Hy6Z6FBruVsIvu88xu8pEr4H5hA1ETg6of1EN+l+CfeIdEqHNgf10OUz8nF&#10;015ZRp/WQw2ps83kAovKaJMaxbVOORyRoeZPIvuFAxo0gW+//DQdSv+VtK/mh6GAyunbc+sRMThW&#10;4rO6qG87GJgrgUOq7vJ2igcOjzCVyJGfRevrRQrEs11PGveprXQIBpRKp33DlINMj3R4hIlOj1If&#10;b0pet8+ieSfxkfJDjnl7CJWlekmTq+RIV+tEj6beIGBCjL0kksZ7dvfQqQcLcoUJ5Zbt9S9vns/b&#10;aZ0oWvZUTwPJNIRscKNFWtLh0m4wUeXSg4OumPbR1ToJgKrSVLiF7eNGXz8rV7rNLiVxN8Sr3Wju&#10;ClkRWWR2B1PbFPupPtedl6H52fymoxaFw21CzNBv4oQoT2/HZv8VZ0Uy0LNF/PR+26SnOS6NBEMl&#10;XGFiAqqF88CQUocGEh7r7ByRikRVlIx3ZGt8jwWq819mq6OuPX2v/dvEgSDIYBi0Cqquwx71xXCR&#10;eyGdP7jscZmHJPjBcGEoOWpjMSQnhe5pqiQmhQoXe0kOQdckeKjAwHhzxLYSXt+f/it2i9IZPhtI&#10;V9OhRnhYI7REzod0E94fIlZjQng+XkhYPou0DrxizHctjQnJ/xVLQWlvx4QyXrVLiYfozkP8Pijk&#10;uE5wZk8pd01uS1EE0hOC8JpU18XC7oQCz31jLCGr1elDxKlG5q0zNOdRSZUfHx7pp6/sC/2hdDrG&#10;MXy0d/SHbsiNYjEltKfGEEh/YzlBCypQ6PtCQoTTigipvKjVo/bor18ma2O3aB5B5ny956ZhwaKV&#10;jNnCMj94DzvGkuZZhxWbotwJk3YZKeupEe3iCCSwpXnOfFru6A9r3Pf9FhUVTCjTHJ5j3JOGKao+&#10;7mVf2RdaYEtRR2NX0V7HrjLnH3gRRUC13fLyr4wa1ZoshfDLPGkBa099zAfVo3DeS2WlB1bgn1qm&#10;JhyUzWon4JNRgT4GDJiogC+klYx89XjWbMWLOkyC+lh342GRWG2aGrsnL6I1+Jt6rj/wT2XWJy3j&#10;+2UX8rCImWpC2G69mwc8hDeD5suveEd/w08Sb2Is9bPN0VXkXCCxfTehrM6z+eyVs1IdwVN4Mm2E&#10;10pBaBeVRM856lut1vtO4Sut5WqVtIF0M0sUKrSPFeZq/8vn0Lb6HzWvjJ1+qdetKipE230rwzkQ&#10;WD/okmp6Gaj9Na69Sy69neyDG440ODlxtGEH/RXXRzIwVUN2PZ0SOEcg1Ynyg47VZxBck5IPOasG&#10;THoIdgGwujIgrq6/0o9PmSJ6kywVJne9TgpaFfAcbxKH7DREtxQXSR38HJzbjEWQI4hOdA8T7489&#10;B08/x+AXMSEqRrt2QmswFeyO2cJLXtwVTbKC2kePN/HWdqFDGE8XJurh0+ClHZDzaNFbPnUGsMYa&#10;O6lAIOJyfBBe80NvMfxvdrD+SXnwoyJv+7YS2IJKSCR69rc6URaXjpBDMOZDtcim8qGOydOpydLD&#10;ZfOIYoybBetAv9hlNVwots+bjVPAgaUhCiYq7qOjEnwlH8LWXljXKBMSpOOz0GSXNfj/iIHmQz7b&#10;J0T8GeNtvElN34tTiwKvCP14E+uo17Vwu6wDO5y0vScQ6UBGAgHIF/oVPBC7L2AiUjunWMp+/yGs&#10;1N0auAKUPqPZ4sKkPPx4ajvFKT8h9eh/wEx18fEo/7XuV3WDs1wa2eJRJ/pEA7PHns8LY4vTD87m&#10;csJD8TzJM8mnVesemLiSZEqfS56J5ZBWR6kepBY48EOYajPawEYeGApMP2V9eL2JFbTsNFcJFeUJ&#10;XLCyjUY1hGlol5S7GXbNMvqIQ8R9mkKy0ruDGM3YtZNg9/emEK0PwcoLm295E+7QvccUCThlH+1n&#10;C8Pg7PSl4LqlPsJcd/u21GuSDdAlFg4g1yagHak0aiUkUoPS+CL8kCGRO5izluI/PPqBoaKVWbuB&#10;1yAb+s6HVQ2iWsUgpCuY6ggabIXEbcV5lpWgVqRefKjAwKGWViRkRvhs8LkrkHjFHMDGh7T5+4lF&#10;2l2F0o46tU6IrATrk3J3R9nRHUx2MJaJ+bHXFRFITmZF/RGeucaycarkbqKpkcBwbwYpPhe8Xl9V&#10;ScWC22Up4G8ralVzwHxT94IH8T3W2Q8zpzH5DGFq+5V4x6P8NxgFZ4FjpJMPnTE3r8qjTkdfWTdh&#10;msHIcLS09Sx1pHgNVbC7LBaHICwzoOnaDgdjOxTDjhnKIZjxSvVP/6HkUMfc+0ts9YfCA80nY4R4&#10;SkRTTHbBVZ9XzqcOirIv2bJ1gUvZ86HkUCc3lkK0NJsYPnbzBHOUw+WbqjZoGIem8LgMrOqu426v&#10;4JTV2RHKISCKRXKFHUrHuFy1meMFr/zp2ubBdwOJjP6n3Gn+ZoeU4mmWbcIEsplZ8TA4e0YXOWaZ&#10;6X56SHgNezR2rEPpvwxzfpb4bnfX46iwX4rzsKdeqLldENUXAXyE+V2uT40Ab30wsVonxm4a218U&#10;DeM4V6grjrJxEtkr9M3p1LyNVkVZ7Nu94oQUI0QqauJKD1reN9qHlSWa5OcIX26tR+lggUP8D9m9&#10;/Ir26amLeyNgonF0ZW1oprEIhQI3zXQYiuNN7sXJ7jF3MMnZyOQfYm/7PQLKGYzzRmR0C7HK95Fy&#10;C3NWfPKWPomj+1Zf3OV7/+2RKRxLofh3s25Ijk/TmGBSBvLv1kmuY+qdf4PbzldYmdvq4rUlT3vd&#10;bPyz/DMmRPiUYpvrdYI9p2M/7b+1Okmp6i2NhMyxKvxCh36B27/kNQkammF2kyZev/9ldgpTU/oP&#10;W1YP0X3yHA5z/J7fUGrgzJ9h5bel4HN2VzBdP9e1Z0x4jMeBWyWDh+pztZ/YJs6PUl1qRx/uFhuk&#10;p3wPKirjfI5Tc7/ONY0EM7HzBE6Pk9Zo67D7e3CROyCu/ln3Z0V3rKWDAYLfvFN4YOnbPdDHeje/&#10;ltKPErdv3WXIeqsWirQ2MuGoIGcDJvsZioRpiB6UWPv5kNne45YkdacvEtTbsoJBNRZGfPbpp0S/&#10;SJ7w1v2J2ZAaA75phRKX48CjipY//LFEuFh7TOidm1eONyeIiYO2s4JG6Sycp9+ZBBuO0oAJ7Ejf&#10;uToq//1LwCNfxOvTIMJb/jQvPiRiykMby5TL/n430e8xTAPmkJArZtEcaUNhOadowoJ2pSJqcRK8&#10;Ck28gQlPMIuHaW+fhcCSMhUr2R6yK/+/0Czqqgn+GdnhViIn5kEkfatV3uJUDXh2WSNdt+q/Uvfh&#10;zihXZ8DDIcMVfboNL8vcaNjZW3Nhm2H1ZdwWI8haU4ey6U5IQ3egwOxHjQIaZOdRX4J3jLbINb/7&#10;IXCHcq/M5aHCRzaxGQtLUUldnDj2r60ZxqEYjV5TilPOsK+q/0pMIu8ceiM+1NgchwIzPQASltsA&#10;/sdkAiD76sV1EP2X1VYCgemAZaKN35A8gHDMFbLcPhs1ofiV9jGR3TcgCd2mACEuDoCVWqj/kok1&#10;MMeR2R6iheRJJGfqjf0BBTpFtt6snYSZumB2pMj2CRGcneLuQxriGbWY5xnsoz1AVxtpqsZWB24R&#10;3CByRYJSQdLHIvIZW33FWNe8AgyC7rjR+ZbGLNyOUqgOE5dAejpRsUOTuIR5eLNwi51YnyVTpFMt&#10;YWAnTXHLcDx8DxMa6nS7fLbyNZYJzeQKCGy8eQlzydlAanXSXLM9HhH+lnSgK1SCY3Wq6b98PAnF&#10;e8se68RCqEI66eRtPyEbdNnY7He4pQJFrfEGmZgSCn045pCk8RBDc4MJhVlhh8Je8D3VfZr6YDV9&#10;P0ljqGOPUtnPysowYH0v9pMvOYX9eQSxIFQmNviQ0j47bvHuJeuvk31HQ4T/gBWfhUz6ccDhSChi&#10;PHwyRjIbXLn6S/HtIw1ZBlqaYD+tym++41FHisNRY8Og4NTuIwvRbWOGnsTykEZKKS788A4rrIxy&#10;iE+fJUutigly4QUTn7ev3a3ZPmB6vYkVoqLUAwY0KgoHCfOOR/mvRxM5SudJUcky+ohD5oQZOSCM&#10;DOdGPIBXUtI4Xsp66Q8hNRvLPnuP9Rxh4u9Vs9Dx2QenUKFhuvufKUbEvJyn/Fnv27BCcbratgoa&#10;AfAfitp1f7y1KEZXQpG/eV7P/8BioEmpCa13i9RIVScN8HC+LRcQFTd9YZ/Xc4bJdiT/eqrH6A+2&#10;e585Z5wz9QwZE1r8/h1K/+UzOs81btDNM0q5Aa6E8dlnyh6eqOpnAhLecD7OW2IIGbFrJmgJ6Rk4&#10;PSyeSVFqqGd39El6pmthiY7/2pg44ZXkK2Vi1RmnqRdZ8AMJVYF4CXPKQKWGdW7L9eEUIozPPg1C&#10;8rXVYlj7KX3aPKLvYP+V+0nsFZMh3uQc9nXiIHKkT7lhfUKEgW3X0OPwg/3lM2NoaKcOa6CRe54e&#10;5b8ezZJdXcW+VxjNw/w3hzOYfhJjKYqah+BdeN9zOOqWh5P3s4mbfThFz+QkCMWgDCN7G37ELpNY&#10;agS3exmUqsUFVPFJpQT3elSy0iq7Xbkm7ojZAe2zJAXn7/wk90D8iAP1DUtJhrgIm2lBWYdlPJPj&#10;abkPmw6JVORPyowLNgkOyQJcTQUun+ASk1gyymCc5bvTAVctwYr3Y3NP0C2cxLj4sPo7dA2I+gtY&#10;ej5lnS+YD54qGinmq6x2+zCsyeuRWdlXS24jkcJ4F/d/6OB3q1XWiXcGf0uPL6syjp6w8WG05c0z&#10;Aot27yGm9yqbALNzXuT0LPLHT5CefGpoxJPXvaWbDtsbk3pXukkdGGj0qxDN9mGS8NP4JCIvbt/A&#10;qt9c6nHl+LxE8r9yYMeMH35afL5qrhNPH85hWcjKthA/IAiY1Z13YOnNbs8Vl9xv0RJ1FnBHIV2L&#10;HGZJHS+EmHsUoXEQiE421E9q/5Xnlq0j0Bwz5oj0mklyhUgrii2gfnHLbpTHTG3qx2rlfziD3ZiR&#10;3Gz2C8ijYQ7mYf4b80NskfEcDJleOjMG52GnRSGgFHoaE4OxZL8iYwsOiByNadOoiOrBlXLWp3j2&#10;kPg3VorecmcqkjvYPhf4eJ7+m8uiuMu1fLojI1kTlOJxx3UpKdQ5JKoJ64o30QXkfKibfFR5D31l&#10;FGykTSw1O7nWFXUqM8rOZbTmP6Ht7dMK2A6E8xitpKkMvD30jyEmiWURlLomUNkrzugkU0Dk2iFD&#10;oZn/zqlBcm5rJhqfOYtif59SjY117w7WlaMxVLqlLb/sztfxCDCLEo/z3/o+yVUpkKVzh2Xw7fvo&#10;47mxo2HUYIXL+CO1cFxdgamEo+xvU8dgvc+ZvPOUf8tj/LMmJmTNC0/I/5DJNLMPchiE2Fg3jyHj&#10;b49JyUpiwpB8B5kqFbNnhZi7o4VY3uh1MAiRXIdNXyARnhBQTYzSijNHO2ObZDCHvWBZKr5bBBKf&#10;no9H97Emr5SCrw2IEwID/8BLP0Ces54XZs2NXC50U+y8u/mBjD8iBRptSibtdlj9V9IxjlGhMGbN&#10;6epaH9hGffWn4V3dSOMx2r7fJpHghd+Ld/HlG1+CsqFzIQNF9TZ+hIisggh4Rsa5H5xwO7Xoak48&#10;oA503KLADv94Csk/SZ8GPgQ8U01XZCHr45Ea1sgGjzJYHRjmLjh5mgNm3499pkrxSs0JdZ9csXzL&#10;4/zX+8hJTzOSnBxWZv7scf5b41V67VlxVcbOj/bxK+bUXf0H/tj3R968bf599Z5V23Rf0zfPQSMZ&#10;uMTGlBo1Qlxnuf8B8krovqZvgbwcE2yxriJvJxDCfAO5HW4gb+dg5TqwnW6obFwHyN7Hvsr+y9jG&#10;3EsvnzL4FPJvhIuSVRqBTIAN23i/nPUrqR5O+McJPENe3yXXr0dO0BKXT0sj2CEPiyx51kts6wCn&#10;fJA2sfO79TE5VeHOmmSwogSlJYzVyzXr8kvzO3yKPWjBRi6bgfTcmcz6tnKC/7/7rHzXbZ8XyFpf&#10;t0yY2GgyEPyLbJMwWW/XPGUijTS3JCc+PSUq7l909U6Ay8lQ5+M47reQp0yk2BtDc/s0fqckg3GD&#10;6vZ4EXtEPGggldyrU3P/5VO1cCFuC9pyvZEWU3DhOv33IVGnMFH62DudDRymNCbBbovroLNNEUGg&#10;a4tgYX6jWKWcIrFTZshJTp3XjD8vo3yElElF3CQkRWNmNDTikQmzMhpakLhnEm+TPPmCtum5ofKR&#10;QZ1sczaCrQOLHeMyRVZEs8ZO+hxhZQHH22rL/Qaybi5IbGMcqXazLUo5u0lhVOZJQWuPF6OHxb/x&#10;IWFPcSK9ZtJ9N/aICemQxXI39kRJewz+Xq1ZWcqBr3/U87gfG7w9pDXkY1K2NvlMJNgl0kSTiSkM&#10;lNydZwU9rJsjI3cBvNrNaOHZt32umecu68Bzi+l+T9t4d6uegLDjzrfh6SrWGiSEmgb59n3GKnA0&#10;ksOu4pLrU6VMVGuOp0/T6AnuEZAPE8Nkz4ihUrHerfknbGPMmgwOm7F4Kd7v84jKxKK42TJ8N3Mj&#10;lbuVh0795nbSxxKyxUuX2ulr6lxr023Vf9M2EK7dvOAIuvQ4/00OT8aRDKExR7qEz/t2PM5/53hS&#10;eD0eRrvr5n129dZIPEoomJObW4QkOjuSkZy6jqrxF5i9/R9aU/hcLs8aBo3PmjypuxMKSWK9EMNs&#10;K/7hrjo8L8mdvuzBec1IfDvl0a5Iy+mLQrTa3U8GoVL22prXeZMg8CIWSRbZgk64+S6i6MuZvfDo&#10;a4szvUOGZjCEc4fVkezFKUdOK40u9hnZ2Xs2sXXE7k08xJW2zcBzz2bF2/AppnHPX2DG8K58l7Tx&#10;fVH0fHEwQl2Ae3MFGP0/vgtbkQplGlxztr8o6rVbgSVtiS18mjUnSmjGSV5422faOrjKhE3hfZ+n&#10;TlP9V54qYpu+ERWPPJD3T7NmQ0ZdiurJYj+6d8b0idJC9O645u38c7MNdJ14Zoer9NTjzjOls1/i&#10;CBc6ZmE/4DhFaYU6Pkqcgo9uC0HNzKRoHVH5Ae93h9GIblGkKru3dl/YXsTO/JhT+Kx5dy2azmP6&#10;7x6cx2v3vug0hz+Ct8go8J56nP/meN1QkJwe3xBhGq/P4444VXQtbTDe+nNr2PY/CoQqCEMTwy2C&#10;o5iEPFwDL2A83Q8/rQz5qJLOeIscojCjP0uXDgVF525l69TZ8SjtL8LtC0el6cTUsAnffOPd56oz&#10;14KixQJ5nIkJGVGSnmJVatE/tp1lHP5ukgfT5X7IQcYPnJ53k0CECZG0ZPLY+6ehzOQi0D+FRi0/&#10;h2AcpZJ5gPA+Kp//dEJMT6Y7MmIzU5xSFlJU9rzvx3jYTegKjIeirG17nP/m94nqOO6lnovzghSP&#10;898aDw5C2jKeo2mO5HFHzOHNEe0HTcJGQiutPWNVjp+O+8c3LQv+LGtnvA0yXslZ0K5+H/EuYdjN&#10;nUU5C2k2+Zjox6ZNc3W9jSrUDpJ1fTb6Kr32xBExUInNgEmgOZbz+QQK72musjzCoqZJf7dDMxSO&#10;ufk1frqUh4VTaslV6TAmAZXvMk3ZpoZJZy+6vtxQo2oVvPs4q2iylG95pv7rOVLgnTdiQZbYcj+E&#10;bvusOKhX1MVhU91GLlVh5XYu1aYz1WeUyyeiGvZVQXnExHkPKKlLbwCfprqn8yLcA05OFB2ScNgn&#10;JjUuzypcOJvl3fEiUUymEeHDpsanMxu6YZC2nSghSN9bpMAYsWoyRC53KJ7/C16kSxSzkz67qTZM&#10;+ZZ33X9r9zHMvC/kW5Sv2OOOOFUDorQjxcp25w0tFKzKkbjAQvpmE2Rx/08eQ0GeY4flGeRMkeiu&#10;kuItb9TnE4t27jvnlVpBPvqGiQ7NUH6rtCQ3Rb05exoBPivfoywvEWpJo5Y/aD6SXhgec6zOKztD&#10;xvFpDYs00dTOilcQuSgNC0vzv8gGmY/JljGnoZfum1YmSmlBBY41w2W2OjseM7EUihQjZ+bYhEzS&#10;VObzUKuMwLU066vsuwnTJuEmqRuTPJ1wH3eT8WR3hr4MFKXrbLvZv6/yT9dvMJ7OrN4Jj+uz8+6z&#10;31YPJhbnUldEwWe3+COlnpiMicfPmPgAWRVN+S6MiL3ktBsyy+fTKdJp479F9UnZoTeRIaMxFU/u&#10;sPqvWDOCEJPC7/LtrqupAyTfy4lB+5EEMSemrth+LN+1dZ8Oq/8yZGoArAXroqQtwxgWg2hKyDCZ&#10;cNBNyMQlKolJFc5n/5332zAxnrOnEb2uMJG+SztlF7rJJeOV17zR3XFlnAip00PayY/U49jyFria&#10;IvKvmssUQsCm92aT9f3Bit5WRk/h0kIBjt2yzXQfPxMWR71caF3LCTyvDBMzfUi8xSUh29SRkd4z&#10;zsLWOkDmkxPVeZsAvXWHDqv/yp0jK9m1APiTxAHbCVF6vNUeKjbA2vZYTchiR8algWcudYSM5KbB&#10;h9+lbrqveUlHxRdF1vM+MTq5GTK+3jdpfHT1LpmHyomt1BcFU8i0GEFWzvjKNIgn2jHKY6b5Zs2Q&#10;qH0Fv9Hne0yUMpHK/D1uhu4vKoyBE3Pfjt/+K/cZbbSaFcydqmMvR5sZ5W+0ta7OwRl5O88ObvhP&#10;vvXtLCh6UHukQiLP1+P813NUbmpqTSRyqOFv6GYed14Z/gMrufTmyczKuTL0XhtguPnVkKrtpu6o&#10;SJ5CJE+9owJmh9V/5Xy5oU7xysGPxHR72F5XfLmrDFkzHK0OWRqlRcBICDUP7LC8dsP8myh8yhU0&#10;IeyXDUf7ePIU5s5pFtv4Ds07ge1dcxPSmkKGH55eVw9ymChHAS+uAErDz3ql3WPo4x+oT5sG5qdh&#10;cFasT3SKhxLuFztSZHwLmXCEOUpR34SMGWNdYR6B5bFKj0wLxtgl5PXwHSBDWza10H23uyxgGrJy&#10;vGaEg3e472z/5X3G8W87jGgC13f1w6HWqd6Mg3BQKYKxjW+5zneH1X8Z8rxu7cjecbXUocbl3XVC&#10;mgEzsYLMxF9IPDWgKXSeBMsq0p4okewwZMnDF/wCN757n+IwM41MEsJmLtrGnduTd5kJ9GkKQ8hf&#10;2Xe8hbhKc5h3VMPXeerGL9r5kwq7WwTn3RQPtmQSW9yE9awrIqQODxpIq4UjyCaPouDng2Z2hIzJ&#10;ihcgqR/8boIL74gbgQIZubZBBuW2LMf9Ml5th9V/TU6seGTwGorZorXvXBRbnX3dBPnxmFh3xvfV&#10;+Ckjfw9+se0OgSMHiniLf37i/mi9EwqU4HPi7x5XRl6JdItYGf8dlFYrw71WFgRJJHCfxjSWuj8p&#10;T2SwJ8V1WP1X4hQNtOodVGDfw460p6tGEnwaGdXZFf5GRSdy3p7YA6dnyLNCEte5351rxkIvVnd4&#10;jJJR3L8e30FeLh9hUSggnURhBFhLsShVrvTYIE4E4nK5ZuaAiXOPbSxBZzEBWXeIto1cSlx5zDS2&#10;icFOHBOYjy/XPOtuj59GCFobRXvDcusTgwzs9ZyPH5BN40lbhPF8W5Zg0ng+MeVx/uvxXC1pn5Xa&#10;+lTUwuOOdERBItlPuV1SRjvSRi14MkplcYf7sciMyHj5pueOPFZ2hnx8d/k0104lo5yE8sPjW8j4&#10;grwo+rv0UC7hfpwsqUVMhrBAJqiV+ss81JeQoX7TIBW8KAWNULhFFpGwM4QJGfGdtbQKl6FlJUV0&#10;/PZfSR0kZyrrL3mNjKsNMhFMC8QnCyWSN3sM0B7gjcX+J6VljiyQPZjvzkVhsZdIez7Gyek6ftbM&#10;oX+hLSI9nVXGceBYdtomeb7az50ez1YSy9uPffbp8ikkRoE+kHhe5utx/pvj1aOoGLXuRTY/9Ljj&#10;bq6CRWV2PatSIU03YkOWSzq2zf6NFu1QGtvKTUn3dAQLlf8h1vdUjXRnXJHZU7Fa+wYhlnWJ0L31&#10;CumUQVOaXtERWalqEh0TOzzWxQmWtfX4p90kR5fEGX+UvfqBB4u7O1YntaN8Ld93Eyd16eiFlVrZ&#10;0geAYjvIuNvlas5UMGEKwcEfKzvT0exqc1I36SCuqoLAKflsGLqrLwLT1nd3cUKQ5dbuOqz+y3Q/&#10;r/biXdN9rVkpyrUomRZ9zUuvmW9n8wh51SJOx35RE06PF1GPiM2J3WGbTGj3n2HWfneuGVfCxPaT&#10;XUFbJRyKm91BRso7FVVcFP29bSQZDk7MOz7GECl+UW9fQuaWhvKPPNdMesn89JMMCJdOefmSwlbd&#10;5MAj5W0pZxiqyOZnG1LLpM8awPw1p1p1XDLFFEtqx2ZloVDbZq4gqH3FBJ4GUPaCR4LrKeV1D3mH&#10;TE6b87+JOOAL6EoA97K4rIeLvfHMvDjPSBS1HRisgjD13r6AqHcZSnijVe6yooQsLXU8j7fRdn+9&#10;WDMBPufcqspeVYft08hCq1y0cVK5Xnu8VNfrNoWwZu5ouwXF0CM3nYr0l2LrVJCrDKJB5iSZxdF6&#10;RrYJj68gE4zl3cQXUW0E/vppkryQKH6sG8+2x5zIzB4nhs7gN5CpbSaePXaKUHXmOZqHcesHT/0Y&#10;Cgpjej5eUwJwk73QI9lZlQAmZObfzTtSd/4oHkaRvryuC7bJsCI/KN+G+WbtzR22idSpk+tYM/5c&#10;XQndPk0TfK+Zc7Pd0kCkh9SSRAnpAITG7veZtDlU4oT8J1ezdcjkdbl0HN8DkPuayUFT/kDMm5y2&#10;IIO7NZMs4dpUVsCNtGPWtZHET10lRYO5Q5oYORAJGeylf+0SMnm41vPkOI1I2YSsrJHcDLZCCYbr&#10;ZtAos/iQ6kxCZXlAtj4W2ohyuSCKwBRxJXXFjLPocf47x5Pi4fFA8QnyOP/1eNIynB1BaD2DOszK&#10;406aCnlswl1CwcPVlSB2l/spPQlE1J6LR0qPzVjo5I2ujeVNpkWawKQGbG5IDiJtOxIydfZptMwt&#10;YuLeQdaquxMCm32V/ZcxhcfQXJFpbLY5OYegJCeGJ1S+0rb7ZA060EOWs+ToNWRyHFw7BWD4Sycs&#10;sk3KWgQ9/8IQVsi/YKmZMc9JJOL9BjLJRt5ImgCR4d4/jVgrdk092HbK/yCm53wTvMNSaq7XjD7q&#10;blX8B9ll/ZSrs5QXhSmQ7dRqn8nh5ugHfZJDoczIe8hIfFtW2KfSi1d0UkFWiTCULiLR1sdwHB4b&#10;8n/kOd1DJkuGjATLEd3D0rANtfPppDDFtjbtjMRIZROHpgJffLHPRL2UWZjvVjaS0Qnh82lDhl2H&#10;s3w+Vl5izhuCyKrCB2c7nSo1E1ORdsxa93m1fYa0yUTxxJ7JP9LL7S8j9Cf+ervPxCBpgOJFsZGd&#10;SUWQKCGjQGVhfq2ZjcUCj3nPpIq7NWORkoiU76oJaychdCBheKBEJvSGbcyl8vLJR/Ihr+iI7Wa1&#10;1Lu1KO79ggQN2Z+ej1cvX719t2Y0rpkWUZGp5dNiqYb8iGupu1Q9lhny4lSpzMT7PD0fE7KqkbyR&#10;TxcHuf4zil6PL9cMJ5mxvId7RMn8RQYHlHDarU683Wc6wcANjM5HLE+RPLMKKm/3UB8Ol8q3nI/v&#10;1sw2SS9K4n2QkPpjziCjXUK1GajScFy/7ceXkLFzJjoftq1yEC361ZBx49vqoWbpPh/fQYb7oe15&#10;1o8Dy//A7enHD9qm3pnWZPm4HJMPyNbHQhtBCKmEKN/6za3ue/bwPl7OVk+iTHugeJz/+vtqtmUv&#10;A860soc8zn89nvytotbK4Fm+f+RHqDJu00ccX0GeJkzFdoscsM27TkUHRviCqaVywB6YO0OWKWqs&#10;P3MXSJkom+2Z2EZkarqOlMN1z45IbVLf/jgfMIBumaPQ4pbxU/1Y8QFUSoX9FGZ8L+0Q8KWK4ave&#10;CsJhcZMT6Rg1xUOFklZpFGJ94cbFuYJIiRmjl28V8MRBpYGH7EeUw6UXTetf0nGsDUkkhm17tbvY&#10;FMWEMLq2/jOwVZk5ARaW3lerNnE+jjAghcFvVQqS+Nmy/DDE2t3heJnYMj/ds4n/RceFvGNS7zxc&#10;JCawgX5VbRsaGlF/s08mLgB2rykbeC59tx/pw+9WC1uzjJmZx2blqmSeSIbD9b3lFNSUa4Pu9pbd&#10;8RF5pi6jTsoVkSS1K3XI2xKpSgsKH9AVWKjE1dIch8HvF1olKkumsVkR7vBNjZW7zXrq27xiSjqm&#10;bx61tPMEXWWJihIrVmlIHBNvg8ptCHzlYxw+VUfWuWL/lTxdRqx3Cc9H+h7mp9nE0iIw7zafLdaf&#10;Iv1jK0BdJp5dIRsbHSvCi3pyZ+qSZgymHNE1MTytf5jkRy7emU/uEgy13D4pMm9+zO/SjcqVEbRm&#10;SPq7R5zKMVSarKy4dlgR63zU2/UUiIjkqkiYKbiXOBX/Tc/XIe1Ssuj6sSX1HWR56YgVBCVUznNt&#10;F14JOcM+Poa8KyOo0o4vIQtaoRNkN8HGmRyB0IQsdK+cU4/lm9oeX0KW4Vb601jgyi+Ggl6PH5D/&#10;j7Oz27HjOO74qyx4r9CSE0oiTAGJhBgBnEBI8gLLw0Ny4d09i7OHopy7IBd5hNz6EXJpBEgu8gTU&#10;G/n3n66qruoZkj02YCyPema6u7q+v5qVyk/zF82stimhjRLvqJyXRGl8YAGS9TAR+IhGCzzz3iIc&#10;MsQBY9WrT8Oa1Lz+Y+dMVhH3sPrwPgwjUud9jbb0SG6BJFN//HQgIOWBUaHbtdC5c043QDDz6iDx&#10;1kX+FcnHBs4+cxkm1jmvSBIww3kdZAOmVtxW3+TOSVYLI39VVVh2GPugXaLros46M8wetc8+zWDT&#10;oGLPqkfofFYCbVrBUn9J9Slsq0bbqg5HFeyoi1IbDoOgz0yOaixsZ70JgRQ8q/5puQULq5DJ6HGt&#10;7g7qM5PBGk4GmcA7zhkhGgVu9AEZxaxSLF3j2RDS5Oeh9di6Qz2Yw21K1XteC1md1bGs3mQq3W/Q&#10;Bh1rvIMAAFqhEx1SrXkzJ2eGoGHG9unRXGEpXypRoA0zOiQZKb0luGe47lYzu5w2bYeUIWnsy0fR&#10;oe3eFN7y5/yvP0880XUUJYU0N116/vDu5c3h747/9q+nVCgpc8OpthtTgSjFrUgK60BaNGXD2eAb&#10;h6h3cGcOgwbJ/u7aoakiWlfXJLArUdPqMayxbkCuYLq9Z0ixq6iOCX3PJBs7SMRaRjyCOXXd2bFw&#10;cma6zETy4MrapnEfn3YUXSu45LFH7Wh3AszNLL9Z5BaG9ht7LqlRG8O6KswPYy+/4H48t7m3WFG/&#10;LyYV3fWFIcNCdw4WOrlnmHl313DOVZ0SusdBrisgich7X2ZK9sTK5+WCynpCqUGaN594bIriXb/M&#10;i0+vBFYR0jE8t+ci/+PdPjMbCYLdGk56SwxPzkxMxi3srrXEzFT/94qjtWJSEnpjeG5mHY6b4N0K&#10;6TPDKgJ5Q2Hvw1ih4Y8Pa2BuZjVg7LqtPG9FCkPNncWtZ1ZwNMh978xoHt1uW88sRdsZs5St4u7A&#10;ksh2iA9P7lnGgPOCNW4TGKHNvrH1NVUVj3qYypMzS7Q6e8R7NdAzuT7EN31mJ9g4Z6LWXef5OG4P&#10;UpW38Db7R4nuLTyE9fpz/tek8Fc4W+JcQiNMz29KJBxDOqKmQAida70GWRcRxF34xTCs3fjGhWbL&#10;8CRM83HFuwG0pS+YgzxQNIYXIz1mllK1ySMHGBG/7ZnqWGGrTiPj82gZIZBDgf8cTLnzlt5zDlO9&#10;VmiTlA/CYT7san/fGbgZ0ZudeKqIfKiDIS37p2UnOG2ui9TlrQupJcLeoZsvjo34tHvXYmbRT5Du&#10;Wv2ggCA1I3DP3hwekdIHHzVwRqeCPjMu5GCya52KVoT4Df1t18gmZ14aONm7uD2rfwF3cuTCycas&#10;VYTKJneOslzsMy/j03XquFL5cEEvuleGYkyjRqXGJ3eLXL1+DsgP6wo/tV1Cc1zw0nZLXfIYLKCf&#10;iPMRtbeou+VyEywkezcahMxNq1SseHUVSsCmjv1EsMAPn0wOmeTNkOHJHV5uHM3B0mkVZB2e48NK&#10;Z/UPr3I1gGrvgLMvC0RNht2T3BNIfFqKfcn5tf3ItVvOlgrkYDtKsWqjU0DGuu3JJdBQyyqIaXHc&#10;RNgLPG+ZdzFKCp/rEpQNAqxNTrwlfbAawzGuKrbqdSSJMEKiSvWuKKXuws6ayUtQ+iZ4PrfbzVdj&#10;P+CJ63T9w32UWImdvHJI2Pn0tPA9Z1Qb+0FkO3ltwIJInePFXiBjQrjNieQZkqXAKHXKaSQSuVKx&#10;W+IeLk/IXTS8mAMywHEjuzebig/T+NwVh3WnKgiILpa+KDxMO4AMZ3IlULfZ1owithN22RaQoVsj&#10;L4UxdgQ8FblzPkRHNWtLErtFrrjclbnR9hOjmQrkT5sXu8+IWrpVT6aUehAkZv8MnhyUuR6F4oOA&#10;sHtaOHTqbDHoI1FbTvYarub+D78SUk1XlT2QFwWex7RQRIsPzk1LV0bXcCngG5IsETCRsoUXRTWv&#10;aVq1CHAfFekO6jwzS7dKjnMC4roC5UjlD5NI6rhKw0uyZ8ooV2Q4x5aHpR3Q1G7V5tU1k/6qIw0R&#10;Z+9lnHpp9lGllTcCwvhV55T53aJEmrxVdlQ1LHH+em9npsXRWxwbJGdFs0F5lXeETHBXUxFgKyae&#10;2PIX+34SkBHzLXYbo0qcNB4mg2UHJivbM04PKV+d2ZQrcAGhLYpIa01R+RslwPq0CI0dbl0qXEIf&#10;0g2LNRpH5ZyqEheeLF25hg0I9SuNvI3uyxmXxufsnKWDGRlXSbsI/7mskhpe50K1yAah553Z9VOY&#10;rButPKOMnqSqTU0ExGZ6o18YZXVh6zJeF3wUWiCaNzG52m2/JgPYC+bpLqh1N/T3x/xvM50RxtGF&#10;V3lYwZL8sS3dRVzepTmRRc4zbwq1M5LAiMCTD1NGgbRLCy4f7KZ9naj+srUizV0XIx9CN94lWOoC&#10;Ro80IOqtt6TTiS7idLv0V1juO+iECMY3rvDitLImjfFh0kpdzwYSQ8fLsihorOHVCnMc2LZPqn+c&#10;uMi/w1/66SOk0MADrjSUhDMNj2/CUjfOtLAN2eqIrVKCLQlj8V/mZ9mFWHTDoEXEcdQgebbxcmta&#10;XYto4V3SzcknLNPqgkQLRyrbnP/nA4bTqRRMxC9tEl3C9lknqrDkAjrviFxf8sfqy+0AsH68pRGp&#10;6RgWdfs0mjCWi8TTvR1llULvxjeRJdDW9io3p0VgGnejigTgFPxG/HtfKsoxYL91WhDTdD/8IASF&#10;d0y71NQ2uCp5rcp4yQWTiaSlkF5fYQEamUZDLRTyZFnyCr83dwsJm4BRiwFccRmMQjurCFBHLn7V&#10;UfJumqCWW9QSGaemBdvj6gi1Eq8GHa2IPQ9c3QM5hDwt1T19t7HkqWkx5N0jolI/RVQT76JiyfNB&#10;kU2UudZp1e7UUUqp1TvOVhwzXlXUsUyLe8iBjPtraJUDmLx5yqdQygnJSAdl2vRuMBTd8dP9sSiC&#10;emZdndBGiAiMvGv4OqhovhSQEVvi0/0OdPOj2WGgGHjyaVlIbY3UtoXBUBBHmq2AxfH6IrbQGBbg&#10;zfk4YmpPCkdjUwEOCndgFhn+oJhXo+qqBejQJqwT+fQNwtyGzoV0bZWskYyEYZXj49iBLUVcWEQD&#10;jOHxOpfNgVpv1gbh0eXCuYStuuvYtHP5HPGNlU3BPZ2uSUUg3WdmUyhC5n7VNaXoasMqh03x+Jct&#10;M4DHkc4LWn/upPJLqBJVkYan908S2KqKmqSluQrwo0ox29zUJixhoKY+UPumnLsKLfoxN0Wanj9A&#10;bhglAdIwUu12m2UwxXAwI8QoFmQmE8cuHHCthViUV2AjcfGbF3akiI5lAdIjDA4yz9VJRvAG4HyY&#10;/VSuTrTIdwv8BxOKfCHd59CWjJK2Q4aV08NJPJ4tp+1gRNZUxREU9RSV3WeL/9zqI9KrAWT1Yfez&#10;DaTpoxyQqTN7UYr7/hCIC6Bwio6YjG1mXn+IAzCWs0WSWlYMJej03nVCq6hbfzWmwI2QrrqRsE/L&#10;sIzHhAid0+LdH+wnDsTynoj/+DWdU1iMHmNGG9cU0P+2zImS5vogSYdDYJJufmZ3kZEIpOdR+Bv2&#10;ZueCdBpqMyBgxyS8WUOWCu5h4LkcC0aQJc9M7VO3qtqB9jcdU7hj0tFoYxB4+mp3zrlAxVbLngua&#10;qJmafxb8amgSC+JpX+2+W7tRuFxdRNTiMck4pGtpHXw8VheUB6H2HQw4vUnLOqWMJ1mWFsS1LEP3&#10;DZQ9yzMUR7QrBebOs8MWE15ZKWlO/oPTJ1X9g5sWPuGkTZaKas2bDlIpsopDunK6RqB7pkM/9Kf8&#10;b6NjuijTAHA5d/kRG+tnV/5Uncnf8dxtYsJcq1UMM/AT83H5ICbbcIFIwmz0H3XH/fx+RFiGX6hI&#10;dtNZWqGvtK2tPK1sJpvBn9rcT6dUGR+1GUeiNxXYVZGczgczTPba1n425+zYJE2wmlkJD9Fs1d8v&#10;IQzqCPM0ANOp8SM4sTUnwsE5LzUH+CjLZ3Vfi30Whg6PSXPi8nLNg9NQ1e7WPh3G7STQS11JQhyS&#10;DWvv+FP+15/2OCKVHIT3xqe39qOycseMWJWzJSyYL30/0HKV8hgz5qaR6awM9a39bM2JUu8sX1Zp&#10;tc3QjtxRoutshznTID0p9szJ0diJq/FB8/zFPjlUAwLkrsKedG5wVXdOTPOP9A79GTj54dw2odLn&#10;oW8stuNHFoHVi8wvg335hGj2lF/pgqEQSlyLUYypdBLcPzjUXuXBrzlPNzPrzuqvhqVQXsh0OEV1&#10;FyTAEefD3M37RGS4ZMZMw2gzqNZZ6q82p7qv2QH3N/30Pz0I1brGuW9OJIHzGHwC4vYJqfIgDH3o&#10;pJ3e5NrwHZI5f1ZwLmgiDcCAQPLFUM+Y3oQdWr+IKckMo3Mlg8gS/8v7THPi1B7CxVBwaAPQyJcu&#10;Z+oJVh4nHcdsdVFj89l9VJJBR356nbDT03UmwxV8tcEp2E5h4tiAMRgMKBApDXKhWpMNczDsb+KS&#10;HK8a7WBai9a0Q6BLbGSeJjpsMCxVhZnwM9FEFyWxz05NRGDM1J3bZ6dgqFsdIPKc0IFLG0i9eSxi&#10;Tvy3Roe4sfHmTu8zsRRVdVblA3+dVXmowdrQbgv/sEtfLtfjO5tzVvyE/7pU5O5SGv/ZO/6U/zWJ&#10;jW5qu6I0UyYo8PgMfso+MPykza6qBxIMk8T+FYkD1ZOe5C4pdBaenDo3ZI4LSDXjapQaR7OwqKZM&#10;0b5pcMQmXIEZfETr2aTDhJ9fcTRln4l1YI3i9MxASESKmmUek6l95jfJeRriBZ1/4qUbYxhpMPSo&#10;uTnTmytFFRXIzbu1qpQ5L8Yl2mXDngrN+st4XOLZkNqwzz4ngLVcqDjsvlrqOKkt+IvmXFlwIKNF&#10;3AhbYBcun/U58WK5K4Q7G62V5Bxs+z4Rh0ORfvosjnKlJiVCyoNhrk/Nmd+U/6LgbR6Ut6XsM2Gf&#10;+qBFjnY9wfprJbP6mw6+RCsbg53K+uDUPpE1zpExU4YIS2K6a49Z4kP46dSZchZvk82x9vwmU2bt&#10;+EWtd06r3M1wh1do1l/Go9mnqU1rx24yB8loV0JRwqHkJ4FfdDu6zlJ/tTl7j1JZQLqRK31W8TmT&#10;k8QfVAKWBtmZyyyV8xHd34JtlUI4MO1uPDQ5lFyXc/6U/21rw0a3nIHtp7f2g6fR2RgOPZK88pLJ&#10;7/KbJDGpSQAtREHY3Ftp4CNjeF7yy+Pm0h2eYoq0kwU2spfeQZXKKS6LUvQiAqLE5B0odXv1VwMQ&#10;TcM9H0eZL0MOCr5xr5ZhWiVMlmmTq/lrdLvmE56iR6L/bm8oFbZ6AlHpPYSE/3dMqO6eXe7jxS+3&#10;iTNbW0VeeYxc+YHVA5NczVyWPuaOw3ccvLGg1T4r5nFjpd1xCxYQzXeb05/yv+0YwGS321HFe1qM&#10;P7W1n+Rb47Isu6/eEUbOYKc73Gn14JIXS0XxO3haYiFkjQw9hWXOm7JH6jpqR0aWxPBQOZTosUXr&#10;W/tMai/VmEq+SCwk8W6S1AbPWbLBl7yjed6dTEF62Cp2n+bMg5iigz7Xdcge41rhytY+k+hDvpvV&#10;4OeZdCuS5HRRXlpQsodpV9HDp3WW+svIv2srZLrbnR0+J1FP9xAikVSMnefEG+NeCla+gw5hKi6j&#10;1sEibC7/Km7ypiX6ejAt3f8jFjF/ml/A2sxyAV+GPkRfKPPOHOKo0XXKtFYqlLsFX2FZfzlj9bsZ&#10;MAFRTKucWIIfg0vXt5nULliHrlwB7FMYJK3RIIQ/BawoB7ZojW1OMLO5Z2NOnvc391nJcny5rbsy&#10;hKFW/+zaYk0aJKUs6gI2u89EKegbY1pLVxLhT0P8M7kKMK8Npadgi6bvDJV2HpJeiRgw+QD2AlsI&#10;l/qxPJjtUfWym+d83aaneH64pxa9yqgI543QOy2nc2m8znvEclcCUXzkbU0fxYDyjAK8KIoP5sFY&#10;zZeKDrbg3QquLs0ahWiVRnhqtUfFJx/kHX/K/9rTSyxWIKbLiW4Dqg9vkWDezdIUJC2YTBhyYZbP&#10;kU1eb73vAReyae0agtVetiZEsJnTkkDYoBr2sB+5jah3GXpdWH8LJrVkzKkJu9rwLc6tdvuQkzQk&#10;ZfokLXkGBQBbzgIpqoTY4Q9XmWTjE3iOzKD2CbsKhYAC7/IOu75Hnhe9duz0KhDrgeNFMXVNiYWf&#10;iSYltVylSeFd8E/WiYxDd2Ud3xdNt/KCk14Mg2HNdTC0cdjzN5EpVmepv1wqRDoQOWZfcSNawskl&#10;aafpmZhN9Pmog6jiPkgIdgHvFJJIvzaDhoKIr4ecHIYswVPXCAxzkjZtpSO4BuyCwLk5QQ4zYXGO&#10;2n2Mjii658K2guI6dmEloGumAU2Rdd9iI/QKzfrLYEtGoFVWQUOrjFI+28BH5/khrYMouKpXxA0I&#10;9yiMODsnTkJPY0Xg2i3ovk/UUUJR7bPwrKYixSAanaVKwm8sSDYFW6SWl/vA1dRmKeGQbqEwsqFS&#10;yXhJzIlLwvdJ1tcO61SJBWaT0U2P4ytz9sxlPPNYwGVQ/8mAgC+8UdncPsEh08xoMonyVz4LZM13&#10;rTaSVZsBy/0ydJLfLK1jbs6e+01GE16SMifs1jRQ3DJDiQEd1ZxfEXTfc1NLSlIHmdBYypyyeJqU&#10;RPu07P44T+XTN9jiYdpTCLqIGfssrvd66ShZ4HipF7yVSTBoM1gFptMpvXaHb4r0V3h6+yxI1KIN&#10;vhWSnKmatEFiCwUIZH6RuG2DMONlcHWezusbN2ACz71VH2wqaRpN+1P+155WL9amwdGDzm4aYAZ/&#10;aovfKDBvPI7rNiynIPaDNeVg0uqLtkQZF8jS9kMBwY7YGzl4eC7sTWi50ATN6KnpXwaVblB1Qi6c&#10;omeWDZLVsizoczBU8n/DL/kLw0/gUPG/BkNy4o3Fwn7J6RggvglDDDnjSAtvKnwFXcN96fQ8sZo6&#10;B7BC41ZpQcAfn43NVmepv9o61YTeFE+SCHSdfeKfnKRHrMhptIsyYk6w1AQXOoZF51Yw3Jxzufup&#10;QR//fb0BXjnMxuiQsVbEF3Mqw9rOAK9JQLXOUn/ZPnvNG8x7sJJypR24Um17MNe9jTjOlaI/Kw/p&#10;gBNd2b6mRqfgJxWV6CILEODQw5UH8kOZMxgjzaT3CrYV4xB/uJTbBznVz+BnqdGkWNp35d/cgiEB&#10;OYWMpRng9aGxRcYVUhZER8ug0p0L8uIV96IOXiS/fRqGcCuxhOWziLaqeoqs3e+iG8wL8tJuz28r&#10;VX3xVLadakCML+gijrBOHSr+t+GUwrRuBX5DVeIMDMEfUGHZD/l8UG2GIXe4YIDYIHur+6GW0Eog&#10;qejbk/VJFMJ7bkksVzykaAIzvM3JMbWaCKc3tGxSJNsg3OEjOtIAFaoRI2CDt/XTskY+bT9CZdfP&#10;wBCBrGCCcAKo61qtxLOWBt5tEJ9A1c2+hUTMo7YoF5tYWHdDUZ8ur9ZctFEJYesP+d+GENwnpliR&#10;HiZDIu6/9Ye2aAqlQRKxvaM72PNeGCTj0/gdtFfiRfgWkLNNM8EHM1dbwnHQT6TNph6xBgFfof9t&#10;26EXAH4Bk6Fi1MPT2/tR749GsGys5hQhdJFibfBrNlv2ikj1XH1qm+clGPnIuFjanmgHWggKEoYn&#10;thPxjzpuMxnWqh1tD0nUTdVfBhbgJhG74MRwA5QcgLKPt8eQAa6mAxqDZp1iOAFF8U0a4plxNcUf&#10;8r+2LphhdFzouRP+UJ3HXyEw4WqbAT3gQ+ETWv+yFXxMFTH/mvQVU738IFfiaXtCeQvbR1Hvh49S&#10;0u+cgxScQtYk0fKi8SlwcQp6y+2e5oqEz43465BxWODudo8xeOQY6E9tb+eTS4bCLPmG4yjMHKsb&#10;7bUh5jM0tk1c2J6RTkLGMFcYjdiHFhp1I5AKeWFUp1Jdx6Q6Rf3lYFm/2FGkj3GaH5vvI77s29Pj&#10;salSD9eXt4u3U//43ePFPPyPl98eT3fqFft4ur159fc3t7fLj8Pb493x+9vz1U/Xty+eXB8Ox/uL&#10;Z2uVJ2/vr97jIl30ksP1w4snr2+vL0/0jfuTvtbExvnx8sP149v2teX9tpG7m8vx3BZ4e8+S3j88&#10;Pn98+PH83W/0r5enV3/48Xx1vtx+f2IVcMnr+8Pb0/nFk8PlrA8sz79/fPjuNw83h+f8/+rnu9v7&#10;R/3rxZO3l8vD86dPH7WV68e/Oj0c7xl9fTrfXV/4eX7z9NX5+v3N/Zu726c4ZJ495a3Lu/PxiX3k&#10;buobd9fn3797+OJwugOwNy9vbm8uf1g+Bwy0qPuffrw5aEP6cfinn9jPzSuUOzZzf313fPHkwx8/&#10;/OmXf//lPz7874f/+/A///9HGcKvjo8Hdvnhv/iP//3Lf2rg6rc//ou27J9pHwVLbg6/Ox1+/3h1&#10;f/r+7fX9m+PfPj4cDxfE9gKg+ri2WFf08vbmwQ9d/7a9M/nnwXd6/frmcPzhdHh3B3Y0GJ6PHP/N&#10;6f7x7c3D45Or8/Pj3csj+z3/wyuUrsPj5frCntnd8XivBYJ358M/s+D278v5eDmAp9fPX4M79t/h&#10;eo8+sOygL1r7Eb5cvXz/j6dXfPn63eW0YN/Pr88LWrPIq59B0EVbl8hAr4MBLtMdf75cHRhUF0EJ&#10;jQPDcBOpp4wzrX/kAfwVnVzpH2yG9S6TXP8EJbVH/ZEB84XViRT45oLnvm5m0T/5/4LMb56/fwMy&#10;89Sb8/XD25vDD9eX6/x7eer58avT29Ptq+P5uz8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bLR6f02wAAaOYEAA4A&#10;AAAAAAAAAAAAAAAAOgIAAGRycy9lMm9Eb2MueG1sUEsBAi0ACgAAAAAAAAAhAPJot/fiAgAA4gIA&#10;ABQAAAAAAAAAAAAAAAAAWt4AAGRycy9tZWRpYS9pbWFnZTEucG5nUEsBAi0AFAAGAAgAAAAhAGyt&#10;/OfaAAAAAwEAAA8AAAAAAAAAAAAAAAAAbuEAAGRycy9kb3ducmV2LnhtbFBLAQItABQABgAIAAAA&#10;IQCqJg6+vAAAACEBAAAZAAAAAAAAAAAAAAAAAHXiAABkcnMvX3JlbHMvZTJvRG9jLnhtbC5yZWxz&#10;UEsFBgAAAAAGAAYAfAEAAGjjAAAA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579D4E4" w14:textId="77777777" w:rsidR="00AF0A00" w:rsidRDefault="00E405FD" w:rsidP="00380FD1">
            <w:pPr>
              <w:pStyle w:val="af1"/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en-US" w:eastAsia="ko-KR"/>
              </w:rPr>
            </w:pPr>
            <w:r w:rsidRPr="00AF0A00"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kk-KZ" w:eastAsia="ko-KR"/>
              </w:rPr>
              <w:t>Астана қаласы,</w:t>
            </w:r>
          </w:p>
          <w:p w14:paraId="7DE68743" w14:textId="106ECB4C" w:rsidR="003D1B71" w:rsidRPr="00AF0A00" w:rsidRDefault="00E405FD" w:rsidP="00380FD1">
            <w:pPr>
              <w:pStyle w:val="af1"/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kk-KZ" w:eastAsia="ko-KR"/>
              </w:rPr>
            </w:pPr>
            <w:r w:rsidRPr="00AF0A00"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kk-KZ" w:eastAsia="ko-KR"/>
              </w:rPr>
              <w:t xml:space="preserve"> Е-429,  14. 75 пәтер</w:t>
            </w:r>
          </w:p>
          <w:p w14:paraId="1AE57F57" w14:textId="77777777" w:rsidR="00E405FD" w:rsidRPr="00AF0A00" w:rsidRDefault="00E405FD" w:rsidP="00380FD1">
            <w:pPr>
              <w:pStyle w:val="af1"/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kk-KZ" w:eastAsia="ko-KR"/>
              </w:rPr>
            </w:pPr>
          </w:p>
          <w:p w14:paraId="0FE002E3" w14:textId="6500E17C" w:rsidR="003D1B71" w:rsidRPr="00AF0A00" w:rsidRDefault="003D1B71" w:rsidP="00380FD1">
            <w:pPr>
              <w:pStyle w:val="af1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14:paraId="1FDB8786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43EAD6FA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323C6F08" w14:textId="77777777" w:rsidTr="003D1B71">
        <w:trPr>
          <w:trHeight w:val="183"/>
        </w:trPr>
        <w:tc>
          <w:tcPr>
            <w:tcW w:w="720" w:type="dxa"/>
          </w:tcPr>
          <w:p w14:paraId="51F7F7B4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E695B9" w14:textId="77777777" w:rsidR="003D1B71" w:rsidRPr="00AF0A00" w:rsidRDefault="003D1B71" w:rsidP="00222466">
            <w:pPr>
              <w:pStyle w:val="af7"/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423" w:type="dxa"/>
            <w:vMerge/>
          </w:tcPr>
          <w:p w14:paraId="190AB22D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4A622544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60C9AF06" w14:textId="77777777" w:rsidTr="003D1B71">
        <w:trPr>
          <w:trHeight w:val="624"/>
        </w:trPr>
        <w:tc>
          <w:tcPr>
            <w:tcW w:w="720" w:type="dxa"/>
          </w:tcPr>
          <w:p w14:paraId="537C4AC4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4D1845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96AB1AE" wp14:editId="3D2F5FD0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>
                  <w:pict>
                    <v:group w14:anchorId="60A343DA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Bx+lTQAAIsJAQAOAAAAZHJzL2Uyb0RvYy54bWyknc2OJEly3+8C9A6F&#10;OgrgdsZ3ZGN6CGpXXAhYkQORAshjTXZ2V2GrKguZNdOzPEkiAR111FE86AEICAQWIsiDnqDnjfQz&#10;/4g088zuMF8BO9udHWHu4eZ/M7cvd//mj396erz5cX88PRye3902v9jc3uyfd4f3D88f393+p7/8&#10;0z+ab29Or3fP7+8eD8/7d7e/259u//jbf/2vvvn08nbfHu4Pj+/3xxsaeT69/fTy7vb+9fXl7Zs3&#10;p939/unu9IvDy/6Zhx8Ox6e7V34eP755f7z7ROtPj2/azWZ88+lwfP9yPOz2pxP/+qv48Pbb0P6H&#10;D/vd659/+HDav948vrvl217D/x/D/38v///m22/u3n483r3cP+zSZ9z9AV/xdPfwTKdLU7+6e727&#10;+eH4cNHU08PueDgdPrz+Ynd4enP48OFhtw9jYDTNphjNr4+HH17CWD6+/fTxZWETrC349Ac3u/uz&#10;H399fPmLl++OcOLTy0d4EX7JWH76cHySP/nKm58Cy363sGz/0+vNjn/sumluYeyOR/y9mYfI0t09&#10;fL+g2t3/u6/SvcmdvjGf8ukFcJzO4z/9/43/L+7vXvaBrae3jP+7483De7A7drc3z3dPgPTz//z8&#10;L5//6fPvw3///Pn3P//3tzef/xe///fPf/vzf/78DzfN2Mow5btoQLgnfDq9/Oaw++3p5vnwy/u7&#10;54/7Pzm9gD9alncZkXpZfpwS2R/O5oVdd293P5xef70/hPm6+/E3p9cI7Pf8LcDyfRra7vD8fHp4&#10;3f8Vc/bh6RGs/5s3N1PfbLfzzaebdmimec5SUdL8taZp+37YjNPNvRD14+ZLRH/V6I7mcRqH9Y40&#10;TduPbdu06x21qqO5H6epW+9I07T9PG4nx4jAycK6uZkbD+s0DR0xon59RL3qaHKyTtPAunmetusd&#10;DbojJxg0jRsMo+pobOex367PkaZpu36Y53l9RJPuqNs27bTekaZpO0ShdaCO9W0BwzgNHTSrcqRp&#10;2m5iSI6OtrqjLbhzdKRp2m5LR8M66xot5mPfz72jJ0PUdmPXDI4xNVrQx3aEFevcM0QAYmJ2HaPS&#10;ou6FXqOJ3NhrtLAPiJNHExmitms2oijXlasW9wH4NRsHAzVR2yFSHq3XaIEfN1tUvqMrTYRMjb0L&#10;gVrkxw415ulKE7mlqtFCP26GaevpShP5wa7FfmyYKw/YNRGjgoGOFarRgj/M/dx5utJEzNXUd46u&#10;xPhbFOAwboetoytD5BbhVmuLYei7wdOVJgLsc+dhYGsEf2zmjWOhskSbsZmmZl2EW60tWkgmhyVm&#10;iTZz1zSeuTKCP/Y4UOsi3BqizThuZ4fp0hrBF/55rDFN1Gw3fTN4GGgFv2PxcYxKEzXbdpoHh53U&#10;GsEftpvZw0BNxGLQjq1nrozgo5Zmz6gM0WYzY2g6EGgEH73eebrSRJjAwwYRWV2vOq0tWpZGj2Iy&#10;RM12mLvO05UR/FbU2TosOk3E1zXA3TEqoy1wDhuHCHeaCLCP4N3RldEWTrnqNJFbrjot+EgilqCD&#10;gYYIZdu1DjOmM4KPR9V6urJEWFlI4zoCteC3MGNyLCKdJmq244D14+hKCz5mQts6tEWniXDLp27r&#10;EOHOCP6wGTYeBhqiTdtvRk9XWvBbDEEsulWPpzNEm6FDd64zsDfaYmzatl/vyhJtxk2/HR1dacFv&#10;nQt+b4i8C36vBR8GutStJdoM227jkKteCz7zu+kcCLREG5bGyQGL3gj+Fh3ogEVBNPQDH7gqwr0R&#10;fCwmT0jJEm0btIVnVEbwcRs9xllviOa53+DWro/KCL5T3faGyKtuey34Tdd5FmFLw2KwdQFQy/12&#10;YC1YVRW9JmkQxQafdpV7g1YVziFZmnbbuJTSoIVeFmBHZMnSdE3XQ7U+Jq0o+s128PSkaZoe2fAE&#10;RwatJ7q+9TjBhoae+n7yzJNWE96eNA2GCD6IQ54GrSWGVty+VewZGuy4ljCMY56MvLfj6AnNDYZo&#10;bruNJzIyaHkXeXLoc0ODdznOnrV30DpiInjo6UnTNFPT4GI62KcFPgSWHBOlaZpxal2iO2olMWwI&#10;w6/3ZGjIEbWuGOqolQSSQaJkFXyGRuTWFRYmE3WOv7DCo5XXe9I0aD16coiu5MeWSE8L+Dxj0jTN&#10;MIhMrSNi1ALfovg8Y9I0zYBa9ii+USsJEOuJP1uangwLinlVmY9G3nssCcc8WZpxmjce7mkdMY0e&#10;p2PUJE0PHjxOx6jFvZs9oWdD0uAdbj1W2GikXQyPdYgbEkJC2LHrkzRpBQHC1/sxFKzr7cZjLE9a&#10;PTgUq3m/6TbYRI4VcNJi7huNpnDbXpMWch8ODAl+XUvk3TE9WsbnAU6v4mDSJE0D4FwdGbXQ9B63&#10;abI04zB7YgSTEXGfKW5pvKb4pGV8u2m3mGvr7NNE5O5dQqTVAg4Tc+voyBAxtY5Y2KRlfG7xOR06&#10;1RA1G3LQjgAfJRHnpQ8t7DL6DVHDMuaplpi1Zpi6ofNAzxChHnqP9p61rE9EwjyJG0Pk7knrBzf3&#10;NFGDevBAb9bSHkozHIgwRFuE3QMILexzB1w9HRmifvKsFLPWD/MwkKxdFyZDROrAo/JmLele9WCI&#10;nOph1pKOmYvgOmKVhmoYSaOsLxez1g9E8lFFnp401QiVQxNttX7AjERwHT0ZKpSKJ4Gy1fqBfqbO&#10;kxs3VFucOYcZudX6ocGnFZtjdcEwVITmPFUgWyPqXkQYKicitlo/NPgwOEyOMWmqDgXh4Z6WdYn3&#10;jPB8nXuaCmPAk4Dfag3R9BtMas88aSrqNtFfqy7MVquIpp9xsTzc01Q98uThntERE9Y7FSrr3DNU&#10;RHw8qaetFnfymKRBPF1pqrbviPGu86+hSPJsRrQpsr46rIJswvF2sLDZaE3Rkl5E/a3z0JLhNc2Y&#10;BavIwI4yIyNr6gn1FmSsvZ7AXrPR+qJtps3kmTJL1m0pBXGxUQs/AcGRylIPGzVZT0TVE43AzNFs&#10;bEdiVA5ZtmQUCI2ecA5hVNMZNWeePIAlowan9SwmxFF1ZyTxBxjigL4m63FaPPHYZqMVAcn4fuOD&#10;vibrAL5PzowqoGh09MQNmo0mo66L2i6HnNkySyI19OdgoyHrUFeeZZkgg56zDoB4KgAsGfBwhWYb&#10;W2pJyNSnQQwZOQhMZA8bjQbpibV6rKjG1GhOA8aNR4M0WhVQ+731VeMZMsprXNFgbDQ9Z8Nm2mKt&#10;rMuZIdviArUuNBoNQnCXr/R0pslYA6incPFR6wLZqUDdqqc3TYb2mic+cn1Fa7QyqOhNk5G5JFvg&#10;GpvWBvTWUkjpGZsmowSwoQTYMTZbfski07SO2ihCGApbUoxBxtTTm1Ej/RYf1mE2Nqbak2QIK42H&#10;k7YIkzxr78keMBoztugZrKOkqMMcuontFuviZskoDWq2Di+zKUoxke7W1ZtRQNjFvQ8lRpWQLXO5&#10;z8yU4iQgwYT02MatUQqoSPaueDipySRLOfnGZpTCNFNp6lGTtv6z3wxEeT0SYJTCNBGfGz1j02Qw&#10;cma99/RmlALuAsllT2+ajNJMIreOQBgxQDXdbLPB6fJoLkOWdpA5xmbqM1E/EwmxdXEzVG0/4Ap5&#10;ljdToSkl1rNn1gxVS6JvHjyybWo0CbZsfGy0hgxmjKcOnHiEmjSYwb5NDxs1FQghq+bR/6a4cyTs&#10;6Ym54IuoT3RvEeCbFNm46eC+Z2SaCjt3kOT2uvY3tZrQsCPS05nWPS0S46pbJVmqRtZvt1IW5YC+&#10;pmplW4xrFTX1mj3FaD42GhVCnazPnzcVm31DZ56RGSr8IOIAnnXG1Gxi+W89uwUaQ0UUAKvaA31T&#10;tQkXOxdADFVLPdEWsnU0mrpNJkxWwnWAGKpWDF1PuR1JR41G2UHmmjNNBRuJArjYqHVBzz75jWdB&#10;MxWfBG5Yz1xs1LqA3e3MmoeNmorNvcExd8yZ1gXsZ2o9uzwI1irmE5cfxcZ1dKZ1AS6eK62NNJrO&#10;0HGeGt3GlHF2IjCexdNQkThmqXbsAKLcR38jdqqnusZSSan9tves1KaYkz2rrUvODBXpq4kqRsec&#10;DdovIYrL/xxoNFRYciOb5TydaWuiGTczua91DWILQTEAXRnUZtC6oGGddnm8BRVC7fKvTWHnlnCs&#10;x94xRFSudWwm8HBRqwLRw66+NFHTse3DZciZ2s4B/9+jhQ0R8h3yOOvqw1SEjgRHPXrRELHnFdn0&#10;WFaDtiSkhs01Lk3UsO1144oWmwpP0gKukLshIjuKFefBhqnxJOXrsuEMEXlsCjY9fqCpDJUd7x5z&#10;wBCRnSei6pkvUxvqxbwhcheHstopZY/l4SlwtER+zJtaTyJQLlvAEJFl3uLNOfSGqRB192X0Rjv0&#10;5Jo8fWkLwt2XJiJkKDE5T1/agJBQlwuHmohYICufC4daBUgpokdv2PJSBGx2JetM6SdbWV2ybIhI&#10;elCP6MGGKQAlf+MpxcCSV4KCuwgSPfNlykYlYe/R84aIBFy7cWXETR0oxW6uyLAhauiIIJQDh6YU&#10;1LmjgSSD4qFkBD1bJBtbC8o65IqvGKoJD99TlNHYatCJzVwe+TJU1OSxPdrDQqMBpoFyZ4eBaCpP&#10;Jzyq0dWX1gBuy3fSVJS1sO/bMy6tNqh+nzqP4WtKSceux2J29GXKQmPk08FDQzWibTy7hTibSqFX&#10;8reujJmhIsLNORaecRlPBXvDs2OI6j/1hXh7+M2evrSj0rLdz5W+nTXVSBrQN19aA4gv5ToOyRSV&#10;4utNLg+d0/NUgRAxYFd421ClAOu6OW+KRL17gwmBqy/0z5fWGy0nMbj0hqkuJR9EVaUHG1oDdITq&#10;XPa8qS8lAOlz9UyFKYdF4CJ6ZFlrG3dfplqULSB4sY6+DBUJW7btOnho6kXJ321clUGGakAqPUW6&#10;nPWgEEU5CwlDz7g0lVuWTc1oONLCU0FgqNhW5troyvzocVE949kobKncJSZbrTcwejeu4ipDJXFO&#10;l6tn6k1jLfF6jMgQzbi9rqiNLTglmYPf6+hLKxtCX7IxbV0dbrXawC6X4lFHX5pqwgdwVXHZmlPZ&#10;Qu7qS6sNSpZkMV8dF5ETBUPvUmmphpE0moOHnGCr+3Ke7mOpwkZth5qnelb3hdnrKcu0VByLRjGQ&#10;h4facGgJEXmSHa0pUyXTJMEex3xptUFJJntL1nGIt6W4QfwVZ8/Tl1YbHKQ44tysYp6ovO4L08Zj&#10;smHAKyrsNVdlq6XC0ZOtwA4eag3AwVRyro1jXJpKCrB88qU1APU/Eutx9KWpOD2VakfPuLQG8J72&#10;yMYzxfmYu3T0ZUpGRyoGXOMyVGgR13m6ZLDUF1IMyIm/Dh4aKjmGt/XoQ1MwCnZddcicP6y+MBkp&#10;6zg09aIj5SqesA06WveF7vVEN0g5KqqJ04Fc+tBQEW8YPesXeVvVF8urnB+6jnlDRTGN61wX8raq&#10;L1J0pPk9fWmqeKaEY7q0AmC7ACFp17g0GSERlyib8lKq4wnbusal9UY81MQxLq0AiDmyWjjsDTwn&#10;xfl4WsZ6X7ZGtJnZ9OqRZUMWY/qOvrTaoDqVc6pcfWkyiX17VG9RH0pxoq8vrTfwATxRG6p0FOPd&#10;u9QsmXObGvWZpi8UgCeFaMk8Zo2pCiUPKGrNIceGzD0mLfyyp4iSe09fmqwl6ejChRZ+arSov3ON&#10;y5CxQ9fFQy38EvRy7TJtW0MWDqxyyJYWfjBIZsk1LkPmHJepBcWvQY4982XI4ikx6+MypaDoDEIi&#10;nnEZMsTYkyAiQaZlq8E75OT69XXSkHl1hikfJf/CFjDXuLSqcW44pRhTjytszfesJ4Ys5gEd86VN&#10;DSIb7BXxrJOmepQaXE/WhjJ8NS7KgVpPBbql8i4npnKUqmmn2jVkhcrgMpCP+bqPu/t8A8jup+d0&#10;BQh/u+FWErnBRW4EeTmc5HoWfR8IV7jkn38drvOgSajk7RViVlRNHC888RIjJZo43Kzi7hn8auIu&#10;XLXi7Rkca+K+ihhgauJw7437s0GaJh6rembt0MRTFTGLgSaeq4jR7pp4W0UsvqGm5rfci+OdLHH3&#10;DHkdysSDM+R1OBOnzJDXIU38LENehzVxnQx5HdrEhzLkdXiTOxIMeR3ixNUx5HWYEzfEkNehTjwL&#10;Tc7vGtTJLjRDXoc6cRsMeR3qxBMw5HWoE+PekNehToxvQ16HOtnRZcjrUCd7rQx5HerE6jXkdahr&#10;C9TxuwY2Ypvq3vldRV6gDvOzirxAHRZlFXmBOmzLKvICddh9VeQF6jDlqsgL1GHUVZEXqMPiqiIv&#10;UMemnSryAnVsw6khly0xGnX8riIvUMemlyryAnVsY6kiL1DHxpQq8gJ1bFCpIi9Qx+aRKvICdRwB&#10;XkVeoI4NHlXkBerYslFFXqCOTRg15LL5QqOO31XkBerYKFFFXqCOrQ9V5AXq2MxQRV6gju0JVeQF&#10;6thxUEVeoI4zpavIC9SxL6CKvEAdpf5V5AXqKPmvIZcCfI06fleRF6ijxr6KvEBdvA/U7ctI5bv5&#10;+DrUSQW8Ia9DndSnG/I61EmduiGvQ52cNWzI61AnJwgb8jrUSa23Ia9DnZRva3J+18BGKrINeR3q&#10;pMjakNfpOqmbNuR1qJNSaENehzqpbjbkdaiTgmVDXoc6qUE25HWok7JiQ16HOqkUNuR1qJPiX03O&#10;7xrUST2vIa9DnZToGvI61EnVrSGvQ50U0hryOtRJbawhr0OdlLsa8jrUSQWrIa9DnRSlGvI61El1&#10;qiGvQ52UjmpyftegTqpBDXkd6qQs1JDXoU5qNg15HeqkeNOQ16FOKisNeR3qpFrSkNehTsomDXkd&#10;6qQS0pDXoU6KGw15HerI8Vh6+Yca3IUTLPUHyD/UNVBAT46prGugAJ8cPVnXQAE/NjlVNlAAkBqd&#10;ygYKCMqxj3VDKEAoJ0DWNVDAUE51rGugAKIcuVjVwEXCojpjUahAORqx7gtKJJLFqGugRCJ5jLoG&#10;SiSSyahroEQiuYy6Bkokks2oa6BEIvmMugZKJJLRqGugRCI5jaoGyiSGHMVX10CJRPIadQ2USCSz&#10;UddAiURyG3UNlEgku1HXQIlE8ht1DZRIJMNR10CJRHIcdQ2USCTLUddAicTKvEY47s0srpWZjUYq&#10;aWwDlUiU8hjbQCUSpVTGNlCJRClksQ1UIlGqU2wDlUiUShXbQCUSpZDENlCJRDmNzDZQiUQ5Ycw2&#10;UKkTy2QHR9/XyYKc6WW+oDLfwebisoFKJMrZW/YLKpEop3DZBiqRKGdk2QYqkSh3ndoGKpEoZ1nZ&#10;BiqRKOdT2QYqkShnTtkGKpFYJkDkYKkqrSxnQ5kvqMyBcHhp2UAlEuUMJ/sFlUiUc5lsA5VIlMOW&#10;bAOVSJQLNW0DlUiUY5FsA5VIlLOObAOVSJRTj2wDlUgskyKcSFCHRDlqyHxBZV6ELdBlA5VILFMj&#10;XLlZOYQSiWRLqqSxTI9wrHllAyUSyZjUfUGJRHImdQ2USCRrUtdAiUTyJlUNlIkStu1UNlAikdxJ&#10;3ReUSCR7UtdAqRPJn9Q1UCKRDEpdA6VOJIdS10CJRLIodQ2USCSPUtdAiUQyKXUNlEgkl1LVQJk8&#10;4cruygZKJJJPqfuCEolkVOoaKJFITqWugRKJZFXqGiiRSF6lroESiWRW6hookUhupa6BEolkV+oa&#10;KJFIfqWqgTKh0lRmVNhAUiyu/EPdF5RIJMtS10CJRPIsdQ2USCTTUtdAiURyLXUNlEgk21LXQIlE&#10;8i11DZRIJONS10CJRHIuNQ2E4x20mSf/UNdAgUQ5xKGugQKJcjJDXQMFEuW4hboGCiTKGQp1DRRI&#10;lIMR6hookCinHdQ1UCCRy6crGyiQyB7aygYKJMphA1VDKHMsHJ9Q2UCJxMocS9jab2ShMscS9uvb&#10;BiqRWG4Okb38dUwskViZYwmb7O0QKpFYbhHhGLfKIZRIrMyxhN3qdgiVSCxzLGyTrxvCxVaRyhwL&#10;t6Db5V3+oQoHF9tFKnMsYVu3YWJljoX7A8ohVOrEi00jlTkW7tMov6ASiRcbRypzLO3F1pHKHAuH&#10;yBVDqMyxcNBj2UDl6lzmWGQrcxUSyxxLW7mHJOwxNkis3EXSljkW+Ye6IZSrc+VOEu5aKWfBIDEW&#10;C6fNucf97vXm8d3t4+3N67vb19ub47vb4+3N9+9uv5evZrvu3avs6c1/vfn07lbu6uBcrtub+/D3&#10;njOVws7ep8OP+788hDdfZYvvxEFcqaaHk4YGDmxKjDi/uPvh+4fdv93/jSEbOMMzijNkW67pTl8S&#10;G+X4zFRPykFkXKkUAMJ3xqczl4FnWg5SOC+ppqNr3bJvndOrAuc4B4hzkcLX5oY5dWMjt3sCDY7h&#10;G7kGR3/UDMHyUTM33uaR2o7sr/jF4Q733DC3LcZg0blbLmuPBifHE3DQo/0oOXxooWW0y/LtGC2c&#10;yg1zV2Mswc/dhjOAc8NcZBd9peWpYTJXXiwL3mq3XEHG+RuZyVzZZtg4gaRUwcbcsgvejPaLcLJs&#10;3T0eTvsA3TPMIqvlKPqUc0HMh3nxw88v2qYSGWcapSwDZGMfQxiZGSPX+aZySZ5ysJsZ0Qim0sKA&#10;HuD8pkWdrbJq5OC2pEvY6i/w04jjbp5RrrYVPHbjzIyYp9PQpUVdbl7iBk95KoK/3i2QSvECjpvg&#10;6G7b8Mzwc7czl34Z6Ru3czhXN3wUx5+eYzWObrkmIDfMLXUxVrYweWy3Ke3KeAaOfzej5a6AlBKF&#10;F5yeVDHabuC+i8TGgbm1DWvAIJoxlLx8FFewpDQmM88BURXdcpp32hAgkOK6CDMe0zAX2Qaz/tzt&#10;F1BczO0XxWBALWfR76iOW7IMZzF4fNYKOR74lpiE4CzaLb+W/0zywlkZgDVCc+Ep4Muv2Q9VQpYU&#10;N7fCT7FEZhmzTFPSR1fmv0Nh5w4r0S63U1yQLt2KwOanl0LGQrRISh3sBvREVoOc3MEhzXr+47GX&#10;iYFc6FSIIIcYpW35yAKQDdi5kO3M7Mhe7iThZss8JyjhTJRfy3+m1zmEMCtiA+38Wv4zvc4ZPSmN&#10;ir0lh1smdZNf+7JObseGg4Hih21GDvzOBuOXwNjyStoUQdCAuxEv+jK6Jn5gi9GQjnEgVDFwOavm&#10;NxedccVr+oZpk5iTQdBy7naGM1cnbc8RbNPRV4YoI4xrHoFXLvy8HOI1iWA554aB8FVCxs2M5pvR&#10;H8nWJTorR02ap5yok/KZcjohVxylCbEd2V+JVXJxZBQ1zgTmplGj4bl5o0v2ldyyt4nbDhdWceN2&#10;ynoAWnRcnhvbkf2VuuX48IQ4OWIeO8CMh9OZE+ZZnUbOGbVP6TYZFRhpmGr+0cr5rUmxyOHFMRi4&#10;jIc7KNLU0y3jsd2i5ZYpWD75QhCvjlazERmO4rh0i4GZlBJM5vhGOwXheNuECxTJeau2xaP5lZgc&#10;7IhEihBYowH3j2u089MNx9MZJnOhQSob4k417iqpgBQngSWDHjR2nM1pGgbdaYsWSMbsC0bswgsS&#10;+0nz896IIPjnVq6ni76UCNAUKwrODU/hwnhsFZ5yKV0IQJ6ffkFm7Wx+WejDGd9JjFCIXFmTvvus&#10;12xTcYaom9ikFaeZMXPi2py/ilw2/lCcIa5IG2KgaHkqJ5Hmp6zw53SjgcLVbrl5Pfk+zAGt2BkS&#10;tZcV2KVK0PPHFVHnyo/VbonanDGFAxXTUnk84dqINJ4t91yVaBWbOKGV0Z4TSuvdniUIzY582dFy&#10;80x2qjZcFld8FCKS/UBEhAN+/XjkQPA0P+QMtl2pa+TiijAe4vmbKQY+Fl5wlGj2iTfgIn6UT9dw&#10;4mESXBrGCjDWJOtvOL9RTHaecgeqkU15GtMV5AgA3xKdNUzOy3xW5c31JT2/lv/Mry9qlC+ALVlS&#10;8mvXACunAmaDkM/iHhnz2XoKLznNtTgp0oW+5xLiiinE918miY+14smCzR2VCZIEEGKCME8hqjyc&#10;XxsUDoGLc2zN8PLaaDnNdEjVhnL7glzDGWMzIeaByxWiMaFh/mqXCzGplhWbMyIrXEHucSJqk8bD&#10;0KyNwRKASRyfzjh7cdVdRouzncw0Dh/sOfjVLSdyCXKqaOPWD7IcdrQcCJsNhVkiE8Z0/qLatWz9&#10;it7GckprIFfQcY5k+uyvq225KDBygnxk2rWVOaGeYZPZz90y0kQ3shotcf91RLCeRbeV8ELHte4G&#10;ENyokD+HM5yteuP4zjzAFsOxQpFQdsy6IG4dxfgbKbjTIBSs5IcjvZqH6INMyYHecf33KS+ulsyU&#10;nMJeLAFccZn75KxV67v3RJISZY8EVDjn4fa2OBSiPQXAwjmL+eGI1afH2XEGc2J8z8HK58qz1fkM&#10;p22mZrnCLM5KRlA4HjM9xCS3EULV58BeuaiRXLwNJ2HGZtGmyLceSrjqLT3kTE+r6ML5z/GhxFjP&#10;yd/VcU6Yd2lW4tWVus94ymZsF9sUrWGe4qalHeFovG4Tp9s1Um7R5ubK2PAVjUK0OQP78qmIaJpT&#10;TBBZor2RNACZvxcdQKxTj4ZlJMNz6iauJTAPubMl9ymXLPsXKBCZHTCMmK6IK6EzUrO8x8m6us9w&#10;VnmaU6IvFeMMt78mSmnVNBuu1ksPJVhvxhnO9k4PsZArZjTcMp4o+Vir4uTqwDTbXPoo06cUFfKD&#10;FglaDKVQExkNp7kmStb+mOrOMgrCsgE94CraFRqDIztWwqAKw1zLKBaFXT2UXiDMJupOjRPrIwWe&#10;0wWn8tAlLchZhgnXSshqoZuVI4gjExDlwiQIZyGnh2j8Cp2LHY45HGZFrvm242zOywej5GY9/UHB&#10;SImUPamIyISLcWZbMnlZ55WMxA1B7sSb/JY1FhKN3MyT+sEAt7NPpCYvx8QmJBWsWHY2APj0ucJP&#10;wcDKKxhaIJoiC95oNX5NvLJZdygLWHo2d+TP0ujsqOyvZIqzoCZCvDE7RJRkfkbqoTRtM7yxcDCp&#10;3R3iOuYFnKCnVYLgN30LIU67FKhHhPP84zvTEUW05kJmGEaf1Rf5AXZdZMgFtq5xMlFhMBWuyfIJ&#10;XEZHV3razo8qbcGFiaidyYaSzwwmz4Drrvs7w4R6D1mNvApCFH6cmnj1gW70jFn8HW5V1c9AUJrS&#10;BlxWdAhnUod4M2JiKelSoocqEINQPzxbwjhB5KvkoWsCdbNA0yrBcEtX5AChV7H9dZ9nA9t4EBYm&#10;X/ZAtpJzi/ghl70I09cdEAKgLOnhk5BNGzugQfEBRLmizW1UDx+NqQ/PZHb8wbVZMpuxUYJ2Nh4b&#10;suFxpvF5bZiDbL6MKWj6DckXfxSRdYcgeKJkjFbH8g/8S2iW/J8NWiOCi//BEhWdCBcKJqI9eS0M&#10;F+npiQaJYxYEZMm63VwZ2WUnjPXsC1o/LzhR/XKFExclx0FomvyWRVCi6Qgep4ETTbMRasmUpooa&#10;lNdXuMIoF6DZXuyv1CeGSLYy5WB8EzKaSVWkpely8qVeoQCNax5mOkxBDEIhsSInr4RYudnmnVkw&#10;DSxCcUXskLR1xUpBxEwMPMET0RXrds6EwdLUYphYN3iG48kPjha+V98oQaTgwxYRcJeNBAvlYxaN&#10;kEf/BW1hp+3LygbHGImMUZwBYzkvAl/XNmyNk9hI/CIsN8NzFC3Pky6SBLqWGYJGaJzYnywV1xVO&#10;BnyEG2odaYo0SPJS6JvfsmPNNHKdZ5pAhNMkbmiOqG8M1EUnTavv5I4Jt8Mlk/4lg4kjbhtBg+Yu&#10;+sSsTaqEfEDxQTi2Yl1In4TrKuoX4KeYhpESySuYTeIh5a8IAjfFNF2fecvNryAHBwP7P/Qc7sdJ&#10;fFpBTofPlQQkxjw06ztszqQArzxE7FCjwqPo+HhFqyHDN6X6kBgtMX2ycGKmhGYRAGs+9MTp07JK&#10;UUJ06lwKS5bEXBEaI1G6z54KMYRG+ozuqHk44znFD4qOrHucqMGsXqM3r5tFc+Tp4irpIj4n/7Cs&#10;InIDqR/0aEOWmTCWlLzSveLtcp1heErOQ0oQzFNcrxQOagk4RWvRx18WSql8EBamnLRqWIKwUkEU&#10;nsbEsnkag/7hKQGpimWBrRqkfNJ4MJisqyAJFOKDsVsWhrikZk1NAoU8RQIwpk+Emmu0GC0Nqc/Q&#10;MOVKCK5mI0/pNvKiw+C/krxLmpCAL5dSuedWIntk02O35HDj6rCMh3MvqFyJT4kX2Rg0dfjcLZee&#10;UqkQP9k3WjKf5PtCw1z+KGEMPXtMbrhZSoSH+2vi7C0fxY4CXPpISzS2JgRBvnGRSsI71t8mDcaC&#10;nsSSpKV13dqWhH1Sa8AyVa/5RqsbpgSuHA/1CSngQpVbcgfOo+Wb01JLBQ6XZfnnlgWHopjIKOzO&#10;6I2dG+YSwmQ59tjd1qGQ17m9MtLirVTEfyGl27hGololZ6DnllvuJUAiktmRkrbqgjqAfpPhiPjU&#10;yG2DpklLM3pG4iOmW3RjsllZJsugFkVg1AfFj2JZj46Hb26xhTaJjVwTnILzC5MJzJHojQ3jUxdy&#10;S7qFnuNTlGOFUYA3Dxvj3BJIFudZj5ZiKAptQ8PhwkPLCxbeJuUaAVRNHDhXZsrsURm6jWHOZbQ9&#10;kpnmlupqQZf+KNZB1orwUQRGMKPlqY/JvE6YJZEy3qJhqm6TiExYENYIom6wabP5REyvpnKIPEzW&#10;yaQqUmzhPFrc1VSBRU1sMqzVU1HZ4ZNJIdUEoVuW2z6tqOjm5MwuDaOFCE6EhmExTDVMBm3bBEek&#10;K1W4+5iMvEvQT+aWYgv5Aj17A+tKUo6IDw6FnQMcgqWyiKciTe7ZZfpAaeiYmAxNF0PSjwnU2Cy0&#10;7FQ4U2MGRqXuHbKiJUxig1k0PbM6pQ8jLfeVnllLquRX84srEEu9AVBJkcee5WrfYslQU4WOzyEx&#10;55jFlkhJfVR1KvVV8CKrlMYcIikFDM7ok7qRlCK56Dk7btFV4z185twoofVFCPN7+c/l/UUC0h2l&#10;CU35PevCXKHC72RoBsGUEOdSJDEwijgilh1RllSmSo05VRhXEZy/IPUpdTy4gcHQxKnvY3ASfuT3&#10;8p/5fTRZrhAS/zVqUPX+tZGhaKlbjPxjCxijMApdDMKcD1Bl6nlKicQO3CkbvxHlmeLHF3N2tWc+&#10;Fr6VtOemEZmk5UhobtkdoVlOFS+zEGHMYCl1W7YAmzSy5REBYFaRWNUHFRZE1iX5vfxn5GmDgU+2&#10;OH5jH+wLB1rwZGR/RaKSkJZ1rHvM6HQmAnog6D6lDinJwIWKylI99vEUllCeFHu+0jRRhHC9J3pY&#10;BEc0kOpZJDZFisgV4m4EkF90bFkkRdTpuHFqPgmIZGzn1/KfkaOEKtgPk1jD4hlX1BWQEh6Vgqcg&#10;CT0WBrxVn01URw5bjk+pLrVuFaPAOMpPyTD5bQPKnag+iqRkHIqgMaGoJnuJYmXb1RK/MRf/Krm5&#10;4OU1weATl+q0cz18lgtqAZb6s05WVaOJRtzkFHKAT+j561N4rVuqGHJYi0gUYQfTMMjIRWSoCUxA&#10;s0bTUa71wm9lDQgT5Bot2luKCqOWi36QmlvZ9JQLJknFpwRt5gX76KTsKWlIojRZmu347K+IQ6x4&#10;qb+LpNEPUt0ioMuOPHGQgZd+imRlJtNKjVPMQo9lFbuluGC0lhDRgQWrgBxT23RLeWUGnEQ140e5&#10;mIwzBC5yt7DRNixFDZkX1CbYFBlGLhHkxCnEqyK8Q7u5/IUy0eCKajbiXCRrIfvH6ik8FklOuADn&#10;FZACnrmiHxZzJa5hI3sLkuuK480yaZAcSkMyL0Bf1JA+JkfHPn4x7hcQUeOBjaipNB4MUetokMzN&#10;1TWUROEf+7UUpazszkkNS3TDjpZKu1y/mzxg/VGiOTMcUWhx5l2jpTCWiFzslrir7INTDeNxEhXM&#10;T4nlGF50qM7lo6KjCq2vW/RQXpDlLnErmexQoBo/dQv0LC/YZYTJkZ5Keb+fycn/DnMrvoz1P9F3&#10;LPKpYXqxwR9cpVxRSfGtFKgIp3yjJcmxqAuMLbvwEY5ell4x01jm9BSIrCZThyWXsPDVbu3yjDTg&#10;DoeRkE2ccEwSUX4t/5lsTgJoSXPgpE4UEBavX1O9LBVduoxJ9gilFTnrdLH8lybR7nb7ImFQOW5G&#10;5gFrbKTy0DEoVCkh/EiEbZXyzUxAHkz+Mxl9rKDJWYW9VHrkVSW/dm1QmHE5hd6wFUkCQmouQv40&#10;Ik+ihNi9+ilF2XlfBgEiKuWvjular+SMUmAXA4mpMzKI3k7YAXXsCDAiKHouIrY5lwC5MKkoe+bK&#10;+rWqYO+yT1Xq18c0hVcOEPNkBVAxQVTJsE82ZkeNLSEY2QKuOM9CntSF4pBrnKoYkg3csvKqZjXj&#10;CczbGg5WvWSPNuycTAlOV5+Snk5DoW4zlXRnyaAynBBEhPFlBSbqOIWQSV6AMD+IZHtgggKluhIM&#10;UwOVuo78RRJjsw/F8k4fxDpbYX5JJW/ukwhjAVxVhhpTxeqD1GyPVMh8wUe5JizsT0lrA+uVRAn1&#10;OBVwZcSWCQryLM2kZoTSNaFSo5rknhFLjZYaSjCPIvsuUY345F0BlcIidZVpyrCIJeat+pToQ3rI&#10;PqB03lFGmJSnp69tKUOtsH00JdVZ1nDVD8GXjTDoh4jZ4pDbGbS/op7WlAQh4qxcGwoLsNUYmhK9&#10;WOESakrmM5ppS59n3rIwFw6hYjyMPVdm2ZHZX2mc5I6TrFxWxUliOT/EAijMIUlHRICR6pfSWy9u&#10;JfCfkIBSLXIAkpLOfbLq2FoqVcpMLLnGbJcK6dwnbp/FrX5I2YxdXtV2A5SkVEFdG2deviNXJTue&#10;ekNEUngWmc5vXZsJpQfw1NBhWrKUqMO75BRmaCj1QldyHcW1L7zWJ6tdipfgP4gLrPsMUYYwwWws&#10;F8dfSfp5iZJkV2SYS2fRTtJZqfZPNQrCculOKmTSD9E8KdQSjoAJn+rqEm8AyQoDmalFtCFp3CHZ&#10;Oig2H81KeZjuU0rMo0KjUI8NoVcZmyc1GXjs4U+6lQJbHIFEk9/Kf8a3lcmJrKUVUAGleJu1LF20&#10;QZlTilR95W0J/4WhjQhOnED19jVAELeUDImwg1RIYWgS3ctpBWp7ynQHnmJKhhAuJRZ6lVdX+9SU&#10;Pc6QngKxQVMGbew48sLMD8DLG1NxQdT5eiZKe7VPNU6JiNk+Q947MYGKVWOcselPPKXAIdzFCnua&#10;4D1bSCMlAmVDejzKhRI4gIIgjUO8kVQlhBskNS089GFfXK7YJ9HXYsMYDlLeWn0l7UkoNcVrU7jR&#10;2yeJ9LxrnqSXQFANhfheThBRoVoW8iPjiUO18xni0YG3lBoVJ1WR7cyH8HB+V3F6FsXuMsMynzhW&#10;ko91jxOvN/GWkEqxZ5o4Mt5WaBbdCR80EzpYtJRksM3br7BD7VlqliXCBp/IMEohjAyFfE75UH9Q&#10;XZ+EnxOHUmBTzSfFWflwJFnAYhopL0xs8MT9jB9EfU9FAIjM4lKjFkNqqk8gnQ+YIuCRNknnPslM&#10;5czOgKhGDrlkhTQYa2BEAvF4uxjidMnRaUHsWVDKdUJSYvFhnU5gfciFV9T6lTpBNr3HDxoJRkdo&#10;5nGG7cTxg9jNVLOhE8dGdn7IUFi6i6h3AxNS/QwHF6T7g5Y+gV8C2ATkK1yVBsQnDE14sNYlIw4j&#10;6Y/wQUx2tNKXPnE40gdJXK/CJTv7u6S8ihJTFGqSTkL16W6a3GMsrZWvoWgxHTLjApCEWvIw4I5Z&#10;U4h7p1UjlfwrPOM5ioMRxi9rp18daM6xXFvpC3Gh1CyAtSZv2CeSTBsJ5fiXa0I6uc7wCmTPh4RI&#10;sVuxxslmuYRnIBvdfRdnAQ9p2MAhTjYg7K61Kf5XLgXk1Kt0DWCeTLVcp7Or3OodfZBQiYmIO2v6&#10;JOeBDpApw8NLB0MsfWJtpUhL2I5csaTQUTI4z8prafZ80EbKTSkMUUImlpN8kJz0F31kF2+Vwkwp&#10;Fd0s9nLSbHjBRW0up791KWaUEhBe3lL6vUm8JV4rYUbVJ0FKlGgcCiAp3H10eio9k30Q0fV2jZN4&#10;9VJDSXyo8K75hhTs7MVfMLLLMWPiEwbeShLNLyuckpMPXaXKoMh6YkZK9kiaRasCccMEBCmbCKyi&#10;FSYfKxH2V2wWOFlzmgyBbMEKfeLQlE4mdkF8KLnfCvnkBLNcQEfWK7kaGbcophllKH1e1kOj+CUU&#10;FB6GQjthgms+k1AGynAsn2Zf2DASMYRRVCRyGHe2e8mHpXSLr09JYycOoeGtHqLeQHJC4YOwimxW&#10;aqTkLY8zmhLecaLuJMMlzSaDXcmKOsRTUhZ26UweXKBkmYsL0sU4rYsJvHP9LGESsWrid+a38p/R&#10;feWAIskmhh4wsllS7dvXXC9qbLOVSgRbDBw1HoQr15DAX9wB8xA9m3QcGx5wB1Nvthf7K34nRo5E&#10;ksJ3RgNH90mtYlK6ZN/kIAf1kNVY4rWBkmLJirWZ7UU5ok4ZlLUmsYWyZXexT4vEGGmc0OOyVeJi&#10;0q4NknCcBHECpVgRZhzEdzgHMg4kFFToQWKAEAdJDzFi8qTbXuyvFO3YsMonJRbDUIp3RCKJRkVx&#10;ufKQYtrseLHU+ieTS69hbPpalLUBEDNEefYXHxKyTrIkEbWKcWIJSz2X4AClGoGeFRw7Okj6Z6+M&#10;qgTDW05Iymc+xLA7HPLNZ4P9mYYSA5+atxQP5Rg+iLaCgg3Ew/i1ElSuGGew0+NQLjckIZo5hbTs&#10;c1qYgKefrdhlh5RvnBz0JYIlvCUUZF1lXbBG4ZBNlOUaS0N52ecXj5ulcRLEseesutY2iRHeS99q&#10;dBOhNhITKXAtmstggJx0rmdYRnj5nSZqleQLZZy3+V4On8jClILlcgaCxR1B4jkfFofLVYEBvKyc&#10;eA8+sRmK1G6luD8+caFkqFWgpD3MpGzvzzy1msP+SuPk6M5cW7ZQLtBijmQ5DUo4HLihBQG7N2/B&#10;RGDQRW75Il6S9z1e6XMTjooKfeahLB+EipTqAPPQN5+q/vKyTwJVHOsXmr3kLVYUeYv0sMYgxNWj&#10;vjVR0mng0Hko4phHEUD2y4cE5HOJiERH/LxtkKxcf5XRt/SJVuNxHMoFbhvc0fS1lXqERTaLw0K5&#10;9AkypGg5qApQbWVFjihI6dtFsfnmE0NPih9Cs5Ba3lKyItV94WFWw+cPwiZJ3nBM37lxG8IFqU+g&#10;GWbl3CygTke/xlytlhXZEp8XKsxi/3ymDJCMJCaWVasc1sqOrDDKy2dwPZVwVy5EirEsvEXAiALt&#10;nEy2ivaKQrfqJu8aZnbl+oiwFC/3SIQpP73+en94kqsiTofHh/d/+vD4GH7s7vdP+18+Hm9+vONS&#10;irvdbv/8mhlo3nx8lpso4sEgu7uXd7cfHu9ewy0UzwdpLbLueHr91d3pPrYW6KOafXp43R8jFB6f&#10;+bxPL6e3p5fvjt9+I3/7/vD+d98db46vj7888BVg6+55d3/gZozd6zFIp7z16fTy7TcvD7u3/Hfz&#10;09Pj80n+9u72/vX15e2bNycZyt3pF4eX/TNPPxyOT3ev/Dx+fPP+ePfp4fnj0+MblML4BqrXH477&#10;29TIk6uNp7vjb394+aPd4QnGPnz/8Pjw+rvQHDyQj3r+8buHnQxIfuz+7EfG8/Ae5waj7fnuaf/u&#10;9vPff/79z//l57/9/M+f/+Xz//m/fy9a7/3+tGOUn/8H//gPP/83eXDz83/9/I+f/+nzP/78d/zk&#10;n2X8uc3YA5P8sPvNYffb083z4Zf3d88f939yeuFeEboL3LKvy3jt533/+PCSESB/T4zgS9Z5efjw&#10;4WG3/9Vh98MTUIkMPe7BwsPh+XT/8HLiRpO3+6fv9wz++O/fcz/N7vR69woDGOp+/ywfCAiPu//I&#10;B8e/vx73rztAe/f2A0BK/w5qT/lBGMH5o2U8Ap6b7z/9h8N7Wr774fUQoPjTh2PAOB8p96EQMkq2&#10;ePxb6G7/0+vNjocEqSXjfLMTFzT+ned0mxt5AcwiNDfyFwbD94ZO7n7kepb4an5Fvl2JgUBc/QNt&#10;BtDn76YX+Sv/BUn4+PbTR5DNWx+Pdy/3D7tf3b3e6d/hrbf79nB/eHy/P377/wA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8HH6VNAAAiwkBAA4AAAAAAAAAAAAA&#10;AAAAOgIAAGRycy9lMm9Eb2MueG1sUEsBAi0ACgAAAAAAAAAhAO1s7auPAgAAjwIAABQAAAAAAAAA&#10;AAAAAAAA+zYAAGRycy9tZWRpYS9pbWFnZTEucG5nUEsBAi0AFAAGAAgAAAAhAAu2Z9jaAAAAAwEA&#10;AA8AAAAAAAAAAAAAAAAAvDkAAGRycy9kb3ducmV2LnhtbFBLAQItABQABgAIAAAAIQCqJg6+vAAA&#10;ACEBAAAZAAAAAAAAAAAAAAAAAMM6AABkcnMvX3JlbHMvZTJvRG9jLnhtbC5yZWxzUEsFBgAAAAAG&#10;AAYAfAEAALY7AAAAAA==&#10;">
                      <v:shape id="Полилиния: Фигура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A8EB74" w14:textId="18EB038D" w:rsidR="003D1B71" w:rsidRPr="00AF0A00" w:rsidRDefault="00E405FD" w:rsidP="00380FD1">
            <w:pPr>
              <w:pStyle w:val="af1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F0A00"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  <w:t>+7</w:t>
            </w:r>
            <w:r w:rsidRPr="00AF0A00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7076822280</w:t>
            </w:r>
          </w:p>
        </w:tc>
        <w:tc>
          <w:tcPr>
            <w:tcW w:w="423" w:type="dxa"/>
            <w:vMerge/>
          </w:tcPr>
          <w:p w14:paraId="655D998E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52D8C350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2BCA6354" w14:textId="77777777" w:rsidTr="003D1B71">
        <w:trPr>
          <w:trHeight w:val="183"/>
        </w:trPr>
        <w:tc>
          <w:tcPr>
            <w:tcW w:w="720" w:type="dxa"/>
          </w:tcPr>
          <w:p w14:paraId="344C66A7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0AD69A" w14:textId="77777777" w:rsidR="003D1B71" w:rsidRPr="00AF0A00" w:rsidRDefault="003D1B71" w:rsidP="00B6466C">
            <w:pPr>
              <w:pStyle w:val="af7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14:paraId="24D7CC28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05BFD7E7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0A53DB6C" w14:textId="77777777" w:rsidTr="003D1B71">
        <w:trPr>
          <w:trHeight w:val="633"/>
        </w:trPr>
        <w:tc>
          <w:tcPr>
            <w:tcW w:w="720" w:type="dxa"/>
          </w:tcPr>
          <w:p w14:paraId="0E516004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DD2C67" w14:textId="77777777" w:rsidR="003D1B71" w:rsidRPr="00E405FD" w:rsidRDefault="003D1B71" w:rsidP="006D79A8">
            <w:pPr>
              <w:pStyle w:val="af1"/>
              <w:jc w:val="center"/>
              <w:rPr>
                <w:b/>
                <w:bCs/>
                <w:color w:val="666666"/>
              </w:rPr>
            </w:pPr>
            <w:r w:rsidRPr="00E405FD">
              <w:rPr>
                <w:b/>
                <w:bCs/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D7B9536" wp14:editId="691832F9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>
                  <w:pict>
                    <v:group w14:anchorId="65029C08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Sn1RTMAAPL9AAAOAAAAZHJzL2Uyb0RvYy54bWyknc2OJEly3+8C9A6F&#10;OgrY7YzviMb0ENSOuBCwogYkBZDH7OzsrsJWVRYya6ZndeLHgQdB0JFH8aAHICAIWJHYFaAn6H4j&#10;/SzcPdLMK6vCfNXATFZmhPnn38zty92/+aOf7u+uftwfT7eHh3fX1c8311f7h93hw+3Dp3fX/+kv&#10;/uRn4/XV6Wn78GF7d3jYv7v+zf50/Uff/ut/9c3nx7f7+nBzuPuwP15RyMPp7efHd9c3T0+Pb9+8&#10;Oe1u9vfb088Pj/sHHn48HO+3T3w9fnrz4bj9TOn3d2/qzaZ/8/lw/PB4POz2pxO/fhceXn87l//x&#10;43739B8/fjztn67u3l3Ttqf5/8f5/+/l/2++/Wb79tNx+3hzu4vN2P4Brbjf3j5Q6VLUd9un7dUP&#10;x9tnRd3f7o6H0+Hj0893h/s3h48fb3f7uQ/0ptpkvfnl8fDD49yXT28/f3pchomhzcbpDy5296c/&#10;/vL4+OeP3x8Zic+PnxiL+Zv05aePx3v5pJVXP81D9ptlyPY/PV3t+LFpxrbrrq92PGrafjN0YUh3&#10;N4z7M6rdzb97le5NqvSNacrnR8BxOvf/9P/X/z+/2T7u52E9vaX/3x+vbj+8u66H9vrqYXsPSL/8&#10;9y+///IvX347//e7L7/9+t/eXn35H3z/n1//7utff/mn//uP9dBIP6VhlCDDJwN1evzVYffr09XD&#10;4Rc324dP+z8+PQJA2ELepUvqZflyimR/+Dgv47V9u/vh9PTL/WGesO2Pvzo9BWR/4K8Zlx9i33aH&#10;h4fT7dP+L+GGj/d3gP3fvLmqu67dNOPV5ys6VtWbuXOAOSf6K000tk07DVc30Ext1bRh4p/R/GWV&#10;VTRNm/WKNJG3otpUNLSb1lGRJhrHqa4cPWpMRc6h00TeHoHI8xz1zab2zJEmGqtN1W/W5wgO1hVV&#10;lWeONJG3ot5U1FFRsw4GTTR249A45mgwFTmHThN5e8QCdx66duiGblrvkSbqp6Hrx/U5mkxFQLUf&#10;1ivSREM1DNCsM6zm8rodx6bq1muqNJW7Ks3nddu208YxepWm6ruqhS3We6U5vW47ZJdj/CpN1fdd&#10;M0yOqjSv123ftxtPVZqqH+uubh1VaW6vvfCrNJUXf5Xm92asG9hwdcEwRB3j5wKgZvimb+rRU5Mm&#10;6qap7zxQ1xzftJ1L7lWaqG+6sasdE6VZvmn6noVmffQ0EYM3tR70aZ5n7Dath3s1UT/Um9YxerVm&#10;+aaqZCBW+2SIhs1UTQ6Y15rj0TV6DyIsUY1q03mq0hxfNfUwejpliLpN3dee8dMcX43T1HiqMkTD&#10;UFejp1ea49t+2nhEeq2J6rqth8qBv1rLCaa3A0rrqNBEqKNN3Xh6pXm+arux7x3qRK2p6r7tfJOl&#10;ub6a0EI2HvVSU9Xdphk2nn5pvq9ZPZrO0y9DVXWNDxma8xkNoOvpl6aq+g4lwQH4RgsM9JdJ9JFV&#10;bBgq0WEmj3BqtMhAca5po6MuQ1UPw9Q7hHtj2H/aNO3oGENDVfcbFAUHezWG/5umdkkNQ1Wz5G9c&#10;/dICgLHoGk+3NFHdNaNvurQAaFoWBseq1WiiuoKPUR9XNcFG838FeD3GjiUSja7xVKXZv6qnqfb0&#10;yhBtWIw9ZnZjuJ9l37OYGCI0Bf45xk/zvlcRbDSRVxFsjbxoa2weBwANVTthwDhYuDWMP7s2HFNl&#10;qMSi8ICi1dICo6dC6K5LJkPVsX57dMFWCwssEUw5T1WaqkOYoW2tclVr2J5h33iEhaHq+gnx7qjK&#10;sH3HouXRZlpN1Vf9uPHAQsuKukNZcFWlqfphHCoHW7Wa7Vmt6t41V5pqqKrN5BBLrZEV3SSquwOB&#10;mmqoB9jRMVea7+tuGseNpypNNcCNHh23M9Kim9ByHdLCUA0tC5ajV52RFt1Arxx8Zai8pk9npEXX&#10;4S3yVKWp+gEb1cFXneb7uqtGVvx1WBiqHgR6pEVnpcUIC3vmSlN1KPsee0TCE8pDh//QYzwaKvSe&#10;yuON6TTfizurcyFQU3W432vPXGm+r1nu+8EzgJpK7CXXXGm+r+upH9EdV7X2TlO1OC88xnen+R7D&#10;Z8MkO6rSVEC9aqp1wdQbaeF1PRoqr+uxN9KiRcZ4+MpQ9S0ON8ci0mu+r1tY2OO+MFR9hZ/JU5WR&#10;Fs3UbHqHtOg1VTdWCDTHXGm+r/HBYnyvw6LXVF6VszfSAj9d45orTYVmVg2eAdR8jzt1xJnj6JWm&#10;6tCXUB5XlbNe871bWhgqr7ToNd8DpanfOOxuS4XR6BFMveZ71CVWYU9VmqpqgJKnrsGIC1QzpMz6&#10;ZBmqSgyEtlmfrcHIC4QFPjRHXZqKqF9fu+oyAsOrnw2aqmI0sGEc/dK8L36mwTWGmqrqewK7DpEh&#10;0Xy16m/GxqN3WqqqqvEaO/qluR/XedWhGa8ukKRK6BY2qMaeujT7V2ievSeMNWgqlh9i8J66tNTA&#10;ssCX6xC7g6bCZJrwGzvGUIuNnmUfhXV9CDVRjZMUV4mjKi0AGha7wbFuDZpI3L/EKterGrXUQD5N&#10;Hr+gJeowszz+n9GwP5od7VsdQEvU0i24ZHU1GQ33g8CNQxRaIq8oHA3zYyZ4OMsStVPTDb2jV1pi&#10;VJipo0P1HA1Ry1LiqkqzfjXig3SAfTRErJAVroj1udKcT69oogMWhsi7RI6a8SsE7uCBhSGCgYkj&#10;OnqlGZ+qJsLy62A3RDXagsfZNBrGx7gYPANoiIgh9o1j3Z+stPDxlSUiXaP1WD+TkRZeLc1SObW0&#10;SUsLSRvwxKMNEesw1sU6KiYtLPD+4PpdR4UhQiVxrfiTZnsGHHHrqMkQ4SjxhGAmzfVo7pPHU2eI&#10;gFHlsREmzfSTML2jS4YG96PHeTZplm+IvnrGTtMAB5Yqh9kzaY7vOjLoHF3SNISUGjHWV8XspBke&#10;36hHpTA0FYHhzuOkqzZaSowNDsv1TlkirFMJeq/3iuxBpaNOEj/w1KWJEJfU5VAAq42WE0SvB0+y&#10;Y0Y1ieHo6pgWFTUmoCcGWJEYq1T2zUjCswMb1UYzPhOGIugZRk1V1+icnkzOaqMFBp7zwRNytFR4&#10;mpoeObOKekSYGpAO15vHQLBUpOIhch3SvdpoGdAz1R6LzlLVHZ5IHxq1GJBcD48nF9+3Gg9sH3z1&#10;LjQa6UHywOQCiKaqMQWljetzZhM1SUTzOLhYrUzPRnrmAYhJ1SQmDbIc0DdUxHwxBl2VaQkykv/t&#10;YmqT4olXoiHg7hlGLQsmjEjfMGqqmixPWSkcc6ZlAXo/Bo0HISbPk4BdRX2e2rQIwWZAaXMsnDRL&#10;Q6Qfqc0D/krLkBoWYlg8GDFkHYuMxxyqTPJmTToqsUVPbVr2IB9Z1lwgsfJgIIPfNZKGjBEZfJxt&#10;BAKmfOtRFsnBV/NGx6qBWNw6Jk0iZ9w34hhJQ0a+LcabByUmmZMEJsK7npE0ZCyhSAVXbVqSkKiG&#10;DuhBSW3IiOOh0nlG0goFFlGPQ6WqDRlCkn+e2rQswWsOJh3+L+KfCiU1jv2Rtd6BEiMU8Km0tWcF&#10;MEmkbMohO87VNysU2I/m0hFsRmiNvelxxVa1FQo1SRsuTBqytkclcWFSCwXMBckm9fCbJqsHamNV&#10;dMybEQokufcu1a7WZGwMa2qCguu12RRPzGn8GI6+GTKW0gHz3VObMVDYPtK45KTNKJU0VNe8mTRP&#10;9KjK5W/Gktb8BgPgr/L0TQsFKhsQC56R1GQI83HyjaQWCmTz9i7Flb2CyowagIgLkibbU5y6nv19&#10;laEig50V2IURLUlGctg9br/KZImix+APdk2algjExH02W6Op6p7sV9+caYGAuxoVyAMQTUXGHVqy&#10;axi1PECLaX2VaSr0f8SWR4qYxE8i95jajp4ZKhHhrlypyqR+MvaVS7MzVOxzEK+Pg6tN8me/IcPc&#10;M2eGCtPXqSKbpFGSA0eXu8JQ4ZRiB4cHIDYBlLifxztcGSoWwkHSMteXGZMCyk4HvEwegBgVhnwQ&#10;UrQ8lWkJ0pCX6VrSWk1VI0LgNE9lRhZgRPnmzFLVY+vrmZYFcyKti880VY1xQg6Fp2daFlT4Rlz6&#10;Y6upOFoBGeKpzCSDogWSaOQAiKUiyUPS/NfRaNJBK3JwPY7wylK5HZ4mjRRHJrLH0zOthFQiClzr&#10;mUkJnfC7u+rSKgi74UYCy55R1MoEHiaXG8akn5L8TF0eYWWSQomruExQQ0Swd5hcTmOTS9o2PoXY&#10;EFVsG5PDFhxI1HKAfb0uFus0UYU2vHEpqCYvFF+4y6wwROzYwSJ09UtLAYbQxcyaBnmDR9DDzCYx&#10;FPPYpZsaooooHVn/jukymaEIKRcMDRFmCAnDrrq0BOCwF5elZPJJiS2Mg4u9TG5oS78882WIxOCR&#10;sMA65E1yKCmvLrXDEGHujJ6NiMBVmTteqWGIEKFE0Ty90toD52S4VpReE2FXSSzMMYCa/bFNPfti&#10;yHNRQzHiVHNFmWxy6AYlxeMcMFREpnz2s8kpRdEjB92xThqqEZWo9ixdNjuUGIdLQzRU2MCu3cv4&#10;dNXIkzXsi9QZKtK8ZF/rOjRsdiiKr8t5aqj62Xzz1KW1BtI1ycVwzBfHN509EKQFkAbsqUurGsQt&#10;kTWeujRVhxXgySeobHZozyB6hKGh6gicuWShzQ5F2LgWFEPFJjw5JcaBDS0BsBIH14Jic0oJ8fvm&#10;S1sc3swjJlVhw5t6hFanqdg51buiWJaMFFuXAWYzRHGyblzavCVDHWKe12fM5ohOI1tlPFC0ZC3s&#10;4mExkyXKBiA2WnvkryFriQ2hfjl6pqUAkGI3lKtnmgzNnM30nsq0GCCCyMYSV2WajF3nHAvkqUyr&#10;HLKPz4dGm2LqRqPWH8h9JyPdY++NhoyeueSHTTJlzwdrrUMIWzJ3ZUYUcMqF69wZrGQtC7AhsH8d&#10;aDQSBE9678l1xlDWlXmZ2maNDgyjy262ZDXiyoNGmzZKcIHzJxxzZsnQPVxC32aOEhMaXBamJWt7&#10;OV1tfc5M8ihn2aEFe8SVIatFg/MAxCSd1pA1Lj4zZA3RBRcaTQopiSOduAZXU6zJJVJobEgkcEl9&#10;k3qKbY8J4pEghqxhi6knzbUy6aeMBsfIuirTigsOVsnZdwDEiAJCVuLUcgyjIXNXZkTBnNTtqkyT&#10;jbJLbb1jDJqaaMxn/FoOOWzJRg4ecNVlbBdyyEQSrA4iXl/VxIk8B4esYvO1IiIIC0O7+qXJcMp6&#10;jgmUc1bPVghJzaTwOZBoySYyYRxb7zBkVV0jqft4tRxDqKlgTN/pVTYFFcXbIxTRYVULmWJXdB0p&#10;qKiQ2nKAiKNfmooz3jjbzIN5LQIkEIGjxFGXpiKNl/Cdpy4tAXCFuTQPHCNqNIj9Dx4HFZvmFJVk&#10;NXg2cluqSjJ7PP0yeaSceEfIyTGGhgo/qcuYII9H9Ys0N5y5ngkzZMKUHv4yWaRh27MHiIbMK3sr&#10;IzcakmU8igBOaTUcuEocKDQJpFjGmC0esWHIJFfVod4gaVXz2KJA9qjDQLJkHODpMcbYrmzqwh3u&#10;G0FNxpLnsZ+Rmrou9kq7XKWWrJakEM98Gf6XeL8nUQD1TjWxRgNwGLRIMkVEWBJdz8VdhowghKdf&#10;NmlUtl14vCvoyLqJmCuuuozU4FwaEkIcIspmmhKI8PCXSRglVYnFwYN5S8aS4uEvky5aNSS9+fql&#10;pQZKim8Mtd5AZszs11pfKk2OqcTeXGOo5cZUNaML8ibBFFvbpQCYPNGJ04c8OT8kcSgUenVek1vK&#10;zit41ANCLWtGlkkPI9ea+9lXx2H+nqo0FclnLvlk0kPhEbk9wlOXlhlESWoPH5vkUPYcbdh35ajL&#10;kLWkqXiG0KSGSvowh9F66tKiBteNS1sziaEYUCKgPHVpCwXj1TeGhvndGpQ5bdQrM0xWKI6lDUaK&#10;p19G1BDWds2XlhlkbTo1KJtLmksnbuP4lO7b2N6kKzh2Pz3EOzj464prQeQOFbmS4/FwkgtS9IUc&#10;XKKSvv7VfDcNRUIlb68QAyRNHG4c8RKDDE1cz9eVeIlBiCaerw5xN5u508TzHSJuYuZQE883z7iJ&#10;kcmauC/qM1JWEw9FxMhNTTwWESMINfFURCxWlKbmu1xM451psYsMeRnKxNQx5GU4E+vFkJchTUwS&#10;Q16GNTFODHkZ2sTeMORleBMTwpCXIU7Ue0NehjlR9A15GepECdfkfC9BnejVhrwMdaIqG/Iy1InS&#10;bMjLUCcKrSEvQ50oqYa8DHWieBryMtSJCmrIy1AnaqUhL0OdqIqGvAx1osZpcr6XoE4UOkNehjrR&#10;0Qx5GepEfzLkZagTTcqQl6FOtBxDXoY62QNjyMtQJ7taDHkZ6uREc0Nehjo5ptyQl6FO9pJocr6X&#10;oE52hxjyMtTJfg9DXoY62cFhyMtQJ3syDHkZ6mRvhiEvQ53smzDkZaiTw7cNeRnq5EBtQ16GOtmt&#10;YMjLUCf7DzQ530tQJzsKDHkZ6mRngSEvQ53sFTDkZaiTTH5DXoY6Sc435GWok3x7Q16GOkmhN+Rl&#10;qJOseENehjo5bNmQl6FOktc1Od9LUCf56Ia8DHWSYm7Iy1AnWeOGvAx1kghuyMtQJ8ndhrwMdZKw&#10;bcjLUCdJ2Ia8DHWSV23Iy1AnqdKGvAx1kv2syflegjpJaDbkZaiTHGVDXoY6STs25GWok9NpDXkZ&#10;6iQ52JCXoU7yfQ15GeokhdeQl6FOsnINeRnqJM/WkJehTjJnNTnfS1AnubCGvAx1kt1qyMtQJ8eh&#10;GvIy1MkRp4a8DHWSU2rIy1AnWaKGvAx1kvdpyMtQJ5mchrwMdZKbacjLUCfZlpqc7yWok/xJQ16G&#10;OsmINORlqJMcR0NehjrJWjTkZaiTPERDXoY6ySw05GWokxRDQ16GOjm20pCXoU7OlTTkZaibz4rU&#10;9PJDCe6I69kGyA9lBWTQk1MeywrIwCcnN5YVkMFPznAsKyADoJywWFZABkE5NbGsgAyEchJiWQEZ&#10;DOV0w7ICMiByhHxZAc8CFsURixyJxDCKuvAsaMEPZQXkSCSOUVZAjkQiGWUF5EgkllFWQI5Eohll&#10;BeRIJJ5RVkCORCIaZQXkSCSmUVRAHsQgi6uwgByJxDXKWpDLRCIbZQXkSCS2UVZAjkSiG2UF5Egk&#10;vlFWQI5EIhxlBeRIJMZRVkCORKIcZQXkSCTOUVRAHtggu6qwgByJxDrKWpAjkWhHWQE5Eol3lBWQ&#10;I5GIR1kBORKJeZQVkCORqEdZATkSiXuUFZAjkchHWQE5Eol9FBWQBzuqwmjHfISWUTSJf5S1IEci&#10;EZCyAnIkEgMpKyBHIlGQsgJyJBIHKSsgRyKRkLICciQSCykrIEci0ZCyAnIkEg8pKiAPgLBpp7CA&#10;XCYSEylrQY5EoiJlBeRIJC5SVkCORCIjZQXkSCQ2UlZAjkSiI2UF5EgkPlJWQI5EIiRlBeRIJEZS&#10;VEAeFGGLQGEBORKJk5S1IEcikZKyAnIkEispKyBHItGSsgJyJBIvKSsgRyIRk7ICciQSMykrIEci&#10;UZOyAnIkEjcpKiAPlHBiVmEBORKJnZS1IEci0ZOyAnIkEj8pKyBHIhGUsgJyJBJDKSsgRyJRlLIC&#10;ciQSRykrIEcikZSyAnIkEkspKiAPnnCjQGEBORKJp5S1IEciEZWyAnIkElMpKyBHIlGVsgJyJBJX&#10;KSsgRyKRlbICciQSWykrIEci0ZWyAnIkEl8pKiAPqHD9QGEBORKJsZS1IEciUZayAnIkEmcpKyBH&#10;IpGWsgJyJBJrKSsgRyLRlrICciQSbykrIEciEZeyAnIkEnMpKWA+B0GbvvJDWQEZEuW0g7ICMiTK&#10;yQdlBWRIlHMJygrIkChnFJQVkCFRjhAoKyBDopwmUFZAhkTuDywsIEOi7OAva0GGRNmWX1RAHmPh&#10;Bp7CAnIkFsZY6jzGIj+UdSFHYmGMhR3PNmApP5S1IEdiYYxl3pBu5EFhjGXeLm4LKERivklENoWX&#10;jUGOxMIYy7xb23ShMMbCHXnZNBbGWDgTIS+gEInPtosUxljqZxtGCmMs3EGTd6FQJj7bNFIYY+Ey&#10;v7wFhUh8tnGkMMZSP9s6Uhhj4YqQrAuFMRZOIc0LKFyd8w0kXKZQxo35FhLu3S0sIJeJhTEWTv3J&#10;x8AgMWw7jFtjj/vd09Xdu+u766und9dP11fHd9fH66v3767fS6vZLLt9kh216c+rz++u45Vj11c3&#10;8vfErvV23ld7f/hx/xeH+c0n2WDLSfftJm4L4TYFjreKA3F+cffD+9vdv93/53UyWrIUytnqcw/P&#10;hb7+VHpsKrLfUsE9B0YHrYBz6TnDOQ5ArJYrWCOL82wTpMO5Wo4DjlEZ7pqXNSFKcE+1rxY836QV&#10;enuhUS8MsO3f7u5w2s+TeR742GdO4K3TDJEstPhMzy/aol4jWwaDA2nFvpNUqHEp9PWnvhni3D1m&#10;JhTMsbfB038uuOWyoPi05TTMmW/PTzknJWbGnWfXWe3rBTfc6xU4jiPrnzXqhQG2w/rKDHHCEJfg&#10;zX3m8EZOX3nGQ3cPhns45pgjFGeCgTO5Fv9pes3WHCf0ItEydu04csZwVuTrT5+P7Msg5FxbrgwP&#10;Xey4FGy9ix2yJHSx5/DBxS2Wupg+U+e420ausAWPnFnaLQt7ei19ptdfGPH02suTxdlunKs8V9TR&#10;rmXoX+cmDpPkbPpAxaGZIQSXRlfAJSfj0XbOZpTDjoNUnoVS0zfclxceTpxF45c63OHFXVczpZyL&#10;FALQS50d9xyF6eZSVq6tM3Vy+nZkbsA+nqNtRtKlsQpD2jRcdhsnoGu4QjxiOL2VPuPb9cjdTKFt&#10;3Ai7BEXTW5cA3HBkVdQdOLC/DWrH0h/OtYwc0U/cjmoEA7JKOiEDPHBaztknY/pzqU5MBy63mSlH&#10;Dk0Po5/q5KZYTraZH5LB2LbB/708ZVTjxHHeBreFLFbPaq1cBymGorS34sh1ll89O1yyxnkw4Wkr&#10;N9uYRYxTFYeY0i6nK3L6aZwI2z37LUwKKQNN3LKFaOV4aFsw9zikauXChNCfpbcjx83FseCmtOrs&#10;gV3tLceDcAlr6A9n8bRWqHOncR2z3OX6Wu6G1WMh9y1GqYV2zz1hCXa2f/Zb6C095AbRuVpOp+bG&#10;RwMZWJQTt8LTlqvIbW/BEOtQeNpxyOlZe1vtLX1AEIbuMjtcvmY6xLWXnM4YK6bWKvi+lmHmtH9w&#10;GGrmNq+i6QWsbUzdZhHjQmtbM2cTtdFG46oUbt+wjydRiWLDuByTwyrdwJJzPlmm4mjOF8XqScSk&#10;oF1hVedvEYHmMYK9iRsZKQmGKKi5w2mUWs1RPmhwpugefSgOZ8W5p5MdEm7iY4oiI6I38oa/z1yF&#10;zv27c5+5v4cb1W2nOHOSQ8LCY7lKKHjb0zyzunMDSmRyFniwWlAzZ2SnmidO7QzjtRTdcYNGlO6c&#10;WsiZaEb2oyrK7Ie54tJDCvDXDL6SqslBV3IhsBltxh+5EYoOd9jpxyw5cgVGeMyVtNx36a6Z83G5&#10;qC4WzRHpm5BakPpccepmnfqMtMlkDOe11Ul6cfsxV0/5+1xxHCULbWz1yHVcRo6AbE4/jE8bKjKD&#10;zfB2idk5kKlklud7CqMYYenhlj49li3COrF6Q3A6uNzScHAU1iY9rRAhZ6/mqvgS5SdJvuf8BHeK&#10;TTUvXFy4BpR0oypsrzgJlWhr55S41WpZAtNKywmqckOhUpHkYr0wxFx6J8do6occkMWFcaFJnEy/&#10;WQxUuybYb3E97FhKA+kEO1rRgUYhQX/p6tkaTANco97E1RA9h3/Soufqsul2qJPJ4HjuuVgWMw4S&#10;033RGhCnIIdpS3W+pJjanr2s2LJ8YlSEHrWc5rpEcV/XbDlYTeZ1brFIcTv6PG0QwPFpP1hdRQ5l&#10;w96JT4cSQEDaI+UiKVdSmEnnKZcLBiBy33cXJj2NFOsc+Au8w8KEoeGfHjTj+Z4l0dVRqoN2dS6Y&#10;mqKLoEMpsOpijT7YRHc8p6lz219BtRzzGqHYcblFvkBywmLUF7n0VPhTcQcyGQ9NGCmWJFmH3WDs&#10;UNKjVdUhu7NquV5OVjVhgV6OhjOiDRuMRoW5xenCgc4F1TJ7UfnCHYAVY/qDwsWhoaFaemslfY1K&#10;TrvCU+B2jjUYZkt2RmQ6bobDRJqJBo5aXeKN6bX0mV7naPXYAk76g21i19Jr6XN5HaSGJg0gflFf&#10;0muWQxciZE9s0kK0AA2cnZ9yH6wREzUnnWJRhu5w7V146hM/3Ei7dA3GDrN2rlbuao4Fy80KlumQ&#10;vTLNgodXzKzU69RPuhL72XM1QZhr2ppeuzw4mAmAcUbeYmyeW4nMiQYFqzE3mln4iEGVcIk2fpkd&#10;UvWxldwssHAYCuNiZqTXLrZSrrVOQohW8qdhSyUNmCS7fnO46CjCUnoI3DEII8RsRan61ErUqzjv&#10;Z+Gkx/Jl/wwLVnJQiImxjMqK8Mc0wz6bmynnBlvTDV2eaxdDJzhjNfqGl2mqsdPjQRPYVyX2MUpI&#10;u0kCb8MVQbM3aSmYlQFlKowdi1rIJlqecucRd3CFp6zh5/0ZrwmIl9xXaQLS5zIR8GDEGAeqLuZh&#10;ei19pteBZAIsetuiLqTX0md8HSht4orbcXT1kkWbXkuf6XV0l0X+K49Vei19ptfBd2w7KyNHhWfC&#10;zSIwEeG0TP6t+QYaA3VkHpMUhrwe5WxrzQiYQXgMwlNWp8CuPmkFI6L4z6TiLbTKNYEmuYYzPMXp&#10;lvHfS4i3/XtZXwrH0EcLDrx5WQYlFKV/bhXqciRb0MmdS8l241q6IezZuPSUS/WQcpeFl+1CnCJV&#10;Mo4elNc5aKaK5q76wBYcr4sottKK5RFeCa2WoT5v5XiNbWACHCWBivvyUMsyMGXYwwxOK2VFjWhp&#10;2fuXe8ZFZknFl2BHsN5UzzgiO8CAArkuysIPA5/r5WMbudOhxBjiPvsh6kdywXRm74hQ5+KcUDQW&#10;BExggM+dvk2yWTnWGF9Q7K3tpf2WGI4uJe8V+my+FOPMSFoQoULsP1vzJsROZHURVfmMXVuX/RZq&#10;5koszJKgA6Dj4QcyQEFeIJFCnzHGhinzX6EjYJ7PQ4KIJMjn77OgFqdVoJUju61RC0Dh91hzj1lu&#10;+R2tDqddajcOlYLRnhBRMeBKlwd4R8+jaGJpKlqULetIxA0kTvt5qPFiqQwiwziXhrpDRKWRRouT&#10;u5WU3MS/wn3BoWDOxOarfoqjAafA/BQ/zED0xY8tPKMJtXg+WxuPIIcqWRPiR8pMEaTXFK0yfC6T&#10;SP1LxoZle7lmjvbJEHE7AutICmWn19JnQiD4uySK0mvpc3ld3D2xdJghZaGl19Jnep0blZMcRMCu&#10;vr7Yg5y3PlaYHqHDqdT0uZQO14fGGAGeXkuf6XWs59hVoINCvlI6hlMcyBpJuph6qdT0mUqXS1ZD&#10;Y/B09EsSQ3otfabXz+POhenY/VljLmEYrY9xmeugfLG6FYQxagmShAY8WwpfXF9tNS8v0OFO0lA6&#10;XiBUoDAzr6u0THifhhyBE7CY1pIBQZACMyzjVsJgc8GRc30sKSXSHHutT6IJTTi0NNVJoA79bS6W&#10;ayW4aUuPIJMA88wPCQWV+C3Rt4doJxMYFp+Gmph6lGDPXCy+TYI95iGXoif7WzyLyfrN5sWIt4gg&#10;rkKMxQ7001oLRD42sSvPQ20MdVRhJwz0AoOWCEs88EVuocn8+4Q7oqYrRi/Gk+5mQ3AlMQde3MUd&#10;tt7N+dL4efDYtIu70syYKpYVWqwYNe4EFGM3ccuiqCRhsl4nMjs6nnDGoTmZ6YRvo2OPecZINw/x&#10;YKSFAhcn/iNpkEv9JuIaE6FQJgdSEnRXxGMbJdeA18s6yiQbJj1k2Avc7awOKV6DijraJZF4S2Ld&#10;YZAwqW4Qi1o8q4u2iobr7qfEWBMURoL1Yetm4k+OCMB6C9PN6sc1ibrW2SMen3IfF5cr+6uFRxJ2&#10;CQ9JaFZBhdWAyM5cLX9yoakBErbPEuMh3IFp7q4WH3Ab01UJD8GVBi1EUeD+UC1XoCGadKOY1vl+&#10;VtErMfPGJddoHcBznkFUZ4hOYoCYgpGQUcWna3hAzSDjH+Pq3tAo4sWY/+7eEgNOkoXIFcgw1ZKp&#10;QmwuFMygSIxITQG33nPRe3zaAfF5ClysQ9yRYHskHdERzeyhc6G+hqcs0QQwdLWEEpORVOMMfgnJ&#10;dvGmk/yLRTK4QUlVvqHsdQJxaZphMyENUiG9lj6DYGfNnC8nlXnHcdUxGa+9jgbJNIXGYBZK+My+&#10;buES6pBLutIkYxtKOE/NBQwqJyjNajaWLj4e8xQ5nMJ/CFbCQLFCW5H9FquV3JxkdKBSWwhgRiR9&#10;rmYNF+mtGsW98snVCK/Ocjb001Zkv8WlcsMNaAl6cDc2ly6ZtR5oRmSKqLOOWtRQuRguDIdkYxQY&#10;OzgW4NxUNGNpe4zPH29NKhr4WXAy9OhdabxGai4QeKiKMnFhEtEwLTOyCQf1NhVN6AUjRQ22ZIcs&#10;ErFDwC+quB1f+y2MNtnxBA4SowNgmz9EOA9rO7GrxLVtzUgrXFyh3Q2O6SCLXYIA233x2XKXVS73&#10;xOmCwRWKfi5vsbDJ7YyP6b6kOngRhpuEy6IDrXSptRAiA4E4a+gUMh3Hie0zVloyP+mwXJTkrxnF&#10;c0qrOABB4TYTCZsTHZv7jHYr4R77mEUp2X+sRlGN9I02nJ+ECJmiSOG8UxgkYZ4JvlaDhT6pAXKH&#10;XGjYecR8NWMdLF6CDdkw1nYQ8bAscLI2WKWRyUAZjAgD+ZJF4Z9n9J5ogjFuuMPtaLOwIhIDwrgV&#10;ikwKM9qM/yaONhEfXDslNRPkjzYGfg8UFjuRVNwmSYIVTU6RrZnoU5KAcP7IUnupz3YlYvmh0Ngd&#10;GEayDANVei99Rs5n6RWHwyxzuNNUci3t+xflBR4F/E2BCh8eioBpuqTlpSwt7rHN8gZRTGlm5Foc&#10;LP0LCZYXayb3AfUn1IyRRtRe11zhcoGZw2OsLYBmHiMuyN2Kj6k5LKIuBON8m1hWIi0i0MoL0ZTo&#10;aXyMnLYKHGsZrBz7PKBIBeHtq1lWhSRfBzKMrHQmOIZdnPpMBo6141De8Y6mx6QGlajgyLXE8bJ8&#10;Z2YyyyxJWqnPAw0zACf4BeOlEcPlWDDPGLl0Oo0XqkWwBRejY6461bxM5PmxVg/6Db6giGqLKfst&#10;aR54NpKqKPqO1U3JdJW0mDjP6CDZaIM4pER8TErTC6NtuZBcN3ScSAQ0Flim19JnaCK2UEqzIOUz&#10;KT9gKb12qV8sFUAh1oEMtXYNrrs2gYQkCQwKzTcS9k59JpVBQl2XRNGlanHMJkNYpLhwEKRpoggJ&#10;JNOcZRCNx1arVV6W6xfG8mK18wXaobfopfGA1FQthjNCKz1lUTC4VS4wJDTasl+FI21DzOOgwTVs&#10;DDL9Yeld0gOfK+koL8iQSLuody4JIalASb+HUwhg6UFm2MmqCgU/T2wl3Jk2/YhUPmcg2GFN0AoI&#10;ZDJg0Fgkpa+sMnOyXuyaUU1TqekzlE4SxphSMM95kgrf2euEGGjAPOiEnCTws76EdQRE0gqG9Uwa&#10;ix6ytpc8mFBkSygpGHQJPmTF4tcIT4kVR2XFNVNyJXnSpPFoRH95KhhvMDIzFoyNFwTm8hRPaOJR&#10;FCaQGftpZ8p+CyOKynRe5Wu0bAN4bDhcvaHaC0o2hkWaDQm0FBiPGMUozrFg3BZZrAxLKTkBNrjl&#10;LBfOOVOxUSx/cQpcg4wuxd2qoVp6FkPqaRhJeJN1f4bLhv5kjcLyT/qTbBYLM++r9rx/gBMXcmc/&#10;MhU2naslqb3KlxVMrOS7w8AUaF6SsBb42jFnnGvptUtQYDaTFYkJIDehauDjQ2fpja1kc6PVSTnp&#10;mt/iU3j0hXUgVR9XK9wCkQbXGeHP2LP0VvoMb+MbST5p9rBJgsw6LytHrGzMsL5WtMA4n5jy6EoG&#10;+cozjA0nO4IujfqlYcRpk3o1MJv8DWWCWLdJUQnYqZHUOvWQhKHIE1hBxID9aykxzSVlHhe3VUCJ&#10;tCdrFmkPi+s6CQanQUAPE4va20/M7xQMlZx86+0gQJuieb3IYFMntntU4HDJS3PddVaI34hBVrOo&#10;QqWxZS0PzIsIhlPMuDOykY6MG7Envb38GcI0BKnZETChaejBwxcZ+RbDnCr1M1zEKe5AJIg8yotV&#10;Woir+Ah9iTnOanW7BDfiXFF5g3/ZvGK7fQ7VEC4VtVnBjRUn6uAoQeOwMJStxX4LrKjCQyzwMWEg&#10;TYNkmcaxlrisZSsiasm/gT4s3tpLE2FHBWMuLuJow+y+iSTppUsNxA0eEYZEqwKoU/uIAkVJRVMy&#10;f9aZ61mfYnTvmYRPFYexwF8RTXWU77hSqSmzL6ONxeWUXPboLFMvX+rKOcBH4rl41dUMTmQHhKEe&#10;wWbQblI3MUfkVBdZzHDGl9k5yzrAmp6bMbBgRA0qejy1ZamTnNLIgyOrdJFvFdMpdAWhKRqW6iZ2&#10;Atw0d+VCdBR5G6Umpg/q50VEXRpZSXWPs8EUig9K14moTA3CwLeZUyTjpfgGCReyNWcdxSzt5I/O&#10;nUAiollHmgSQSy2ULVrRupKosJ18nJDJNJR8civWybVBMITayJJ9QSFMdQckMwKw5ExD0FQ2W4Re&#10;pbfSZ3ybEFeUqXiKznG09NbF/hBFiiPOnGX5QDiYGPJQPYtUtp7Aj9HBSPq87Me+NOKX6mT1S1vf&#10;RZRbxyUu5uQxJfyMC0SKTWjGwJCo16wOEp58YQwv1YnbUFx6MyVYsYrUvKs3qj3B9aPqfCk1w9by&#10;cmqHpHBjLs9VS2LXopK/nttBBI+twVFqS7qO0UuqieyjaPSI0yjjFHTFZDOLxyl4RVakJq443HWx&#10;QgyfJbj+Kny0i0/c0Ga6iEWI02DuOjtjJeymBhb1jp1V4WmLszosSyutZM7J3g2tRDkT7TjA7tVW&#10;st87aapi0tlAMPrgkhAsaXvWfpQN5yQxz33A/Ihm3rNWWjREfkREbpKJiA/HqpbMEA2JqGMjbeYc&#10;fQk1tqJXYMeILskStHvhzzPs0pCF1pLEiiIck880QXotfabX4RRcJsJRqBSSK2MnIn+dCDsCZH5d&#10;QzK9lj5j6VgCRDDi6zCNRzYTDiBlPNaBf9PaFhIhWbIBwx5KBUaeUmFSK+nO5UUrbyWzGrUaRD8+&#10;s2wM7GTFrsESadsKjneMZc0UGGqsmFFpZgXMVjkyw5KiLntagkbtAyN9J1FnHlG0/SnjRXFgRB1M&#10;QlbWXMHwZG9TmA0SD8SYCnNt+2e/hd6SWSH+9blaZL0EtNSo8xSNKD1l48o8gEnaEwtGk43ig6Dd&#10;IpFsRfZbqhY2jr3FSCC/01bLfhV+EjCyrrGpP3uK1hh7yyJfkjSGhYgfNAwym/xtf7Av2ZcWQU2K&#10;rFWCGVbGPT7F/7uAyfYvQyDOZRm1ma00UXrtFQHRkBwdZwaHcpCJQOlF+YBWJQE3qYroSpVjPdUY&#10;UU7WRNpQxEL1jH/zt5FPYE7KxjmycoAKCZLkeYSRAsfLERmpTDtgsT1YfGn3D8psZhni45EEyXkU&#10;4Q271soGHWArD7GMS84SIKAoQn+mhJftmRtimUS3LAmDrOcag7IRJwoWhrEkGEM+SzpHkYAl6qou&#10;lqyUNCnwMwuyfoj8ontzazmXIwbrXLIFRWU5jQG93O6kJ8m+XdzPYgLpOsV/l/x7Er3yZ35LnBhU&#10;zWPLImsPhcENcvZ94fawdYo6FiebkNhivVrYJDAF+Eg8LLlWWPeWDPX0lqWNNGjgiZ/JL7ebjQFg&#10;CjGyeGaBbI4nEXVghqPWxGwt9luEOfvaUnIIIh1PgB5tQsbECGPBqB92FyxcAeyCuBUGS/tZbD32&#10;W6wV/w37+ucGM/920woemXkplt4sciaJ+JA4HSmVELK1vCbEqDmuTNF4MSLMlhNby05hEDu39mfE&#10;t+d9PkuDyGdLOVRyFIZZrrDF0AaDKJCcJf8yCGPhCwpaJOlOmeSHFdPBH8iasKgvDULAYznOrUU0&#10;Lfqu7Zn9FvuJxxKPeaCct5uolRfEIVaCVYIlkSkhElCJowo4XzAfLtbJtvnksEfjtiE1rHtUh9AV&#10;uNdGcWQPVfLEYCoUrPVy/o94t2dRAPoMs1MQ62PoJyag1Xow0Vl1Q4Ow3Qu8u8QlcO9Go45+Wpiw&#10;GSalGLLmZ5NNHCkFy1njS5wjeJbSOVh0K4MJQd9laxgKphH76KbsI42tTQ+fSfYkyyJ62EOctq7T&#10;4gAQaNJbF2ef/CY81vNMLDQLkLHcwHJ8mHMWznWSauzDtRayxSAdNIBKELq82kJEVRLkQNCYq2QQ&#10;kyUcG/H8YbDdg1CWpcerAqMqYVtEBQI5afEp0a/kgGGYzbzJdpQIT6ynAj0ULyCsNo8mvGEdLHjM&#10;cQSGZ8gTg1y2SMnek1lUKxXPzrX9FtBCfloaOfjaShMO5Ewn6RAHxchQYohEd7T8UCGrVTLmbRX2&#10;W6wQKRpNa1ZSK2fAVkqulAMPbIXoYdGrIlnaSYm1VdhvsUJ2zESdMyx2qhdwCiwWxhvtINiOC+7x&#10;9YnfWgZVXGz+Klk22RISRocQeGWwgSZFneEhc20NNiKDoCo+JCDrH1fkvvjZ59aSuWIDKMLTabUl&#10;5SezTYk3SzLDLIYly72AQegKUnKmfMYgKj0YoZpJWsnlXKJaRcKUtXzZM/NMmKo0LCYvkxJKTdJi&#10;x4LGfosilczdZecL2q4BJvtg5p9kEJ7LTgn9psAWA18wnzglkrbLpNgqcdpuMErmKsl+1IxJaO2C&#10;YmV7ldQyZK6cyjvvxFmO552F9+npl/vDvfhvT4e72w9/cnt3N3/Z3ezv97+4O179uOWs3+1ut394&#10;SuqmefPuQQ74nSRJ/2q3fXx3/fFu+zQf7vtwkNICEx5PT99tTzehtJk+dOX+9ml/DGL67oHmfX48&#10;vT09fn/89hv56/3hw2++P14dn+5+caAV4G/7sLs5cODw7uk4g1fe+nx6/Pabx9vdW/67+un+7uEk&#10;f727vnl6enz75s1JurI9/fzwuH/g6cfD8X77xNfjpzcfjtvPtw+f7u/eYNf3b6B6+uG4v46F3LvK&#10;uN8ef/3D4892h3sG9vb97d3t02/m4hgDadTDj9/f7qRD8mX3pz/Sn9sPAIiNig/b+/276y//+OW3&#10;X//m6999+d2X33/55yuWgqsP+9OOTn75B377p69/P//+9b9++Zcv/+vLP3/9269/zQ+/m1//31df&#10;/s+X33/9e378LzIeqY5QI5N+u/vVYffr09XD4Rc324dP+z8+PXJ8M9XPo2dfl/7b5r6/u31MiJC/&#10;48DQtPWxPXz8eLvbf3fY/XAPdMIAH/dg4/bwcLq5fTxxcPTb/f37PYNx/PcfUPZ3p6ftEwNC3/f7&#10;B2kgoDzu/owGh7+fjvunHSDevv0IsOLvoPiUHsw9ODda+iNgunr/+T8cPlDy9oenwwzNnz4eZ8zT&#10;SDl2WrbaB+GGkR9E8fbt/qenqx0P0Ylni2InbB/+DoBNhTwCbmGiK/mDztDeuZLtj5yCHV5Nr0jb&#10;FVsI5NUPs2YEE6R2xz/5OnPGp7efP4F03vp03D7e3O6+2z5t9ff5rbf7+nBzuPuwP377/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i1KfVFMwAA8v0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Значок электронной почты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FD5909" w14:textId="5C61D623" w:rsidR="003D1B71" w:rsidRPr="00AF0A00" w:rsidRDefault="00E405FD" w:rsidP="00380FD1">
            <w:pPr>
              <w:pStyle w:val="af1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AF0A00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Zhazinurt99@mail.ru</w:t>
            </w:r>
          </w:p>
        </w:tc>
        <w:tc>
          <w:tcPr>
            <w:tcW w:w="423" w:type="dxa"/>
            <w:vMerge/>
          </w:tcPr>
          <w:p w14:paraId="674DA481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28ACDAD5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6A81FD8E" w14:textId="77777777" w:rsidTr="003D1B71">
        <w:trPr>
          <w:trHeight w:val="174"/>
        </w:trPr>
        <w:tc>
          <w:tcPr>
            <w:tcW w:w="720" w:type="dxa"/>
          </w:tcPr>
          <w:p w14:paraId="4E1580FF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A028A69" w14:textId="77777777" w:rsidR="003D1B71" w:rsidRPr="00AF0A00" w:rsidRDefault="003D1B71" w:rsidP="00B6466C">
            <w:pPr>
              <w:pStyle w:val="af7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14:paraId="3E849478" w14:textId="77777777" w:rsidR="003D1B71" w:rsidRPr="00E405FD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7F408D84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61BFE0A5" w14:textId="77777777" w:rsidTr="003D1B71">
        <w:trPr>
          <w:trHeight w:val="633"/>
        </w:trPr>
        <w:tc>
          <w:tcPr>
            <w:tcW w:w="720" w:type="dxa"/>
          </w:tcPr>
          <w:p w14:paraId="17E9337D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8690266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0686C0C" wp14:editId="2105F04A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>
                  <w:pict>
                    <v:group w14:anchorId="7540C506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Rd5ODMAAOH9AAAOAAAAZHJzL2Uyb0RvYy54bWyknc2OJEly3+8C9A6F&#10;OgqY7YzviMb0ENSOuBCwIgciBZDHnOzsrsJWVRYya6ZneRLFg4486qg96AFWEgSsJJAHPkHNG+ln&#10;4e6RZl5ZFearAXazoiPMP/9mbl/u/vWf/HR/d/Xj/ni6PTx8uK5+sbm+2j/sDh9vHz5/uP4Pf/Vn&#10;X43XV6en7cPH7d3hYf/h+rf70/WffPMv/8XXXx7f7+vDzeHu4/54RSEPp/dfHj9c3zw9Pb5/9+60&#10;u9nfb0+/ODzuH3j56XC83z7xePz87uNx+4XS7+/e1ZtN/+7L4fjx8XjY7U8n/vXb8PL6m7n8T5/2&#10;u6e/+PTptH+6uvtwTdue5v8/zv//vfz/u2++3r7/fNw+3tzuYjO2f0Qr7re3D1S6FPXt9ml79cPx&#10;9kVR97e74+F0+PT0i93h/t3h06fb3X7uA72pNllvfnU8/PA49+Xz+y+fH5dhYmizcfqji939+Y+/&#10;Oj7+5eN3R0biy+NnxmJ+kr789Ol4L7+08uqnech+uwzZ/qenqx3/2DRj23XXVzteNW2/GbowpLsb&#10;xv0F1e7m37xJ9y5V+s405csj4Did+3/6/+v/X95sH/fzsJ7e0//vjle3Hz9cA9SH7T0Qff6vz//0&#10;/H+f/zD/7x+f//DzP7y/ev5vPP/Pn//+5//4/Pt//l09NNJLaRb0MngyTKfHXx92vzldPRx+ebN9&#10;+Lz/09Mj8IMp5Fs6pD6Wh1Mk++NHeRmt7fvdD6enX+0P83Rtf/z16Sng+iN/zaj8GPu2Ozw8nG6f&#10;9n8NL3y6vwPq/+rdVd117aYZr75c0bGq3sydA8o50d9oorFt2mm4uoFmaqumDdP+guavq6yiadqs&#10;V6SJvBXVpqKh3bSOijTROE515ehRYypyDp0m8vao1RX1zab2zJEmGqtN1W/W5wj+PYOhb6rKM0ea&#10;yFtRbyrqqKhZB4MmGrtxaBxzNJiKnEOnibw9Qmqch64duqGb1nukifpp6PpxfY4mUxFQ7Yf1ijTR&#10;UA0DNOsMq7m8bsexqbr1mipN5a5K83ndtu20cYxepan6rmphi/VeaU6v2w7Z5Ri/SlP1fdcMk6Mq&#10;zet12/ftxlOVpurHuqtbR1Wa22sv/CpN5cVfpfm9GesGNlxdMAxRx/i5AKgZvumbevTUpIm6aeo7&#10;D9Q1xzdt55J7lSbqm27sasdEaZZvmr5noVkfPU3E4E2tB32a5xm7TevhXk3UD/WmdYxerVmeRUMG&#10;YrVPhmjYTNXkgHmtOR5do/cgwhLVqDadpyrN8VVTD6OnU4ao29R97Rk/zfHVOE2NpypDNAx1NXp6&#10;pTm+7aeNR6TXmqiu23qoHPirtZxgejugtI4KTYQ62tSNp1ea56u2G/veoU7Umqru2843WZrrqwkt&#10;ZONRLzVV3W2aYePpl+b7mtWj6Tz9MlRV1/iQoTmf0QC6nn5pqqrvUBIcgG+0wEB/mUQfWcWGoRId&#10;ZvIIp0aLDBTnmjY66jJU9TBMvUO4N4b9p03Tjo4xNFR1v0FRcLBXY/i/aWqX1DBUNUv+xtUvLQAY&#10;i67xdEsT1V0z+qZLC4CmZWFwrFqNJqor+Bj1cVUTbDT/V4DXY+xYItHoGk9Vmv2reppqT68M0YbF&#10;2GNmN4b7WfY9i4khQlPgP8f4ad73KoKNJvIqgq2RF22NzeMAoKFqJwwYBwu3hvFn14ZjqgyVWBQe&#10;ULRaWmD0VAjddclkqDrWb48u2GphgSWCKeepSlN1CDO0rVWuag3bM+wbj7AwVF0/Id4dVRm271i0&#10;PNpMq6n6qh83HlhoWVF3KAuuqjRVP4xD5WCrVrM9q1Xdu+ZKUw1VtZkcYqk1sqKbRHV3IFBTDfUA&#10;OzrmSvN93U3juPFUpakGuNGj43ZGWnQTWq5DWhiqoWXBcvSqM9KiG+iVg68Mldf06Yy06Dq8RZ6q&#10;NFU/YKM6+KrTfF931ciKvw4LQ9WDQI+06Ky0GGFhz1xpqg5l32OPSHBCeejwH3qMR0OF3lN5vDGd&#10;5ntxZ3UuBGqqDvd77Zkrzfc1y30/eAZQU4m95Jorzfd1PfUjuuOq1t5pqhbnhcf47jTfY/hsmGRH&#10;VZoKqFdNtS6YeiMtvK5HQ+V1PfZGWrTIGA9fGaq+xeHmWER6zfd1Cwt73BeGqq/wM3mqMtKimZpN&#10;75AWvabqxgqB5pgrzfc1PliM73VY9JrKq3L2Rlrgp2tcc6Wp0MyqwTOAmu9xp444cxy90lQd+hLK&#10;46py1mu+d0sLQ+WVFr3me6A09RuH3W2pMBo9gqnXfI+6xCrsqUpTVQ1Q8tQ1GHGBaoaUWZ8sQ1WJ&#10;gdA267M1GHmBsMCH5qhLUxH162tXXUZgePWzQVNVjAY2jKNfmvfFzzS4xlBTVX1PYNchMgbN/Kwk&#10;Y+PROy1VVdV4jR390tyP67zq0IxXF0gSJbRe0qAae+rS7F+hefaeMNagqVh+iMF76tJSA8sCX65D&#10;7A6aCpNpwm/sGEMtNnqWfRTW9SHURDVOUlwljqq0AGhY7AbHujVoInH/Eqtcr2rUUgP5NHn8gpao&#10;w8zy+H9Gw/5odrRvdQAtUUu34JLV1WQ03A8CNw5RaIm8onA0zI+Z4OEsS9ROTTf0jl5piVFhpo4O&#10;1XM0RIgZ3NOOqjTrVyM+SAfYR0PEClnhilifK8359IomOmBhiLxL5KgZv0LgDh5YGCIYmDiio1ea&#10;8alqIiy/DnZDVKMteJxNo2F8jIvBM4CGiBhi3zjW/clKCx9fWSLSNVqP9TMZaeHV0iyVU0ubtLSQ&#10;tAFPPNoQsQ5jXayjYtLCAu8Prt91VBgiVBLXij9ptmfAEbeOmgwRjhJPCGbSXI/mPnk8dYYIGFUe&#10;G2HSTD8J0zu6ZGhwP3qcZ5Nm+Yboq2fsNA1wYKlymD2T5viuI4PO0SVNQ0ipEWN9VcxOmuHxjXpU&#10;CkNTERjuPE66aqOlxNjgsFzvlCXCOpWg93qvyB5UOuok8QNPXZoIcUldDgWw2mg5QfR68CQ7ZlST&#10;GI6ujmlRUWMCemKAFYmxSmXfjKQ7O7BRbTTjM2Eogp5h1FR1jc7pyeSsNlpg4DkfPCFHS4WnqemR&#10;M6uoR4SpAelwvXkMBEtFKh4i1yHdq42WAT1T7bHoLFXd4Yn0oVGLAcn18Hhy8X2r8cD2wVfvQqOR&#10;HiQPTC6AaKoaU1DauD5nNlGTRDSPg4vVyvRspGcegJhUTWLSIMsBfUNFzBdj0FWZliAj+d8upjYp&#10;nnglGgLunmHUsmDCiPQNo6aqyfKUlcIxZ1oWoPdj0HgQYvI8CdhV1OepTYsQbAaUNsfCSbM0RPqR&#10;2jzgr7QMqWEhhsWDEUPWsch4zKHKJG/WpKMSW/TUpmUP8pFlzQUSKw8GMvhdI2nIGJHBx9lGIGDK&#10;tx5lkRx8NW90rBqIxa1j0iRyxn0jjpE0ZOTbYrx5UGKSOUlgIrzrGUlDxhKKVHDVpiUJiWrogB6U&#10;1IaMOB4qnWckrVBgEfU4VKrakCEk+c9Tm5YleM3BpMP/RfxToaTGsT+y1jtQYoQCPpW29qwAJomU&#10;TTlkx7n6ZoUCu9FcOoLNCK2xNz2u2Kq2QqEmacOFSUPW9qgkLkxqoYC5INmkHn7TZPVAbayKjnkz&#10;QoEk996l2tWajI1hTU1QcL02m+KJOY0fw9E3Q8ZSOmC+e2ozBgrbRxqXnLQZpZKG6po3k+aJHlW5&#10;/M1Y0prfYAD8VZ6+aaFAZQNiwTOSmgxhPk6+kdRCgWze3qW4sldQmVEDEHFB0mR7ilPXs7+vMlRk&#10;sLMCuzCiJclIDrvH7VeZLFH0GPzBrknTEoGYuM9mazRV3ZP96pszLRBwV6MCeQCiqci4Q0t2DaOW&#10;B2gxra8yTYX+j9jySBGT+EnkHlPb0TNDJSLclStVmdRPxr5yaXaGin0O4vVxcLVJ/uw3ZJh75sxQ&#10;Yfo6VWSTNEpy4OhyVxgqnFLs4PAAxCaAEvfzeIcrQ8VCOEha5voyY1JA2emAl8kDEKPCkA9Cipan&#10;Mi1BGvIyXUtaq6lqRAic5qnMyAKMKN+cWap6bH0907JgTqR18ZmmqjFOyKHw9EzLggrfiEt/bDUV&#10;BysgQzyVmWRQtEASjRwAsVQkeUia/zoaTTpoRQ6uxxFeWSq3w9OkkeLIRPZ4eqaVkEpEgWs9Mymh&#10;E353V11aBWE33Ehg2TOKWpnAw+Ryw5j0U5KfqcsjrExSKHEVlwlqiAj2DpPLaWxySdvGpxAboopt&#10;Y3LYggOJWg6wr9fFYp0mqtCGNy4F1eSF4gt3mRWGiB07WISufmkpwBC6mFnTIG/wCHqY2SSGYh67&#10;dFNDVBGlI+vfMV0mMxQh5YKhIcIMIWHYVZeWABz14rKUTD4psYVxcLGXyQ1t6ZdnvgyRGDwSFliH&#10;vEkOJeXVpXYYIsyd0bMREbgqc8crNQwRIpQomqdXWnvgnAzXitJrIuwqiYU5BlCzP7apZ18MeS5q&#10;KEacaq4ok00O3aCkeJwDhorIlM9+NjmlKHrkoDvWSUM1ohLVnqXLZocS43BpiIYKG9i1exmfrhp5&#10;soZ9kTpDRZqX7Gtdh4bNDkXxdTlPDVU/m2+eurTWQLomuRiO+eL4prMHgrQA0oA9dWlVg7glssZT&#10;l6bqsAI8+QSVzQ7tGUSPMDRUHYEzlyy02aEIG9eCYqjYhCenxDiwoSUAVuLgWlBsTikhft98aYvD&#10;m3nEpCpseFOP0Oo0FTunelcUy5KRYusywGyGKE7WjUubt2SoQ8zz+ozZHNFpZKuMB4qWrIVdPCxm&#10;skRJ22ajtUf+GrKW2BDql6NnWgoAKXZDuXqmydDM2UzvqUyLASKIbCxxVabJ2HXOsUCeyrTKIfv4&#10;fGi0KaZuNGr9gdx3MtI99t5oyOiZS37YJFP2fLDWOoSwJXNXZkQBp1y4zp3BStayABsC+9eBRiNB&#10;8KT3nlxnDGVdmZepbdbowDC67GZLViOuPGi0aaMEFzh/wjFnlgzdwyX0beYoMaHBZWFasraX09XW&#10;58wkj3KWHVqwR1wZslo0OA9ATNJpDVnj4jND1hBdcKHRpJCSONKJa3A1xZpcIoXGhkQCl9Q3qafY&#10;9pggHgliyBq2mHrSXCuTfspocIisqzKtuOBglZx9B0CMKCBkJU4txzAaMndlRhTMSd2uyjTZKLvU&#10;1jvGoKmJxnzGr+WQw5Zs5OABV13GdiGHTCTB6iDi9VVNnMhzcMgqNl8rIoKwMLSrX5oMp6znmEA5&#10;Z/VshZDUTAqfA4mWbCITxrH1DkNW1TWSuo9XyzGEmgrG9J1eZVNQUbw9QhEdVrWQKXZF15GCigqp&#10;LQeIOPqlqTjjjbPNPJjXIkACEThKHHVpKtJ4Cd956tISAFeYS/PAMaJGg9j/4HFQsWlOUUlWg2cj&#10;t6WqJLPH0y+TR8qJd4ScHGNoqPCTuowJ8nhUv0hzw5nrmTBDJkzp4S+TRRq2PXuAaMi8srcycqMh&#10;WcajCOCUVsOBq8SBQpNAimWM2eIRG4ZMclUd6g2SVjWPLQpkjzoMJEvGAZ4eY4ztyqYu3OG+EdRk&#10;LHke+xmpqetir7TLVWrJakkK8cyX4X+J93sSBVDvVBNrNACHQYskU0SEJdH1XNxlyAhCePplk0Zl&#10;24XHu4KOrJuIueKqy0gNzqUhIcQhomymKYEID3+ZhFFSlVgcPJi3ZCwpHv4y6aJVQ9Kbr19aaqCk&#10;+MZQ6w1kxsx+rfWl0uSYSuzNNYZabkxVM7ogbxJMsbVdCoDJE504fciT80MSh0KhV+c1uaXsvIJH&#10;PSDUsmZkmfQwcq25n311HObvqUpTkXzmkk8mPRQekbsjPHVpmUGUpPbwsUkOZc/Rhn1XjroMWUua&#10;imcITWqopA9zGK2nLi1qcN24tDWTGIoBJQLKU5e2UDBefWNomN+tQZnTRr0yw2SF4ljaYKR4+mVE&#10;DWFt13xpmUHWplODsrmkuXTiNo7P6b6N7U26gmP300O8g4O/rrgWRG5QkSs5Hg8nuR5FX8jBFSrp&#10;8W/mm2koEir5eoUYIGnicOOIlxhkaOJ6vq7ESwxCNPF8dYi72cydJp7vEHETM4eaeL53xk2MTNbE&#10;fVGfkbKaeCgiRm5q4rGIGEGoiaciYrGiNDXPcjGNd6bFLjLkZSgTU8eQl+FMrBdDXoY0MUkMeRnW&#10;xDgx5GVoE3vDkJfhTUwIQ16GOFHvDXkZ5kTRN+RlqBMlXJPzXII60asNeRnqRFU25GWoE6XZkJeh&#10;ThRaQ16GOlFSDXkZ6kTxNORlqBMV1JCXoU7USkNehjpRFQ15GepEjdPkPJegThQ6Q16GOtHRDHkZ&#10;6kR/MuRlqBNNypCXoU60HENehjrZA2PIy1Anu1oMeRnq5ERzQ16GOjmm3JCXoU72kmhynktQJ7tD&#10;DHkZ6mS/hyEvQ53s4DDkZaiTPRmGvAx1sjfDkJehTvZNGPIy1Mnh24a8DHVyoLYhL0Od7FYw5GWo&#10;k/0HmpznEtTJjgJDXoY62VlgyMtQJ3sFDHkZ6iST35CXoU6S8w15Geok396Ql6FOUugNeRnqJCve&#10;kJehTg5bNuRlqJPkdU3OcwnqJB/dkJehTlLMDXkZ6iRr3JCXoU4SwQ15GeokuduQl6FOErYNeRnq&#10;JAnbkJehTvKqDXkZ6iRV2pCXoU6ynzU5zyWok4RmQ16GOslRNuRlqJO0Y0Nehjo5ndaQl6FOkoMN&#10;eRnqJN/XkJehTlJ4DXkZ6iQr15CXoU7ybA15Geokc1aT81yCOsmFNeRlqJPsVkNehjo5DtWQl6FO&#10;jjg15GWok5xSQ16GOskSNeRlqJO8T0NehjrJ5DTkZaiT3ExDXoY6ybbU5DyXoE7yJw15GeokI9KQ&#10;l6FOchwNeRnqJGvRkJehTvIQDXkZ6iSz0JCXoU5SDA15Gerk2EpDXoY6OVfSkJehbj4rUtPLP5Tg&#10;jriebYD8Q1kBGfTklMeyAjLwycmNZQVk8JMzHMsKyAAoJyyWFZBBUE5NLCsgA6GchFhWQAZDOd2w&#10;rIAMiBwhX1bAi4BFccQiRyIxjKIuvAha8A9lBeRIJI5RVkCORCIZZQXkSCSWUVZAjkSiGWUF5Egk&#10;nlFWQI5EIhplBeRIJKZRVEAexCCLq7CAHInENcpakMtEIhtlBeRIJLZRVkCORKIbZQXkSCS+UVZA&#10;jkQiHGUF5EgkxlFWQI5EohxlBeRIJM5RVEAe2CC7qrCAHInEOspakCORaEdZATkSiXeUFZAjkYhH&#10;WQE5Eol5lBWQI5GoR1kBORKJe5QVkCORyEdZATkSiX0UFZAHO6rCaMd8hJZRNIl/lLUgRyIRkLIC&#10;ciQSAykrIEciUZCyAnIkEgcpKyBHIpGQsgJyJBILKSsgRyLRkLICciQSDykqIA+AsGmnsIBcJhIT&#10;KWtBjkSiImUF5EgkLlJWQI5EIiNlBeRIJDZSVkCORKIjZQXkSCQ+UlZAjkQiJGUF5EgkRlJUQB4U&#10;YYtAYQE5EomTlLUgRyKRkrICciQSKykrIEci0ZKyAnIkEi8pKyBHIhGTsgJyJBIzKSsgRyJRk7IC&#10;ciQSNykqIA+UcGJWYQE5EomdlLUgRyLRk7ICciQSPykrIEciEZSyAnIkEkMpKyBHIlGUsgJyJBJH&#10;KSsgRyKRlLICciQSSykqIA+ecKNAYQE5EomnlLUgRyIRlbICciQSUykrIEciUZWyAnIkElcpKyBH&#10;IpGVsgJyJBJbKSsgRyLRlbICciQSXykqIA+ocP1AYQE5EomxlLUgRyJRlrICciQSZykrIEcikZay&#10;AnIkEmspKyBHItGWsgJyJBJvKSsgRyIRl7ICciQScykpYD4HQZu+8g9lBWRIlNMOygrIkCgnH5QV&#10;kCFRziUoKyBDopxRUFZAhkQ5QqCsgAyJcppAWQEZErk/sLCADImyg7+sBRkSZVt+UQF5jIUbeAoL&#10;yJFYGGOp8xiL/ENZF3IkFsZY2PFsA5byD2UtyJFYGGOZN6QbeVAYY5m3i9sCCpGYbxKRTeFlY5Aj&#10;sTDGMu/WNl0ojLFwR142jYUxFs5EyAsoROKL7SKFMZb6xYaRwhgLd9DkXSiUiS82jRTGWLjML29B&#10;IRJfbBwpjLHUL7aOFMZYuCIk60JhjIVTSPMCClfnfAMJlymUcWO+hYR7dwsLyGViYYyFU3/yMTBI&#10;DNsO49bY4373dHX34fru+urpw/XT9dXxw/Xx+ur7D9ffS6vZLLt9kh216c+rLx+u45Vj11c38vfE&#10;rvV23ld7f/hx/1eH+csn2WDLSfftJm4L4TYFjreKA3H+cPfD97e7f73/23UyWrIUytnqcw/Phb79&#10;VnpsKrJPqeCeA6ODVsC59JzhHAcgVssVrJHFebcJ0uFcLccBx6gMd83LmhAluKfaNwueb9IKvb3Q&#10;qFcG2PZvd3c47efJPA987DMn8NZphkgWWnym5w9tUW+RLYPBgbRi30kq1LgU+vZb3wxx7h4zEwrm&#10;2Nvg6T8X3HJZUHzbchrmzLfnt5yTEjPjzrPrrPbtghvu9Qocx5H1Lxr1ygDbYX1jhjhhiEvw5j5z&#10;eCOnr7zgobsHwz0cc8wRijPBwJlci/80fWZrjhN6kWgZu3YcOWM4K/Ltty9H9nUQcq4tV4aHLnZc&#10;CrbexQ5ZErrYc/jg4hZLXUy/qXPcbSNX2IJHziztloU9fZZ+0+evjHj67PXJ4mw3zlWeK+po1zL0&#10;b3MTh0lyNn2g4tDMEIJLoyvgkpPxaDtnM8phx0Eqz0Kp6RvuywsvJ86i8Usd7vDirquZUs5FCgHo&#10;pc6Oe47CdHMpK9fWmTo5fTsyN2Afz9E2I+nSWIUhbRouu40T0DVcIR4xnL5Kv/HreuRuptA2boRd&#10;gqLpq0sAbjiyKuoOHNjfBrVj6Q/nWkaO6CduRzWCAVklnZABHjgt5+yTMf25VCemA5fbzJQjh6aH&#10;0U91clMsJ9vML8lgbNvg/17eMqpx4jhvg9tCFqtntVaugxRDUdpbceQ6y6+eHS5Z4zyY8LaVm23M&#10;IsapikNMaZfTFTn9NE6E7Z59CpNCykATt2whWjke2hbMPQ6pWrkwIfRn6e3IcXNxLLgprTp7YFd7&#10;y/EgXMIa+sNZPK0V6txpXMcsd7m+lrth9VjIfYtRaqHdc09Ygp3tn30KvaWH3CA6V8vp1Nz4aCAD&#10;i3LiVnjbchW57S0YYh0KbzsOOT1rb6u9pQ8IwtBdZofL10yHuPaS0xljxdRaBd/XMsyc9g8OQ83c&#10;5lU0vYC1janbLGJcaG1r5myiNtpoXJXC7Rv29SQqUWwYl2NyWKUbWHLOJ8tUHM35olg9iZgUtCus&#10;6vwtItC8RrA3cSMjJcEQBTV3OI1SqznKBw3OFN2jD8XhrDj3dLJDwk18TFFkRPRGvvD3mavQuX93&#10;7jP393Cjuu0UZ05ySFh4LVcJBW97mmdWd25AiUzOAg9WC2rmjOxU88SpnWG8lqI7btCI0p1TCzkT&#10;zch+VEWZ/TBXXHpIAf6awVdSNTnoSi4ENqPN+CM3QtHhDjv9miVHrsAIr7mSlvsu3TVzPi4X1cWi&#10;OSJ9E1ILUp8rTt2sU5+RNpmM4by2Okkvbj/m6il/nyuOo2Shja0euY7LyBGQzemH8W1DRWawGd4u&#10;MTsHMpXM8nxPYRQjLD3c0qfHskVYJ1ZvCE4Hl1saDo7C2qS3FSLk7NVcFV+i/CTJ95Kf4E6xqeaF&#10;iwvXgJJuVIXtFSehEm3tnBK3Wi1LYFppOUFVbihUKpJcrBeGmEvv5BhN/ZIDsrgwLjSJk+k3i4Fq&#10;1wT7FNfDjqU0kE6woxUdaBQS9Jeunq3BNMA16k1cDdFz+E9a9FJdNt0OdTIZHM89F8tixkFiui9a&#10;A+IU5DBtqc7XFFPbs9cVW5ZPjIrQo5bTXJco7tuaLQerybzOLRYpbkeftw0COL7tB6uryKFs2Dvx&#10;7VACCEh7pFwk5UoKM+m85XLBAETu++7CpKeRYp0Df4F3WJgwNPzTg2Y837MkujpKddCuzgVTU3QR&#10;dCgFVl2s0Qeb6I7nNHVu+yuolmNeIxQ7LrfIF0hOWIz6IpeeCn8q7kAm46EJI8WSJOuwG4wdSnq0&#10;qjpkd1Yt18vJqiYs0MvRcEa0YYPRqDC3OF040LmgWmYvKl+4A7BiTH9QuDg0NFRLb62kr1HJaVd4&#10;C9zOsQbDbMnOiEzHzXCYSDPRwFGrS7wxfZZ+0+ccrR5bwEl/sE3sWvos/S6fg9TQpAHEL+pL+sxy&#10;6EKE7IlNWogWoIGz81vugzViouakUyzK0B2uvQtvfeKHG2mXrsHYYdbO1cpdzbFguVnBMh2yV6ZZ&#10;8PCGmZV6nfpJV2I/e64mCHNNW9NnlwcHMwEwzshbjM1zK5E50aBgNeZGMwsfMagSLtHGL7NDqj62&#10;kpsFFg5DYVzMjPTZxVbKtdZJCNFK/jRsqaQBk2TXbw4XHUVYSg+BOwZhhJitKFWfWol6Fef9LJz0&#10;WL7un2HBSg4KMTGWUVkR/phm2GdzM+XcYGu6octz7WLoBGesRt/wMk01dno8aAL7qsQ+RglpN0ng&#10;bbgiaPYmLQWzMqBMhbFjUQvZRMtb7jziDq7wljX8vD/jLQHxmvsqTUD6XSYCHowY40DVxTxMn6Xf&#10;9DmQTIBFb1vUhfRZ+o2fA6VNXHE7jq5esmjTZ+k3fY7ussh/5bFKn6Xf9Dn4jm1nZeSo8Ey4WQQm&#10;IpyWyb8130BjoI7MY5LCkNejnG2tGQEzCI9BeMvqFNjVJ61gRBT/mVS8hVa5JtAk13CGtzjdMv57&#10;DfG2f6/rS+EY+mjBgTcvy6CEovTPrUJdjmQLOrlzKdluXEs3hD0bl95yqR5S7rLwsl2IU6RKxtGD&#10;8joHzVTR3FUf2ILjdRHFVlqxPMIrodUy1OetHG+xDUyAoyRQcV8ealkGpgx7mMFppayoES0t+/5y&#10;z7jILKn4EuwI1pvqGUdkBxhQINdFWfhh4HO9fGwjdzqUGEPcZz9E/UgumM7sHRHqXJwTisaCgAkM&#10;8LnTt0k2K8ca4wuKvbW9tE+J4ehS8l6hz+ZLMc6MpAURKsT+szVvQuxEVhdRlc/YtXXZp1AzV2Jh&#10;lgQdAB0PP5ABCvICiRT6jDE2TJn/Ch0B83weEkQkQT5/nwW1OK0CrRzZbY1aAAq/x5p7zHLL72h1&#10;OO1Su3GoFIz2hIiKAVe6PMA7eh5FE0tT0aJsWUcibiBx2s9DjRdLZRAZxrk01B0iKo00WpzcraTk&#10;Jv4V7gsOBXMmNo/6LY4GnALzW/wwA9EXP7bwjCbU4vlsbTyCHKpkTYgfKTNFkF5TtMrwuUwi9S8Z&#10;G5bt5Zo52idDxO0IrCMplJ0+S78JgeDvkihKn6Xf5XNx98TSYYaUhZY+S7/pc25UTnIQAbv6+WIP&#10;ct76WGF6hA6nUtPvUjpcHxpjBHj6LP2mz7GeY1eBDgr5SukYTnEgayTpYuqlUtNvKl0uWQ2NwdPR&#10;L0kM6bP0mz4/jzsXpmP3Z425hGG0PsZlroPyxepWEMaoJUgSGvBiKXx1fbXVvL5AhztJQ+l4gVCB&#10;wsy8rdIy4X0acgROwGJaSwYEQQrMsIxbCYPNBUfO9bGklEhz7LU+iSY04dDSVCeBOvS3uViuleCm&#10;LT2CTALMM78kFFTit0TfHqKdTGBYfBpqYupRgj1zsfg2CfaYl1yKnuxv8Swm6zebFyPeIoK4CjEW&#10;O9BPay0Q+djErrwMtTHUUYWdMNALDFoiLPHAF7mFJvPvE+6Imq4YvRhPupsNwZXEHHhxF3fYejfn&#10;S+PnwWPTLu5KM2OqWFZosWLUuBNQjN3ELYuikoTJep3I7Oh4whmH5mSmE76Njj3mGSPdvMSDkRYK&#10;XJz4j6RBLvWbiGtMhEKZHEhJ0F0Rj22UXANeL+sok2yY9JJhL3C3szqkeA0q6miXROItiXWHQcKk&#10;ukEsavGsLtoqGq67nxJjTVAYCdaHrZuJPzkiAOstTDerH9ck6lpnj3h8y31cXK7srxYeSdglPCSh&#10;WQUVVgMiO3O1/MmFpgZI2D5LjIdwB6a5u1p8wG1MVyU8BFcatBBFgftDtVyBhmjSjWJa5/tZRa/E&#10;zBuXXKN1AM95BlGdITqJAWIKRkJGFZ+u4QE1g4x/jKt7Q6OIF2P+u3tLDDhJFiJXIMNUS6YKsblQ&#10;MIMiMSI1Bdx6z0Xv8W0HxOcpcLEOcUeC7ZF0REc0s4fOhfoa3rJEE8DQ1RJKTEZSjTP4NSTbxZtO&#10;8l8sksENSqryDWWfE4hL0wybCWmQCumz9BsEO2vmfDmpzDuOq47JeOtzNEimKTQGs1DCZ/ZzC5dQ&#10;h1zSlSYZ21DCeWouYFA5QWlWs7F08fGYt8jhFP5DsBIGihXaiuxTrFZyc5LRgUptIYAZkfS5mjVc&#10;pLdqFPfKJ1cjvDrL2dBPW5F9ikvlhhvQEvTgbmwuXTJrPdCMyBRRZx21qKFyMVwYDsnGKDB2cCzA&#10;ualoxtL2GJ8/3ppUNPCz4GTo0bvSeI3UXCDwUBVl4sIkomFaZmQTDuptKprQC0aKGmzJDlkkYoeA&#10;X1RxO772KYw22fEEDhKjA2CbP0Q4D2s7savEtW3NSCtcXKHdDY7pIItdggDbffHZcpdVLvfE6YLB&#10;FYp+KW+xsMntjK/pvqQ6eBGGm4TLogOtdKm1ECIDgThr6BQyHceJ7TNWWjI/6bBclOSvGcVzSqs4&#10;AEHhNhMJmxMdm/uMdivhHvuaRSnZf6xGUY30jTacn4QImaJI4bxTGCRhngm+VoOFPqkBcodcaNh5&#10;xHw1Yx0sXoIN2TDWdhDxsCxwsjZYpZHJQBmMCAP5kkXhn2f0nmiCMW64w+1os7AiEgPCuBWKTAoz&#10;2oz/Jo42ER9cOyU1E+SPNgZ+DxQWO5FU3CZJghVNTpGtmehTkoBw/shSe6nPdiVi+aHQ2B0YRrIM&#10;A1X6Lv1GzmfpFYfDLHO401RyLe33F+UFHgX8TYEKHx6KgGm6pOWlLC3usc3yBlFMaWbkWhws/SsJ&#10;lhdrJvcB9SfUjJFG1F7XXOFygZnDa6wtgGZeIy7I3YqvqTksoi4E43ybWFYiLSLQygvRlOhpfI2c&#10;tgocaxmsHPs8oEgF4e2rWVaFJF8HMoysdCY4hl2c+kwGjrXjUN7xjqbXpAaVqODItcTxsnxnZjLL&#10;LElaqc8DDTMAJ/gF46URw+VYMM8YuXQ6jReqRbAFF6NjrjrVvEzk+bVWD/oNvqCIaosp+5Q0Dzwb&#10;SVUUfcfqpmS6SlpMnGd0kGy0QRxSIr4mpemV0bZcSK4bOk4kAhoLLNNn6Tc0EVsopVmQ8pmUH7CU&#10;PrvUL5YKoBDrQIZauwbXXZtAQpIEBoXmGwl7pz6TyiChrkui6FK1OGaTISxSXDgI0jRRhASSac4y&#10;iMZjq9UqL8v1K2N5sdr5Au3QW/TSeEBqqhbDGaGV3rIoGNwqFxgSGm3Zr8KRtiHmcdDgGjYGmf6w&#10;9C7pgS+VdJQXZEikXdQ7l4SQVKCk38MpBLD0IDPsZFWFgl8mthLuTJt+RCqfMxDssCZoBQQyGTBo&#10;LJLSV1aZOVkvds2opqnU9BtKJwljTCmY5zxJhe/sc0IMNGAedEJOEvhZX8I6AiJpBcN6Jo1FD1nb&#10;Sx5MKLIllBQMugQfsmLxa4S3xIqjsuKaKbmSPGnSeDSivzwVjDcYmRkLxsYLAnN5iyc08SgKE8iM&#10;/bQzZZ/CiKIynVf5Gi3bAB4bDldvqPaCko1hkWZDAi0FxiNGMYpzLBi3RRYrw1JKToANbjnLhXPO&#10;VGwUy1+cAtcgo0txt2qolp7FkHoaRhLeZN2f4bKhP1mjsPyT/iSbxcLM+6o97x/gxIXc2Y9MhU3n&#10;aklqr/JlBRMr+e4wMAWalySsBb52zBnnWvrsEhSYzWRFYgLITaga+PjQWXpjK9ncaHVSTrrm3+Jb&#10;ePSVdSBVH1cr3AKRBtcZ4c/Ys/RV+g1f4xtJPmn2sEmCzDovK0esbMywvla0wDifmPLoSgb5yjOM&#10;DSc7gi6N+qVhxGmTejUwm/wNZYJYt0lRCdipkdQ69ZKEocgTWEHEgP1rKTHNJWUeF7dVQIm0J2sW&#10;aQ+L6zoJBqdBQA8Ti9rbT8zvFAyVnHzr7SBAm6J5vchgUye2e1TgcMlLc911VojfiEFWs6hCpbFl&#10;LQ/MiwiGU8y4M7KRjowbsSe9vfwKYRqC1OwImNA09ODhi4x8i2FOlfodLuIUdyASRB7lxSotxFV8&#10;hL7EHGe1ul2CG3GuqLzBv2xesd0+h2oIl4rarODGihN1cJSgcVgYytZinwIrqvAQC3xMGEjTIFmm&#10;cawlLmvZioha8m+gD4u39tJE2FHBmIuLONowu28iSfroUgNxg0eEIdGqAOrUPqJAUVLRlMyfdeZ6&#10;1qcY3Xsh4VPFYSzwV0RTHeU7rlRqyuzHaGNxOSWXPTrL1MeXunIO8JF4Ll51NYMT2QFhqEewGbSb&#10;1E3METnVRRYznPFlds6yDrCm52YMLBhRg4oeT21Z6iSnNPLgyCpd5FvFdApdQWiKhqW6iZ0AN81d&#10;uRAdRd5GqYnpg/p5EVGXRlZS3eNsMIXig9J1IipTgzDwbeYUyXgpvkHChWzNWUcxSzv5o3MnkIho&#10;1pEmAeRSC2WLVrSuJCpsJx8nZDINJZ/cinVybRAMoTayZF9RCFPdAcmMACw50xA0lc0WoVfpq/Qb&#10;vybEFWUqnqJzHC19dbE/RJHiiDNnWT4QDiaGPFTPIpWtJ/BjdDCSPi/7sS+N+KU6Wf3S1ncR5dZx&#10;iYs5eUwJP+MCkWITmjEwJOo1q4OEJ18Zw0t14jYUl95MCVasIjXv6o1qT3D9qDpfS82wtbye2iEp&#10;3JjLc9WS2LWo5G/ndhDBY2twlNqSrmP0kmoi+ygaPeI0yjgFXTHZzOJxCl6RFamJKw53XawQw2cJ&#10;rr8JH+3iEze0mS5iEeI0mLvOzlgJu6mBRb1jZ1V42+KsDsvSSiuZc7J3QytRzkQ7DrB7s5Xs906a&#10;qph0NhCMPrgkBEvanrUfZcM5ScxzHzA/opn3opUWDZEfEZGbZCLiw7GqJTNEQyLq2EibOUdfQ42t&#10;6A3YMaJLsgTtXvjzDLs0ZKG1JLGiCMfkM02QPku/6XM4BZeJcBQqheTK2InIPyfCjgCZP9eQTJ+l&#10;31g6lgARjPg5TOORzYQDSBmPdeDftLaFREiWbMCwh1KBkbdUmNRKunN50cpbyaxGrQbRj88sGwM7&#10;WbFrsETatoLjHWNZMwWGGitmVJpZAbNVjsywpKjLnpagUfvASN9J1JlHFG1/ynhRHBhRB5OQlTVX&#10;MDzZ2xRmg8QDMabCXNv+2afQWzIrxL8+V4usl4CWGnXeohGlt2xcmQcwSXtiwWiyUXwQtFskkq3I&#10;PqVqYePYW4wE8jtttexX4Z8EjKxrbOrP3qI1xt6yyJckjWEh4gcNg8wmf9sf7Ev2pUVQkyJrlWCG&#10;lXGPb/H/LmCy/csQiHNZRm1mK02UPntDQDQkR8eZwaEcZCJQelU+oFVJwE2qIrpS5VhPNUaUkzWR&#10;NhSxUL3g3/xr5BOYk7JxjqwcoEKCJHkeYaTA8XJERirTDlhsDxZf2v2DMptZhvh4JEFyHkV4w661&#10;skEH2MpLLOOSswQIKIrQnynhZXvmhlgm0S1LwiDrucagbMSJgoVhLAnGkM+SzlEkYIm6qoslKyVN&#10;CvzMgqxfIr/o3txazuWIwTqXbEFRWU5jQC+3O+lJsm8X97OYQLpO8d8l/55Er/yZ3xInBlXz2LLI&#10;2kNhcIOcfV+4PWydoo7FySYktlivFjYJTAE+Eg9LrhXWvSVDPX1laSMNGnjiZ/LL7WZjAJhCjCye&#10;WSCb40lEHZjhqDUxW4t9ijBnX1tKDkGk4wnQo03ImBhhLBj1w+6ChSuAXRC3wmBpP4utxz7FWvHf&#10;sK9/bjDzbzet4JGZl2LpzSJnkogPidORUgkhW8tbQoya48oUjRcjwmw5sbXsFAaxc2u/Ir497/NZ&#10;GkQ+W8qhkqMwzHKFLYY2GESB5Cz5l0EYC19Q0CJJd8okP6yYDv5A1oRFfWkQAh7LcW4tomnRd23P&#10;7FPsJx5LPOaBct5uolZeEIdYCVYJlkSmhEhAJY4q4HzFfLhYJ9vmk8MejduG1LDuUR1CV+BeG8WR&#10;PVTJE4OpULDWy/k/4t2eRQHoM8xOQayPoZ+YgFbrwURn1Q0NwnYv8O4Sl8C9G406+mlhwmaYlGLI&#10;mp9NNnGkFCxnjS9xjuBZSudg0a0MJgR9l61hKJhG7KObso80tja9fCHZkyyL6GEPcdq6TosDQKBJ&#10;X12cffKb8FjPM7HQLEDGcgPL8WXOWTjXSaqxL9dayBaDdNAAKkHo8moLEVVJkANBY66SQUyWcGzE&#10;y5fBdg9CWZYerwqMqoRtERUI5KTFp0S/kgOGYTbzJttRIjyxngr0ULyAsNo8mvCGdbDgMccRGN4h&#10;Twxy2SIle09mUa1UPDvX9imghfy0NHLwtZUmHMiZTtIhDoqRocQQie5o+aFCVqtkzNsq7FOsECka&#10;TWtWUitnwFZKrpQDD2yF6GHRqyJZ2kmJtVXYp1ghO2aizhkWO9ULOAUWC+ONdhBsxwX3+PrEby2D&#10;Ki42f5Usm2wJCaNDCLwy2ECTos7wkrm2BhuRQVAVXxKQ9Y8rcl/87HNryVyxARTh6bTakvKT2abE&#10;myWZYRbDkuVewCB0BSk5U75gEJUejFDNJK3kci5RrSJhylq+7Jl5IUxVGhaTl0kJpSZpsWNBY5+i&#10;SCVzd9n5grZrgMk+mPmfZBBeyk4J/abAFgNfMJ84JZK2y6TYKnHabjBK5irJftSMSWjtgmJle5XU&#10;MmSunMo778RZjuedhffp6Vf7w734b0+Hu9uPf3Z7dzc/7G729/tf3h2vftxy1u92t9s/PKXt1ubL&#10;uwc54HeSJP2r3fbxw/Wnu+3TfLjvw0FKC0x4PD19uz3dhNJm+tCV+9un/TGI6bsHmvfl8fT+9Pjd&#10;8Zuv5a/vDx9/+93x6vh098sDrQB/24fdzYEDh3dPxxm88tWX0+M3Xz/e7t7zv6uf7u8eTvLXh+ub&#10;p6fH9+/enaQr29MvDo/7B95+Ohzvt088Hj+/+3jcfrl9+Hx/9w67vn8H1dMPx/11LOTeVcb99vib&#10;Hx6/2h3uGdjb72/vbp9+OxfHGEijHn787nYnHZKH3Z//SH9uP8pJjNdXD9v7/Yfr5989/+Hnv/v5&#10;75//8fmfnv/PP/+O2ymvPu5PO3r5/F/4x9///J/lxdXz/3j+X8///auf/+7598//++f/9Px7GYBU&#10;aKiCWb7d/fqw+83p6uHwy5vtw+f9n54eOa+Z+ubhsp9Lh237vr+7fUwQkL/jSNCU9cE8fPp0u9t/&#10;e9j9cA9Wwoge94Dh9vBwurl9PHFS9Pv9/fd7en/8tx/R7nenp+0TI0Bf9/sHaSAoPO7+PQ0Ofz8d&#10;9087ULt9/wkkxX8Htqf0Yu7BudHSH0HP1fdf/t3hIyVvf3g6zFj86dNxBjmNlHOmZW99kGZY9UH2&#10;bt/vf3q62vESJXg2IXbC5+HvgNBUyCNoFq65kj/oDO2dK9n+yLHX4dP0ibRd8YFgXP3DrAqB+tTu&#10;+CePMyt8fv/lM9Dmq8/H7ePN7e7b7dNWP89fvd/Xh5vD3cf98Zv/BwAA//8DAFBLAwQKAAAAAAAA&#10;ACEAl21/mnMDAABzAwAAFAAAAGRycy9tZWRpYS9pbWFnZTEucG5niVBORw0KGgoAAAANSUhEUgAA&#10;ABsAAAAbCAYAAACN1PRVAAAAAXNSR0IArs4c6QAAAAlwSFlzAAAXEgAAFxIBZ5/SUgAAAxhJREFU&#10;SA21ls9LVFEUxx01yo0WpEu1gkKoLBNKIqxtIjoxLlT6D6JaFohbsXXrFm6KoDYuqkVkWZhQmGVZ&#10;aT+oNjkEGlZU0vT5zpyrxxfzq/ILn7nnnnvuuW/uO+++FyvJo1QqtZGQKmiEg3AIdsALGIV7MAkL&#10;sVhsnrZ4sUg5xOEOLEIuaVxxii8vajUm1MFF+AnF6AfBmldX0IIE6uqewb/oKZPj0QVj3kFAgv4Q&#10;VHi/2a9p5+AVvIV62AY1sBWi+objOPfxSnSghIUaYRaieo/jBGz5YxIO+W1ccVHN4FBhrQjHOrgc&#10;jaR/HZpCJHYHnIPz1na4sSZ8NyAq5c0UDUYMjsESeF2ls1nJaEtlwzR4qS9/qcXJ1jwv5VUdlCpR&#10;JdwGr090mi1BN3aX2f0+CLvf/F3Y3WY3Y2u+l/JXhj33Jf6dgT6b2Iatcr4JFVALX0D6CurLr3HF&#10;tdm8PmzlCVL+ei3WGTzWfqBVkvUwbr6PtDtBD/qI+dSqL/+c+e7TbgDNVx6vTu11i67GKUm5vqPf&#10;DqE40uWNfwnflMVOWV9lX20+bX27zU+aLzQtqpLW0LP2gbVvaE+BLkjP40uQLoDsu+og2SchZeh5&#10;lB7CnrSV+WnVNi74/4p9xgX8tUmes5G88/pn07DfZdWpoIvQlhwwv/7dLbbnCf7d2IdhhP5j+ruw&#10;j8Av0L8bx6/dSeehDXqupIPgNaFRHAnwz14o7QELHrC4HjdZVZcw/4TzyxzUFY9p0KmagVr6wxDu&#10;32fsWfy6dw0gNVh/Blvjku7TsM0PRZMe4GdM/0BnW77nbIyYKqiBUOZJ68uvktdzdlSZabM+Z9lO&#10;kH02UdvUa/ZpbC9Vq5L3Qo/ZOU+QQs7GMpJtgknwUl/+Mlso99loQdlO/Wsk2qsYCTvfqa+3RFQr&#10;p34mTTpRI1Eqgqj+2/tM1bUsVlHZDsHavqnDiiwYhzX5BglrrGpZrA4ugcq5GOkRKvzrKqzKJL0+&#10;9AYfhUXIJY0rTruS+QQIiVy76p45/7LJ5PBFrBM8fBFvx9ZpPwr6In4Eeb+IfwMBnfahnHyVHgAA&#10;AABJRU5ErkJgglBLAwQUAAYACAAAACEAOwbHvtoAAAADAQAADwAAAGRycy9kb3ducmV2LnhtbEyP&#10;QUvDQBCF74L/YRnBm93EGJGYTSlFPRXBVhBv02SahGZnQ3abpP/e0Yu9zGN4w3vf5MvZdmqkwbeO&#10;DcSLCBRx6aqWawOfu9e7J1A+IFfYOSYDZ/KwLK6vcswqN/EHjdtQKwlhn6GBJoQ+09qXDVn0C9cT&#10;i3dwg8Ug61DrasBJwm2n76PoUVtsWRoa7GndUHncnqyBtwmnVRK/jJvjYX3+3qXvX5uYjLm9mVfP&#10;oALN4f8YfvEFHQph2rsTV151BuSR8DfFS5ME1F70IQVd5PqSv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a0XeTgzAADh/QAADgAAAAAAAAAAAAAAAAA6AgAA&#10;ZHJzL2Uyb0RvYy54bWxQSwECLQAKAAAAAAAAACEAl21/mnMDAABzAwAAFAAAAAAAAAAAAAAAAACe&#10;NQAAZHJzL21lZGlhL2ltYWdlMS5wbmdQSwECLQAUAAYACAAAACEAOwbHvtoAAAADAQAADwAAAAAA&#10;AAAAAAAAAABDOQAAZHJzL2Rvd25yZXYueG1sUEsBAi0AFAAGAAgAAAAhAKomDr68AAAAIQEAABkA&#10;AAAAAAAAAAAAAAAASjoAAGRycy9fcmVscy9lMm9Eb2MueG1sLnJlbHNQSwUGAAAAAAYABgB8AQAA&#10;PTs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F8DE18B" w14:textId="3A36AECC" w:rsidR="003D1B71" w:rsidRPr="00AF0A00" w:rsidRDefault="00E405FD" w:rsidP="00380FD1">
            <w:pPr>
              <w:pStyle w:val="af1"/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en-US" w:eastAsia="ko-KR"/>
              </w:rPr>
            </w:pPr>
            <w:r w:rsidRPr="00AF0A00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Ins</w:t>
            </w:r>
            <w:r w:rsidR="00AF0A00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tagram</w:t>
            </w:r>
            <w:r w:rsidRPr="00AF0A00"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kk-KZ" w:eastAsia="ko-KR"/>
              </w:rPr>
              <w:t xml:space="preserve">: </w:t>
            </w:r>
            <w:proofErr w:type="spellStart"/>
            <w:r w:rsidRPr="00AF0A00">
              <w:rPr>
                <w:rFonts w:eastAsia="Batang"/>
                <w:b/>
                <w:bCs/>
                <w:color w:val="000000" w:themeColor="text1"/>
                <w:sz w:val="24"/>
                <w:szCs w:val="24"/>
                <w:lang w:val="en-US" w:eastAsia="ko-KR"/>
              </w:rPr>
              <w:t>zhazira_nurtayeva</w:t>
            </w:r>
            <w:proofErr w:type="spellEnd"/>
          </w:p>
        </w:tc>
        <w:tc>
          <w:tcPr>
            <w:tcW w:w="423" w:type="dxa"/>
            <w:vMerge/>
          </w:tcPr>
          <w:p w14:paraId="211246D9" w14:textId="77777777" w:rsidR="003D1B71" w:rsidRPr="00E405FD" w:rsidRDefault="003D1B71" w:rsidP="00A14C79">
            <w:pPr>
              <w:pStyle w:val="af1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5534B2E5" w14:textId="77777777" w:rsidR="003D1B71" w:rsidRPr="00966440" w:rsidRDefault="003D1B71" w:rsidP="005801E5">
            <w:pPr>
              <w:pStyle w:val="1"/>
              <w:rPr>
                <w:sz w:val="22"/>
                <w:szCs w:val="22"/>
              </w:rPr>
            </w:pPr>
          </w:p>
        </w:tc>
      </w:tr>
      <w:tr w:rsidR="003D1B71" w:rsidRPr="00B22425" w14:paraId="65C08FE8" w14:textId="77777777" w:rsidTr="003D1B71">
        <w:trPr>
          <w:trHeight w:val="2448"/>
        </w:trPr>
        <w:tc>
          <w:tcPr>
            <w:tcW w:w="720" w:type="dxa"/>
          </w:tcPr>
          <w:p w14:paraId="1919F189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353D536" w14:textId="77777777" w:rsidR="003D1B71" w:rsidRPr="00E405FD" w:rsidRDefault="003D1B71" w:rsidP="00222466">
            <w:pPr>
              <w:rPr>
                <w:color w:val="000000" w:themeColor="text1"/>
              </w:rPr>
            </w:pPr>
          </w:p>
        </w:tc>
        <w:tc>
          <w:tcPr>
            <w:tcW w:w="423" w:type="dxa"/>
          </w:tcPr>
          <w:p w14:paraId="12273430" w14:textId="77777777" w:rsidR="003D1B71" w:rsidRPr="00E405FD" w:rsidRDefault="003D1B71" w:rsidP="00222466">
            <w:pPr>
              <w:rPr>
                <w:color w:val="000000" w:themeColor="text1"/>
              </w:rPr>
            </w:pPr>
          </w:p>
        </w:tc>
        <w:tc>
          <w:tcPr>
            <w:tcW w:w="6607" w:type="dxa"/>
            <w:vMerge/>
          </w:tcPr>
          <w:p w14:paraId="0509D86D" w14:textId="77777777" w:rsidR="003D1B71" w:rsidRPr="00966440" w:rsidRDefault="003D1B71" w:rsidP="00222466"/>
        </w:tc>
      </w:tr>
    </w:tbl>
    <w:p w14:paraId="275DADF8" w14:textId="77777777" w:rsidR="007F5B63" w:rsidRDefault="007F5B63" w:rsidP="006D79A8">
      <w:pPr>
        <w:pStyle w:val="a7"/>
        <w:rPr>
          <w:lang w:val="en-US"/>
        </w:rPr>
      </w:pPr>
    </w:p>
    <w:p w14:paraId="598F43E5" w14:textId="77777777" w:rsidR="00AF0A00" w:rsidRDefault="00AF0A00" w:rsidP="006D79A8">
      <w:pPr>
        <w:pStyle w:val="a7"/>
        <w:rPr>
          <w:lang w:val="en-US"/>
        </w:rPr>
      </w:pPr>
    </w:p>
    <w:p w14:paraId="11A17AC2" w14:textId="77777777" w:rsidR="00AF0A00" w:rsidRDefault="00AF0A00" w:rsidP="006D79A8">
      <w:pPr>
        <w:pStyle w:val="a7"/>
        <w:rPr>
          <w:lang w:val="en-US"/>
        </w:rPr>
      </w:pPr>
    </w:p>
    <w:p w14:paraId="42CCCDEC" w14:textId="77777777" w:rsidR="00AF0A00" w:rsidRDefault="00AF0A00" w:rsidP="006D79A8">
      <w:pPr>
        <w:pStyle w:val="a7"/>
        <w:rPr>
          <w:lang w:val="en-US"/>
        </w:rPr>
      </w:pPr>
    </w:p>
    <w:p w14:paraId="3E277B5E" w14:textId="77777777" w:rsidR="00AF0A00" w:rsidRDefault="00AF0A00" w:rsidP="006D79A8">
      <w:pPr>
        <w:pStyle w:val="a7"/>
        <w:rPr>
          <w:lang w:val="en-US"/>
        </w:rPr>
      </w:pPr>
    </w:p>
    <w:p w14:paraId="28F9BBF7" w14:textId="77777777" w:rsidR="00AF0A00" w:rsidRDefault="00AF0A00" w:rsidP="006D79A8">
      <w:pPr>
        <w:pStyle w:val="a7"/>
        <w:rPr>
          <w:lang w:val="en-US"/>
        </w:rPr>
      </w:pPr>
    </w:p>
    <w:p w14:paraId="72A1152D" w14:textId="77777777" w:rsidR="00AF0A00" w:rsidRDefault="00AF0A00" w:rsidP="006D79A8">
      <w:pPr>
        <w:pStyle w:val="a7"/>
        <w:rPr>
          <w:lang w:val="en-US"/>
        </w:rPr>
      </w:pPr>
    </w:p>
    <w:p w14:paraId="5B5BE860" w14:textId="77777777" w:rsidR="00AF0A00" w:rsidRDefault="00AF0A00" w:rsidP="006D79A8">
      <w:pPr>
        <w:pStyle w:val="a7"/>
        <w:rPr>
          <w:lang w:val="en-US"/>
        </w:rPr>
      </w:pPr>
    </w:p>
    <w:p w14:paraId="30236717" w14:textId="77777777" w:rsidR="00AF0A00" w:rsidRDefault="00AF0A00" w:rsidP="006D79A8">
      <w:pPr>
        <w:pStyle w:val="a7"/>
        <w:rPr>
          <w:lang w:val="en-US"/>
        </w:rPr>
      </w:pPr>
    </w:p>
    <w:p w14:paraId="1EA0FE92" w14:textId="77777777" w:rsidR="00AF0A00" w:rsidRDefault="00AF0A00" w:rsidP="006D79A8">
      <w:pPr>
        <w:pStyle w:val="a7"/>
        <w:rPr>
          <w:lang w:val="en-US"/>
        </w:rPr>
      </w:pPr>
    </w:p>
    <w:p w14:paraId="02568E79" w14:textId="77777777" w:rsidR="00AF0A00" w:rsidRDefault="00AF0A00" w:rsidP="006D79A8">
      <w:pPr>
        <w:pStyle w:val="a7"/>
        <w:rPr>
          <w:lang w:val="en-US"/>
        </w:rPr>
      </w:pPr>
    </w:p>
    <w:p w14:paraId="39BFBBB8" w14:textId="77777777" w:rsidR="00AF0A00" w:rsidRDefault="00AF0A00" w:rsidP="006D79A8">
      <w:pPr>
        <w:pStyle w:val="a7"/>
        <w:rPr>
          <w:lang w:val="en-US"/>
        </w:rPr>
      </w:pPr>
    </w:p>
    <w:p w14:paraId="63E9E990" w14:textId="366C9780" w:rsidR="00AF0A00" w:rsidRPr="00AF0A00" w:rsidRDefault="00AF0A00" w:rsidP="006D79A8">
      <w:pPr>
        <w:pStyle w:val="a7"/>
        <w:rPr>
          <w:lang w:val="en-US"/>
        </w:rPr>
      </w:pPr>
    </w:p>
    <w:sectPr w:rsidR="00AF0A00" w:rsidRPr="00AF0A00" w:rsidSect="00B22425">
      <w:headerReference w:type="default" r:id="rId20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D6E3F" w14:textId="77777777" w:rsidR="00794ECD" w:rsidRDefault="00794ECD" w:rsidP="00590471">
      <w:r>
        <w:separator/>
      </w:r>
    </w:p>
  </w:endnote>
  <w:endnote w:type="continuationSeparator" w:id="0">
    <w:p w14:paraId="0F2D805C" w14:textId="77777777" w:rsidR="00794ECD" w:rsidRDefault="00794EC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B7B93" w14:textId="77777777" w:rsidR="00794ECD" w:rsidRDefault="00794ECD" w:rsidP="00590471">
      <w:r>
        <w:separator/>
      </w:r>
    </w:p>
  </w:footnote>
  <w:footnote w:type="continuationSeparator" w:id="0">
    <w:p w14:paraId="2881A113" w14:textId="77777777" w:rsidR="00794ECD" w:rsidRDefault="00794EC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5C33" w14:textId="77777777" w:rsidR="00590471" w:rsidRPr="00B22425" w:rsidRDefault="00310F17" w:rsidP="00060042">
    <w:pPr>
      <w:pStyle w:val="a7"/>
    </w:pPr>
    <w:r w:rsidRPr="00B22425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4C6BFEC" wp14:editId="67BDA4C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4E54D9C4" id="Группа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2YhMwGADHgJgAOAAAAZHJzL2Uyb0RvYy54bWyknc0OZdd2lftIvEPJTaTEZ+99/raVm3QC&#10;oYEgUkAKzaJc/pFsV6mqEt/0IuUBaPAA0OABkOhEQoDEE/i+Ed88da89xgmwv7rEyU1sZ9Q8a+21&#10;xpprzjHn+qM/+fX3373469fv3n/75odffbb84emzF69/ePXmy29/+PpXn/2bf/3P/uD+2Yv3H17+&#10;8OXL79788PpXn/3N6/ef/ckf/+N/9Ec/vv3i9frmmzffffn63Qv+kB/ef/Hj21999s2HD2+/+Pzz&#10;96++ef39y/d/+Obt6x/4l1+9eff9yw/87buvP//y3csf+dO//+7z9XS6fv7jm3dfvn335tXr9+/5&#10;p3/68V9+9sePP/+rr16/+vCvvvrq/esPL7771Wf8tg+P/3z3+M9/N//5+R//0csvvn738u033776&#10;7c94+Xv8iu9ffvsDRn/+o/705YeXL/7q3bf/4I/6/ttX7968f/PVhz989eb7z9989dW3r14/xsBo&#10;ltPTaP7s3Zu/evsYy9df/Pj125+nial9mqff+4999S//+s/evf2Lt3/+jpn48e3XzMXj72Ysv/7q&#10;3ffzv/mVL379mLK/+XnKXv/6w4tX/MP79Xq9betnL17x75bT5Xzb9+XjrL76hqn/BfgH63q/nn47&#10;46+++adHf8Dnv/sBn9fP+vlvPv5cfv+fv3vx7ZcYP3/24oeX37PGfvoPv/nb3/zdT/+Tv/7L//pP&#10;/PPfDu2Tx7rs92X97S/+3YDPp+v5xDAeA97uy35ZL//H8f6DkQ7yfN0/Is987ct6HeT/daDsiPe/&#10;fPT3/38f/S++efn29WMtvf8iJu3nOfuPP/2Pn/7bT3//+J///tPf/+bff/Hip//M3//X3/zdb/72&#10;MY+PAf349gH/ecG8/+I9a+d3q+XFuzfssOV0Z4Zmjr767tu3/5x/8Nga/69ldDg3L7949VfvP/zZ&#10;6zePFfnyr//F+w8ft+6X/F+Pjfflb7/+qzc//PD+2w+v/3Lsf/8du/mffP5iOW/7dt9e/PhivZ5v&#10;l2X/+Mm+fgb92wStl/1+Xi8vvgG08DePhcQWfwb95VKW1hvf9thSgtbr6XK6344tsdFiTOuNoRxb&#10;StBYOp/EmLa0dDmv61XMXoLWy3a67evxmNi3v4zpclrXy/14TAlaGdG2iNm7pKUzY7qI75QgLN32&#10;TVi6liXW3i5mL0F6TLeydF+2k7CUIL7T9XISY+Ikj+8kV0SC9IqAI3+xdD1ft/V8vCIStF7W031d&#10;jtfekvt9uZ63+10siUJha7ksxlbueGxdlk18qiVRY2u9im+15J6/7/v9JHiiQOwNlsUmpjA3/X5e&#10;F3jskGaXBK2X5Xa+mFHlrt+vp/V+EaYShKn7+bSLUeW2XyD0G9N+PKxEsYVhJUG1S2785bRt19XY&#10;SpQmpiW3PrYuJyb+eFyJwtb9vJzFHObmX07n07qb75UoP4e5/ZcTa2M340rUjOu+n47HhUsY/ISz&#10;s50EaRRqvQzrisNxze2/LMt+WwRpFGq9XNf7chfjStJY8Hw3HIXDtbEmamxxrApbSQDLcuWDGVuJ&#10;whb+mbGVDLDAT/u2inElar3c+F7GVjIAU8gvNGsjUdi6XK5mHSYD4KCerxzjx98rUdi6na9mXMkA&#10;y7bwC42tRGHrelnMmk8GwBYnuVnzifK2kgEWHI1Ffa9EYQueF/trK97Yths3kePvVSjWPBwl5nAr&#10;3tgu0K/wqgs1tq4XwfNz/f/FX9uunGBmXIn6uJeNrWSAhZPyrmwlSq+NLRlg2ebQE2u+UN5WMsCy&#10;sSuNI7olinsTUy/cqC0ZAFvb9SY4qlDchueSf8zzWzIA32tZjXtYKGzBG4KjtmQAnGsu7+Z7Jcrb&#10;Sgbg0oXjYOYwURNRuBIpOAwvnIs31jOhAnF+FQpbhCXEHJ6LN3A3xjE/PFMKxTqEo4ytZICFI4Xb&#10;tbCVKGxxPpg5TAbAj9qu7JTjcSVK7+Vz8cbpvN9XsTYKBR/i3Ii9fE4GWAi6rXiwx+NKFL4ogRrz&#10;vYo3sHU3MaFzosbWdhP3r3PyBk7vDQI4HlaC8IcW1rzYXkkA+/mym5vDOUFcyx9+3vFOzv2/EwMw&#10;xHtO0EQ28L6OR3VJ0rjfGZVYFwUiArDfzXlySc6wwYYC6WDDJTf/gsN7xhk6XBeFWs8ckxDo4ce6&#10;5OZfziyMbRe2EoWt+wTkjm0VZWxnFpRweS+JWs87R55ZGbn5Of7vZ3MduiQKWxwMwl275ObHhbqd&#10;zJWyUNjiYBCUccndz/e6EgUQ3ytR873uam3k9l/OF65Rwr2+JGrW4W5c+Uvuf07J085l/njNJ2o9&#10;38i+iRjlNVljuZwWJuTYVqGwxYEn1uE1aYMQKnd58b0KxRwSpBBr41q8QTrjbpIMhWJcl5vZX9dk&#10;gIW74Ubg4PB7FQpbp5O5Ul6TARYu2NsqeKNQhETxhsReviYDLNwMbzfhQhVqOApGPObDa/LGjZuy&#10;8a4LNG7yzWzlaxLAnQStcQwLpNnwmvvfnskF0mfy5Jl/vpPvsAb5seM1mKCPnoZYF7fkDPynEzG5&#10;Q1MFevhPHK6Hx+QtKWO/EZQXp3+BHl7h1ZhKxuACejJ3k1uCHgE5jtbjUSVh7FwXTBjvliBMEYIy&#10;3yr5gkva3KuPv1WC+FaYMqNKurgTtlLLIkEw03rdzaiSLbj1T9bleFQJYl9hy5gqtjjBFmYFJkj7&#10;GLdki9uNhKExlaA5suZOfbwCc+Pf0KWYIOgtQStZWu4zx6buyRaW2Qukmf2ebMFZsFyFL1Og9cwC&#10;NHfIe278O/67OfILxKg4hcV19Z4b/77ecFiPF3uBMIX3bkzlxr8RkViNqQQxgWhABFvcc+Prb5Ug&#10;/61y40+syqh17glaiTsjPhSLPTf+9bJdTFD3nqB14w5ugjP33PiI8jjzxbJIELkPomLCcb/nxr+y&#10;ak0IvkCM6ob+5ngC92SLK560YfYCrci+cH+EqWQLuyzQOv7iZullsSdb3E78ROGcFWgle3S7CDdm&#10;T7YYU/v1eFkUCFNzyRITmBufYDOfS5hK0Lqdlx2tz+F5tefGx9RukpEFwhShUrMCa+OfdnAiCrQX&#10;auVI3cywaueTU9jNjXgvFLYuhnD32vqnbZ10zqHT1Kg58U3wfU/CIKcw2X5hK1HM3xXFz/HSIAYe&#10;W3LZSdubeG7D1o27hXFyUQaVNUKSJs7aMPb/Q65yuOyXUxLHcicQxMY8/GgNwxrxGbHyUQfl2O7X&#10;82ouJg1bz6fzYpJcJKjLGkFJ4+82jCPsOhFhMZPJIAsy7/ncYiYThsdxvyuB1ynpAK3AAosYawlb&#10;z6hcTQoPrVrOJANz2rWCYY2xiasDYu+yRlLTXIkapp3f5ZSkwD30elKasoJhbZ+Y3PEqKaEn1wei&#10;a2aVFIxLGJcIw1wl9WQhnyezebwmC8btkriX2QGl9lyuJ4Q2wgtBFhaf+2PkS81kccnIqE3wkMhk&#10;WkPFcnMzWVzCB7gpnpwSkp+DZjrQQeY6YGhEyC4J37thWEO8oVZJkgJ1DWcE0maVJAwlNqtEfbfi&#10;Ejx9Eu7GWsLG2lyIxX4rLpmA+9XolpeEMZOEtdRMFpecUacpVqZ45PdZJaX/fARkzcV96o/Smt0B&#10;pQBldxNKE3f3pWB+d5cGFOaiCMwwV8E8c61JCrDy7XQ2a7JgnpXXJAVOHIZmdnfB/IlDMdkvn3uZ&#10;fI4bW8L8aUoBWlqjCsvcr4mUBozI3w0HSuzuNUmBcDUSLTWTCcMaETnDJWuSAjN5IZcpmKtgzOTK&#10;+jJjS1JYyAafFU+uCcPnIlhmxlaaUKyRszI8WbCxdjVSHByD+Nx4ryQNzO4uGNZQKJuZbDXpnUSj&#10;msmC4Zlzx1HWikvuHN5G08TKjSnh1kE0S3234hKSIieTyue2UNaoFSTvdXyaljqU2+JFhfUJsqW1&#10;becmrMaWpLBwNb2YgAIhx7LGTcxEppGtBIxbPp/AeEEF45Z/ntilmMniEoqcSOoLLilBKtHB+13V&#10;bm1JCtQgY80wV8GIl1DaY8bWOtETEiITOUYmHx+AX0hOQVlLLkGiozQ6S+tL1+vqNsA57yokqK5q&#10;jRSKutcLDo1YI+ekBJzynZrA48tbocYYXG6MFSOcpsDPXExbY8r6JxhnrBUjYE0VLrAkconMblNh&#10;pxaMemtFJFhTqWOua/kjCQPudxHffYJhbVdXjpaNEgYk9GdWSfLP6mcyiYTKUTa3slYw6rl25Sa0&#10;eHRhii6GkhvGFiDQKNZk60cJFCgtCDKz/Nwr6VO1A1pBunDYKEpuGIVx+CVmbEklG8Fakx9aSq86&#10;GgjE4MZYUgkhJ3odiBXZ0lOskds0xpISCEQjADDGEkWB8ba4aSxGoO5P6fCXVp/i2pGrNENrIiF4&#10;qm43pVr9+NWUtWIExkY7ETOTDZtKSBMpKQkqP3KhMMxYKyJZdiJVxkdoOSnr2sWvG4bag4up+G4t&#10;KF0oAjbS0KVhWOO/jbV0SfxMthJ1ynJMv4ulRaV6lTzDTquKKLesVO+3J5jdbyUs5azZ7ua0KRSN&#10;GzaiheazJZUgfJ0JOXbuWpBKzM/l3UpcijH8VmOs+YeAq2nqQfgsDsRtO6PQNcYSRXnu4pytUqVu&#10;1KS5rdY0ckbyZDZ2SUypSj1D48ffrFDrwnQs5sgukSl+9YgzhLHyRkYDr0ikZKZIaZDFGGNP1DOV&#10;BGLpl9CU3B53NmMsXRjEUufT3Rxrt3JG+NIqIl+o6T9wMmJivlEs/TPREYrTxTdLFL74Q1p9HEK4&#10;FYPsTKP6Zoma6+EUpwljyQXnqZ9X3yxRuMZMiVogyQWkjeeWJ6YxUXOlIR9mRpZcQI2PUj8uLVXV&#10;96eSnbIY+UuMrFBMI23vzMhKeKq/WaH8NyvpKYoJKuLMyIpB9Gos8SnRXJeyL9To3Uh1igVyTwZh&#10;TxMaMSNLFLEz4llm6Zdq9XKjjYlxiwuFMWIH5qJWEtQLB7VSPhQKY8Qg1TQmF1y4JquQ/5N0VX+z&#10;5ALKkQj5m2+WKIQZxDvVNBaD8M0uxuFp+eq6cwcy01hSVBYwv1GMrFAcZ1ThGtYvMSoVU7i3xlj5&#10;IPrwLDkqrRaQlhpjzSAnqkLUyNKbII5+UymhlrGSkkD/KhiEPo+/JEUnRaAYpFDEKHB4lLH0JugS&#10;yPXTTGOi8K4WmN+MLL0JuplMf7fjk/pJyzqJW8ONJUtFu8bPNMaSd1byrycjEydJEt8MZTmZbGMs&#10;URhDNK+msRhET2OiVq7+ahopM4iRbVNeJ6axUXqBsJDS2O2CteNpbJRe+muJWVn41HkbY8UgC9xo&#10;zjNC3zkyec1tlL7mctsJYwg4qDZW85gwlvQJkcrxrl5PRQZYU/GCho01VdBP5q3Gtk5Uz3y2gtEF&#10;QOWCEBy3NTuTCSNY+SiZP7w20TM0rXGxVm5xw8izE9QWBElvuLJ2R7avNkDCKJeYmg6xSlqTunEr&#10;McKitWDLjpbbFGSurUnFn56eJYdHTcP8DmhNKjpWGjcba0UlJ+ZyVzOZVEJy7HzblLWCoeGgbbr5&#10;bkkKWKPhmbheE7jKxYX8T+W58BgThpurAp1PsNnc3CeP91s1PmVs9CJRq6S5BImW6VLDiZtjI2RJ&#10;Ra1ZJQXDqYY5zdiaS5CMGGERp2f8SHYAU6tWSZLCBFOmkanYbwljZ2/kv8XYWpP66LMmHEnckBob&#10;PpARTfH/FrApYJtGnMdjKxjzwc4x3+1JkzqRKTW25BJOHJwFc3a3JpXuzjClGVtyCXeNx/X8eL+1&#10;JpXwLyxkrCWXLFzZVBCS0yy/25kUpTpxCgYnuzQ2sdGyRnNdk35tGL4MpYRqBxQpIP4jQGVmMmEL&#10;L2VczcWe/H+N7XKnM6exlrAZGz1lzO5OUphLkQqhQd/xI1Hk3QnZCWtPmlRWsumJthZsikZnKR/v&#10;gCdNKk0b1XWqYMtsG8WTrUkFxEYV361g7LfLlIGKsSUpUAUhuaSkrJ5LnjSpFFkabREByFwlVILi&#10;v5qxNZdsFLgb5iopK9VUV9U7l6M6fiT3t6vjkoJhjXSB+m5JClMpQIs/s0oShiCJVIjab0kKUwWB&#10;CNNYSxi0RVmn0ClyWtdMkrAxifOGjQIH8hKr5EmTOqew2W8F4+zeCUUYa+2X0KFFzWRpWdndKNXN&#10;KmlVKgFhanrEdysY1ki+mP3WslTyy6pim60Sn3sCrojXzEwmKUyqR+WYKSkoa0SrTAEdOyxgo1xm&#10;MZuZTBieOb6yWpPFJbyAoArE2ZX5I0/IkkzhI/s5YSjl1JMLz7DpoKS+W5IC582VuTQz2TD0LW4m&#10;i0sWXmYyWQCK2GpKKKkyiWbczoKdKTQXIeVnGIVAVOYcn90tS6UGYhrlH99xnmA4JiZHim9QY6M0&#10;0LTAeYJxDVbdxqn+TGunK31BzCppGA4eHSrMTCYp8BshWBOffNKzcgIoD6+7oqKvnuuD+G7JJdxB&#10;KGs3p2krU0/sG8hcWCsuoXoCEjIzWVxC1+HJ1QlrBVsp11Pea/VG5Wo0HTCNteKSR17WsHIJWnnD&#10;b5qmGGvFJbboBXVF7ACsbe7BmIJxUPHQotkBpUzlanRXhY8swviRHMIbxaBilZQyFWs8KST04yzC&#10;tsbXVmNLLsHBGGGC+G4taN0434yMijZ48SNxnigONDugYFwdaJJj1mRJU3FDaRxtvNeCcXXhZQbj&#10;vZY2lcvKrgpW2c4xJfjpBKSNp1CS1mmkQdrOfLfiEt5wRBBo1mSSwkJIZ46OY+YqKSweGCENtQOS&#10;FIgqU46urCUMX9a1W6GjfXwAZpIz2OyAgmGNfh9mlZSsFaeQ5KLZAQXjVkAJqbKWpPC49hmRJCmK&#10;mBJKfwk0m+9WwlYkgrQAMt+tYLgltG5SY2suofhdnaYtbX30sjM7oKStKPHx8NXYyi+hCRbdaMV+&#10;K20rPHkdLefxfivY5EdcruOWpEBgn3i04ZKCwcrUDBufq7qwcuLA5sZTKBhRL14SVmsySWFOU3ej&#10;an0rLWEoohPfrZSqhGy5L5rvVjA8Bd6yM2d3SVW9z1UwCOjxwsnxjaoUrlzXr+6OUzCizLSzMpnM&#10;EqviveJPGp4sGMcNLziY3V0aVzwuNrf6bklBWitM2izplVvfpJKPd3fDeICIWIRZk+VgTMRWyYJa&#10;5grdgTPWkkuQH/DsjhpbweZNVtPagm5xOZNIjNVrGM8wWiSYHplrS1ZxKIdexXdLCiKoQ/Gv8fCe&#10;NKv7XT3mxGtFOSVoWbgKi+9WUteJ4REhE2MrGNsUUjD7rbSuPmJYsLnSuuhMy1Y3uv+q3V0w6JW2&#10;vGpsRQpQCcEnM5MJQzkwyS3z3YpLiCtPT5jjNVmtWzmoqCAwUbVWrk4JmIrOFIxDmLGpHVCkQKk9&#10;NwgztoSNboMvYGayuAQtqWrbQbIh9ttc+0iuGGtFCvT6gEzM2BI21wfVmpDoSPxILmI8yi1WScOm&#10;Lxi5leOxbSV6nUfeJil/uCYbhg5154kdY60uKzwdqorStxLLcqWl3lj4k4QQcia9tYR9grUkBcLz&#10;vBErYq9byWUpyd1WEzPHN6ux3QdovlvCsIbsWPjKRMPaGu6kWiUJw9p9ejkceq/sk7KG5slEMBpG&#10;zohOs2pNJikQrSSuI3Y3j17Gj8Ta3IXN2JIUxtrFvKsG57c1uUpKwIoXSnW/GVvBGBtRNfPdWvcK&#10;Kaj+RlvBWCU3dQ+gDUZMCcyF7M/st4JNHu1kdAq0vGprNEYSNc4NG2uzcY53QAtYCdDj5IndXbCH&#10;NdO8g8hDj20cE2MtYVjjrRCzA1r3ymMc1Pgba8UleJNz5IuZbC4hqGOUqKioY0rI7aLvUWNLUqDh&#10;DTypxpYw+gtuSmNIbX78yGmvw/NiZiYTxn7j+SQRwSD2UNZQIanvVjDPJSVgJfmKftKMrWD+7G7d&#10;Kz3P3KPQBRunRLW4IIxcM0nlpomZN4yfyKlsdkDrXonF4QiJVVIwOlwQjDDMVQJW5AdcVpS14hI6&#10;s5EjE7v7SfcKA7GUj73XglEYSXxS7YAkBQ4O9psaW8LwzCmREbdF6qZ6lbADDCsXjFVCWMfcA0rA&#10;yjHFKlHWikuuuBgm0kt6tcZGIEStkoL5W0cJWHG4GJvhkoJ5D68ErLAyB6NZJQWDlenNY1ZJCVjn&#10;gWkephY7oGCcONRjmf1WAlZ8Lro7KGt5NeI0nfui2N0lYGVsNLlT1opL8K/x6I21dDD4blfi5mYm&#10;E0avcVKLylqSAufbad6SOWauauGKJgJJo1olzSUsL7cmEwZzPSSlxz5X614vy6aUqMT6ghQ4cVAs&#10;m5ksASuszHcz+61g09SN4KtYJSVgJdKOXllZS30JPasf7XaOZ7IErMSCOAPMKimYVn6TEowPoLXY&#10;DaOFIldj45eUgJWkPJUW5sQpGFc+TmH13ZIUSJPzNJ/Z3SWXJbnrqhHIQeZM2qqthk2kl1ZaZk0W&#10;l2wIUU2DZqLd8SNhLcKT6rslKZCSJHet1mTBeLp+SibEDkhSIElI3aLabwU7sbnVTLbudV6uMdUI&#10;PCcSMzmJNA5UMbYWsOI7qSYAXHzLGhkyU2uEP5Gwcc1NfcATjGu+UkdvTwJWvFkVU2gYE6n6+HGF&#10;rbHRxt7oFJ5gkImLmbfuFb2Ni4Y2bDpEKp+rda9IdUZQd+wpNMw2BCUplTNJAhR5qLFWMNtjjLa5&#10;ZQ0ZprrjNGwl22cU+6heyhpiTdPS7AmG4Gqm5Ji5WsDKElGdvyDT/JFYm7ZawlqTAmoWxcqte8Xr&#10;JWthrBWXsE1dLKh1r8iQ5mF2MbbyS7iazvOzxzugda8k8y8qptACVuQNeDTGWlEQP3JX8ZIWsHJ2&#10;TNmcGFu5Mzhd+JRmJssvIX6hHn0i1JdrEiUF1bTGWpMCGRlTJ0wDl7LGVUVFelvAyk+kfYeZyScK&#10;4rupsRWX0C5SNbzeqgcsXxuVtdndLWAlHzoNx49XScNOxLAhheP91gLWeRxVxYIahgBAqaNpxpKf&#10;m6+vHutqGFf1m3pehORSWpvbg9pvBSM6iTU1k0UKRIIQuZnvljBdt4gWusZGwETtgIJxD6aDj/Fe&#10;W8BKUIdFacaWXAJx0RrNMFcLWDnv76YPBpWiMSXchHlFVO23IgUcLqjSjC1hMPK8/Gf2W3EJLSB3&#10;FcMr3SsRDA5v891awErfJU4BMbaCEXniOSWzA1rAqjNiBSOCjWNuZrIFrBdu6+rEKdjHDLSyVlyi&#10;M5mleyUaSrZPfbckBWKvbB2TgS65LD4Q7xGbqFoLWEkGuJxwwbBGisrs7hawahVSwbiaXu/qNO1G&#10;rTRv4KFBswOKS+gBQMsmsbtb93qhH/JZ1IiRyk3mmu/mdndzyVhTY0vYY5Uoay1gfcykOd8KRkiT&#10;mRQ6860ErLgytM8wzFWwBXXPtDo/9oJKwIo1fqXxJwvG2Cj+MVxSAlZCQTwhZ1ZJwabnCQ/fmLE1&#10;l1hdULV5ZZXwyqDZASVgRRkndUEFI/1/Y++YsaWD8QnWEjbqdEpkjLUkhU9YJQn7hJlMUsCa1Kq1&#10;7vWxJtXYkhRmv6m6RY6zZK5tin9ErRHuRMCI6ZD/FJGnhvF8I+2oxNiQzJc1FG6maW7DeL6RIiWx&#10;A7hmtDX0JYK5GgZzcZqK3Y2P29a4Uwnmati8zXbFeTrkSdi7reGaCOZqGNbIgKqZrDsO/jW66uOz&#10;mwZZ8SOZSbLJgpVppBwwMNvdxMwbps8A9mVbc/nuhuEFnVQsiBbdZY02JObEadhY4xk/s0qSFJhJ&#10;lKhqTSZs8lrq2Rb6lTyNTcXMG8Yq4Tk44SvTFratSeYqmGeuErBO/IgzTuyAgpGSv8/rc8e7u3Wv&#10;BNp5VstYSwrCGsVGaiaLS3jDTMXwaOYeH2BYWT3IdG7dqx/bE5fcUIuamSwuufL4rvFezyWXXXi2&#10;mufljbXiEuQG1Nib75Ywym9pLmtO02rcSkdaVpc53wo2D0DRl9mMLUkBa1CQGlvCyFmQ2jTfrQSs&#10;ZKiQTxrmKhgP5hHBUNaKS6yHR1Y2dwCVJ2fTqZpuAQGbmILqKtUwdEEk88WNCn1yWSMaZ/TKDSPy&#10;xOGtZjJJAY4k+mpWyZPudVwFNbYkBV1pQUFATAlxLqShylpzCY2LTUUaAZK2RkcX4wWtSQrTr0la&#10;Sxhjw5rZ3SVgRQbMHUd9t3RnPJe07pXuUCOqPsyssJZyJukeQ4GrYK4SsMJc1CgZLinYMPlNrckS&#10;sGKNyIc5uwuGz0W8RI2tuESfOK17RVGN12VmsriEthQTjj7+bq17Re1AGZGxVlyiz+6Sy9LzhMSd&#10;mskkBe/hlVzWe3jduHXje5vrW6GmOZSJcp1bvorezYiCGoWtKXU89ly3IgRsqUtwobCl1Lz0Zko6&#10;oD5VOSSFInA3zZ+Px/UkXKWloNnUhUJ5BK8aW+VWTM2VoeLSyNKjSb0Oj04+55DSVFOI3KjxKNy4&#10;kj0eL4+KVAoee/zCO1FkE488t2CVGTRNNhqFLbcOW66qv1fyzcyh0cnQRStmgyIauQ4TdaPuQ/kE&#10;T1JVub8KdaNe0K2N4g2KB0xyiDM5ZgNb0zZe7OXmDRJYah0mClvu1tQiVQqlVHi1UNMcwChbyVbF&#10;bNDWYbo6HB/OhcKUUgYQ/0hbV2wZR6BQsLx6sYKq07R1Ow8DiHElakal1kZpWukHdzbyCoLf8Qux&#10;xT1XrMOSpuq9XCg/h8kASB3Us6Fo92Jcfm3kFQSpCSot870SRfOBG6Kd473colQiJyZdSA4tx4WP&#10;aKpQKMgP1AoFGCFro5DazuMux+NqQSqtStWVpVBcdKYsTdhK3kD5Oo8HH++vErFSHzDP/whbxRtE&#10;FdT+Kgmr9m1KikpRJoIiM67kjYlfqHO59Kts/3lrTsxh8sb05Tc6YERfsQ55Z3vUHsJWoqjomJel&#10;xfdKBli4Bbu1UahJmKqwd2lQFzKfRpfOFSOnA2a7G40ULX4KRt8ateobNXcwNY1JHRPKUW526VYX&#10;NETTAun4m5UAlWuRingXiPeQWYpmP5f8lNlQ7k2B5nEz9Vw58sP4Yrxbq1yOAi00hlXvenBkpS38&#10;ZbOdC0TLPLo3qO+VLDBCGbMQq0vrQqWJi2GW7BQJnAoFFIiaLlLUZtGXVpVSjJtp4kj2I2aeRY/o&#10;1FyaW3OKuMN0aOW2W8Z4tJPEtthhxQLT29jcIKpBK487kIoSLeWods3fCJcqF6dRtNKf9qDHI2vB&#10;KT2BVICvUYi2Js8sjKXjgRoBobY4yEqlis6FSgVjK8mDewePtxtbiRrBllr4rTWli75iqkLx2Avd&#10;S824kjzYLZSGmnEVChfdeW8tNCW7phKOjeIGrORyBERy3XMkcdIeuzmNYkOjaTLT+EQE6sFHUgL5&#10;E0+jH1TGij5OCz6cGVmhtDdQPVnpjDQVUmIai3RO1s9pjaml/CeU9eBaYjoZEzOyRmnftBWmdk8X&#10;SjvdrS+9IAcwXFUofZlodem03FK2kj/0Jam1pXcEBOqD5cVFX/6qo+rKuNziSM7Rl9o9aWC1QYhC&#10;8UKRC0KUqpQmNxfzqgX9p4KoCFxApoIUS1P6sKXWRlKHtUULnfiFiAZGuHFIU42i9pBeVMfjurQM&#10;VdtKb2VsGZkaPQliXNyeuVmZcSUKmSYV+WZceWk5X/nqIlBK47v4hdji6mdsJQNga9rZie+VKNLO&#10;44Ud+onk6OIXEpRkFo2tRJEOm9SWsJUMQGCXIISxlaiNV61NaQVdFmpc9OJRayNRyAvI55hxJQMg&#10;aKOHixlXoXgdyPAGatEYF269eq2+UfNKKL/w+HuV6BS3nno8Ma5CnVkbag5LOzoyBtM/jRqimA3+&#10;7mwKz8gvBYq6yxGfHO+vQo34x9yN6BUVtihyVhrJRhGMmap28b2KAUYyZ3i+tKZ8LPrVGlvNAHS2&#10;Mmu+BKpIb/Hyja1kgBEL8ZXF9yrUvDOibCUDaI6q7qqao0otqnm+UJrnq7UqV9LNqGfJ+ubqnYZp&#10;QqpLN4tA0TKWd93E9yoUrWCnt8Lxmi+d6Jnbr+kUhYcRv5Br/YmutsJW8sb0RzA6dXL0ZWtDXGps&#10;JW9QUquSVFR1py1e/TNiBNT9geJ97PGWj/dXoShjmP7RYg6TN87TpE4kMKkIiF9IgwMlfKCrR6Co&#10;dGL9mnElipynaluJ8jps6XO5UPxC1XL9UoJSbDH5Zlztb/C9jC9autANPbV5N/dSqEeRi5AJ8u5U&#10;ziFScbUOCzWvu5uSafqPpy0SfabzbaPwX9mXYs2XIpQ+qFT0ie9VKF613s5qDpsBKAow95RSkWIL&#10;jaYZV/LGRtzGpPnQwcXME92n6NbYKgagCTCp42OOKgUp8gD1UChTFr9wihSVb1MovZdLQEp9JCk7&#10;M65im+Eoc9crKShvzNBSyNhK3tDcW1LQEWa471X+BmcKs3F8ppQUFD/qZARuuNT5leesNHNYUlB2&#10;isqUEj5NW9OgRI0rPQcK/nZ1ryzZKX4UzeTMHCZv4B/S2ESsjRKQzpPSiqNaQErH5QktHW/mhs09&#10;W01iEgeyuJt6yYyrbnwxBC6qWTyHY6JoAjF9M8XICjbP6RpKLDUomkScKTWNyR0EK1WpE8shR+a/&#10;WcH0N0saoBEQ/XcNU50TxqXe1F8T/cuB3WbpG1sF44sp57f0oDRvov2rspXsQXKK3yh2dAlC/SQW&#10;TE9isgc5t+FFse5LfQoNqMhDCUJHxKAKQZGNxXcm8uBsFQucGJZpLUUpftqikZXZziUIJZlIYkUt&#10;juSO+wiazdooDuBZWvWAADKHGNd0oVfjSgqgXdzV9Dfgap2mHs9zHTsCpSLdCUqrhECh0NLQmEhM&#10;YelBdxQFinwLNVtZBUdLD3qfF0PN4Vwo8uAuONp6UKrQTFtxGpHG5/r42IOZw6SNCZsbNTM527Q1&#10;r4gYP6BUpHT/wksUDFUocns0SjTjyv1/RSZoFMaIKWJcXASYDmMr9/+VS7Ny3LoB6raqBClNceMX&#10;Ulp6UwGVQlF8rLpVXUpDSicPhPXmeyVt0Eh8hC3HvFFi0Hk/SvmjhWIK1YtalMTFHJIeuakAWKGg&#10;UB76FOMqMSi92JXCmG438QtptaP6NdO2JlAXlEgqqVIoGv2rrohkh9LWx/eaj73sQhG8HQY4Xhsl&#10;BuUiNzIkYSu9DY4G1ReaRFSOi2C7EYw0aiVBaqrCaEkYtojcUGhoxpUoehBMaF/MYfHGFf2ospUo&#10;7swworGVDEDxlHr8EvcnZoPXXThija26cJAQNEIYksphC50Otd7CVulAb3feSDDrsFC4yrzAYWwl&#10;A9DDxCW0SzyKNnDaeR6vjWpVOu+RKJ4v1ELwRiVVWgZKElwlEgvF5YZCXjOuZAC6BfHwgNhf3dx0&#10;7r2Go0oFSrtvHos3tpJtcEVdoqNFoNMLTEURC3blI5u93BrQCfiY/io8ghAb7Eyli6jUujy1J92J&#10;ZZmsZcE49lQwu3Wj5KnmydbjQ6Vg9O9Ue7kFoJOmMzUQ6BtiDnEJlI/d+k8eHKOTkRhXwYhzqits&#10;yT8RIMm1UTC7Nkr+yTN9k3Iz40o3BbIxVQIEeWPi5wlOJSpuGBWDpsMJ3aTL1u2CA2bGlTCesFMB&#10;5hKNIttHBW72V8Gma7nh3pJ/fsL3Kt6w3ys9B9whAjdG1VaqUUhUxQ9LNDqq/Xni7Zg3CnYmRCT8&#10;Degl18ZpOjYIWw2DN8y5fC3RKCfRjdKC43E1jBC9uRNxQa5xLVfl+DYMxbM5v/g+YYs4Oz/RDCtR&#10;MrR8raal89CgyYE16mN3vGPXhqLHGNZtnsVQXytR1hWlR2/awhVd1RQmikC7ui5zCqctrpWG5RtF&#10;GmbyS4du77WalV557sZkHRpFBSS3G2MrLxwUMyK0MMswUbxJiHMjbJX6k2cOkDsIW4Wi2dzpZsZV&#10;6k9arl9Q0B6yIdKB+MoU4alGZxyMgZqmoRx6wlaieAnrZFpw4zalLVKIpstZozaatJsmDzRNaFvc&#10;mM24EkVj5Wm9crzmS/2J7taxfKFY8TRaNraSAQg6jlMpvleieHdVhRyupf7k/Z0p4RW2km3oDDv1&#10;3WIO091YUS6675Uozn9EEsZWMgC1oKO6E+NKFI9s0H9J2Cr1J24vxeTCVqFuzKCpEaQHb6x5bJ1M&#10;yKFRpJZoCWvGlQxAYy7lYdPLLH6hbWBFYi1QZDjnGZbj71Uo2oErjRQfqGytJ1Nv1ig6pC+m+RI9&#10;9dLWtnGEmXElal7CPIla5mtpRhdZi9go7kPz5t3xXi71J6FvdK1mXMkbxAFxHoytZACuDuqVMNZ4&#10;zDy5LzTPxlYygC2LJaeRtnCV1f4q9ef0OjVLvkCsQddDhfhu/ELENsrFLhDZZXpJmzks9SdPI5kA&#10;EX90/EBk93R7NGuj1J8EKtXxVSCeYFpVioOtGz+R8KZyewuEGohXsMz+KvUn+8Q0GsHnjx/I96Ic&#10;Rs1heg47XSvUOkwQ65DaTLU2kgEmtCzUAGz4GhduCq8jHHNUaUaHoQxFFWjGRXtOY6sYgDkUGXq6&#10;kvW41tmWx+Mq9eejgYqZxELt8Lzi3lJ/IvDlQip4vlBsL8p2zbiKAshV8HjMsQ9QmlGOFESjxlb5&#10;G/Ca+mClGcXWzYR7KYLNz4wW3kgPGkUXUNWgiBco0tZ0njeLvlDaj2rFKPcUk03hthC/UPuHLRil&#10;jGQVIj1ekWhbXH3N2kjPAXeDljxmHSZK+9il+1wgXyOco4Q7xkVsDk2QGFfpPmlDRVhEjKtQPC09&#10;7TSOOarkooS+KWE0ttJL4evR4NDYSt5Y0cCoGFGJRblI0ZXE2EreIH3AX2ZciUK/RZGwsZW8gSp1&#10;Hpw65sMSi5JMIddmbCVvWLkNeZBYh494lPEBSi1KYAm1mBlX8sbE2YyEnh6I8Quv1AeqmF6hHhtF&#10;jSsZANfmpGJ6pRaduKipl0aHEuMaHaGbw0TpeG8JP3lwRb0cjpwvfuEjjm3msISfKNpVXcC1UDo+&#10;X8LPycGad4WvhdJ5hxJ+EtInGCjWfKH4eaakiOhuTjweG8+XGlsJmyyR+lxJACMJnp94zFElF53s&#10;l7KVBMBNihya8W1KLirVAPyinEPibCQ5zLgSZrOVpRYlC0tk1MQPC4YG9mZcm9J98jgXQQc1ruQN&#10;tEc4RMcuQOk+52HZEWIcr42CmaOrNJ/zIAvCVGMnfY3ppGGGlJ4G+WGuecpUwoi+qlGly0AVBtoX&#10;ZeoJpg6T0onO0+WqkpOof2wSKpZMRz22eoBQ2u3o5szXShjOmgq+lk50GgW6sFfBHj1WzNLIrQ9h&#10;7HcVwa5Oo2QpjJ6S8GLOIZFOVV3ZMATL5pUYXvhqW07T07BpzW8CG634tFolKhTiJ9KZVJ1cT4pP&#10;9ENG73UtmJ3DVnyiLlXVywTHY1zoRE3ZF70AAkQ1C2+OG94oGL3qjIYYF7dscSarm1fBaJhmtIB0&#10;aU9bqN+mV93xadKwUVOIvVyCz/Gt5/FdYascFGureAORs/OgSif68K7NuIo3yBxwnTfjKpgdV/EG&#10;fdZ2U/hFIWV+ZgqezVlZgk8qOJHnmTOlYPNSslkbJfikOTG5L7MOC2Z5vgSfJEXR9SpbyRvWC22d&#10;KH1P5pGI4zVfMLQlpjELD8LmR8bWVLQKWwmbDlwmqNw6USaQsLKxlXSj57AIANaYRu9iXAkj9qIS&#10;RE86UXwbdfMqGDUwyo8qwSe+KB3b1biSNyjWN00Ckdfn2iAsT0WLmcOEcViY4BDRxbKFmsoUtDVs&#10;3HnBUbfWiZJLVDevht2JiAo/iqWQ47riY5tXOxu2c+VQ4yp/g1YTKlqOJ54/EZ/NZHv5sxPF3y4m&#10;tPEEI8S2CqYnX/hkDL3d8Up8gp0uu8l98WJbGeNlXaRHh9TxBCMkajiRt0nKGIoqU+DzBBuFmcjC&#10;3kotSgsTXmIRqZsn2MrLOeqbJQ1gDEmQ8HB4MDMnBFfAUDC9PRJ1owjcNOJ6glEQa/xfTtY0RpNs&#10;Dk2xQBo2YUdDIKUYpZ//mcy0MVa8wz0H2f1hnIgi4hrZuAOC8Z9gBPqNvgenoYxxlpkeAU+wiber&#10;kRWD8JqNurNQsJS/kVCscUyR9SaKS5UqzGoY+f3dLf1iEE521XcRDzt+48rSN6GwW3UNXQgYncx1&#10;rGG0yh4dkliNRQUYQwZuln7CMMb9VBgrDSh+BBXQ5ohpGEoBtUBKOgqhUvBnRlYwwtOXzdyhiWLn&#10;p8baCc3O8YFWMFRgKCZFBeSthKDTFn2cTWGtqIenO3n5yHy2JBFkD4+OPMJawrg3zqFmrCUdYO3h&#10;cAprCUMNSrd4cV9CTFDfbR5xEHezhg2Dq/IOHLGyRpTAePsNw9o0DjAzmRcSpsNaSxjWOLCVtaaE&#10;nXc+1A5IGC+Hn0aadMxbpQtlbFwjzXcr2GiGaS5hrKU3MjXAi6mI5IH3+NwTOZn8iRhbcQk1C6q6&#10;CVfn97OWpEAhFWlXNZMJg7lOc9iLsSUpTNnWeGjHu7tlpdMGWp1upRDFGvFQw5MF8zug2oquaOFh&#10;ZjO2pCCSlKiBzX4rlSjWkEar75YUtNAXbHS94rslKWCNxKMaW8JIij6eRhTWkhTWSd2YSCAcnDvg&#10;vEKUZk2WVBRrpBCMW1KwhQsbIlMxkyUWHWtz+zreAQXDGjNpzreSi85M8umMteISmgyrt5xResUH&#10;8KukYAu+9dQGHK+SEpr6HVAwdgACVbVK0sHAmtzdpTVld2+n1ZwBJRv1zFUwmAtOUNaSFDwrl96U&#10;sxtrhkuqQSn9qyk8NWdAwbDGy0PquyUpYA35ndpvCfMzWfJRrBGhMjxZsIXHRyZlerwDWnaKwH5c&#10;7GMuKRhJnSnINdaSFFgl+CXmxCnlKbsbWaJZk9VxFGswnprJpCBOqUeplpjJ9ktWAgVmlZT6lDdS&#10;OHHU2J645NHwUXy3hFGhSF9PZS0dDLxXIixqbAlbuD7Q4cSskuISGoiplopIuuPowBoSarUm08GY&#10;yovpdCpmMmE0liCbpKwlKRA3JfGirCVsWky6SGFJSrGGTM/st4JhjZC8GVuJSrl3Ey8x+61gPFOM&#10;2NOwcslKxwclgiK+W8F45pXrm7KWpDCS+ZvJHsJvuSbpW4RWUeyAUqQytofg83hNFuwTxpak4KMz&#10;pUn9hO+WpMBMPlrviLEljCwFD9cYLildKprAh+hOWCsuIZ4/neqOz4CSmI4Ccdq6CmvFJTyTQyja&#10;WEtSGGtI/I21hCF2hs/NPaBkplhD/mGsFWwyI+RWxdhKo8oqIfJkTpyC+VVSnUnxy2EuZS3dGR5E&#10;INBudnf1Jp2lxUVAfLeCkcfFeVXWyi9B7MvgjLWEsbLoH6asFZdMV263ShKGV8KDpMpakgKNLhib&#10;msmEkcBBaaXWZJICLw+hwzf5gFKscn2mR7QaW5ICjzjyxqf6bglbaME+DsYxc5VqlfTldDYxqyS5&#10;ZOV0m7DmsbUSoHKdwqc3Y2sY63gCjcJaBlGxRrmAiWCUchVKQO5hVkmJUKfyWvW+o+o/PAWCk6QV&#10;1djSwVg3bh3KC2r1KtdFekWamUxSWAl+E6MXq+RJv8ozOqb0nZnLKfFjKxgBE5L4ZmxJCp/w3QqG&#10;oMRljUqOuvJi7XyAY0+hYYSeNtP7kQ7CNZNQnspkNoz7LO/PmZksUpjWGSo+WUrWFYeSK7uw1qJU&#10;gmNTK3o8kw3DWabTnbFWXEJKkhujsVawEdmY/oW8fZrfDdrCwzDWCoZjgkbajK24hPoU8gjGWsMo&#10;5FBnd2laEbXv8z6s+G5FQSvfTd0DStU675tTpmKsFZeQy5+ytuMTpxqZTodxHpYz1opLCF+oLs2I&#10;S3OVkFtXCusnGJ1M6Y5nxlZcMmV0SqdQklj2KEwp6u9upW4l6IFU3fglDcPaTir58LvR2+73mckn&#10;GL0xeMvOWPsHpGBWCXnS/JEEsfGyjbUmhbl2iP3GXk5rHMK7uS2iOEoYrfU2xBSHu/sJRuePeatI&#10;fLciBbI/6mV7xJ/5I8khoHQ11ooUsEYyzYytYFhTVbxsk/yR5D9VI/snGFVNcmzFJbihvOluxlYw&#10;JEikBMxMFpcwkXeTx6HyPKcEX+bEw6dilZRfcjqflV9C+U5Zg5VNzJxKgYSd0NaafMATjOdzVMs3&#10;AvJljbZZRuj9BENJOkKR45lsuevO2e3GVlxCAE+1zuP0jLHhKHByGS4pGA8R3WE8M7YihdO0jBVn&#10;Nz3Y40dijYcIDJeUdHW6RV2M/vreMP/dkksQhs49X+zuUspOt85Jt4pVkqQwuoHN9AS4t+YV4fCN&#10;y4qwlqRAY6ATXq8ZW8IIIbHhRKSXxpnxuQlYkQA1PFkwrBGdMX5J6VexxkyaNVkwrDGVZmwtYCUj&#10;uZtcBw2mYkqYEMyZVdIC1jvN9Ew3h3vBsDZ9lsQqKd2rFuqTFMyxTWsBo0Ql2h0wQu1X9aRkwybU&#10;zkXAjC0djAVHDQG92AHVcXVSW0rPhb4gx3bjCDDZ9YYRap+2xmZsxSU3zJm+RMQH40dijbCaOQOq&#10;FSrqSfJGhksKxkyu02D7mLmqGSqRiHlNyXy3pKCRRqvcIs5STAnWqJwyq6RgjI1WQ2ZsLWClnkH1&#10;lSYFFj9ypPfkxMRMtoCVusPN5LtJgbU1vC5lLUmBTnkc3WomE0ZylzILswNawErqAcoTq6RgWJt7&#10;vpnJ4hLW8bzOfnx/K90r340TR8QUIMb4ALySSP2wmsmEYY2zW1lLUiDOSItZc39rueyFG47J43AT&#10;qrFRx2oeBmkYY2MDmBtVC1gRlE7TEvHdmksoIjHaUAKLNbYp6DMzWTBYmZohs99awAqVK8UHnyl+&#10;JNaYSXOalu6Vqwo3YTW25pK5eKuxJSnwqdEbmOhM6V5HBDPJpuMTpwWstNLn9BarpGBjbVoeCGvF&#10;JQhneETCWEvYlPGoBzVwIONzk6GSzFUwpFKwslolxSWwsosplO6VFAIHjtndLWBlj55M62l2ZUwJ&#10;1vhsylqSAo8Z7GjGzXdLGNb4y5w4LWAlFKTaavNn99hYyua7tYCVEr2zyb9xO09r8yaXyawQ1QoY&#10;/SBoFmJ2d8HIK0Jl5nwr3Ss95Ghap6wlBX2CtbrjQCWqiuReulfu3KSS1XdLUiDIQuGoOd+q7+oI&#10;WO/KM6/GqyRWlmkncXyaFmzkVdyhBU+2gJU6QvX8MI34YnHN2G7qJlxtVEeohvbYjK24hHAJXcfM&#10;2JIUdBcglKc9Nna3Ya4WsFKPpl5VokFmW5NrsgWsvFo4DdWOV0nB+G7kydXYikvGvzC9Sugnl2O7&#10;ILI1Gvp7C1htp6iGwSVz7xOrpAWsrEnVU4k3WHpsk7Yw1ppL5kprzrfSvbL82d3G56q2qsQTOAMM&#10;lxSMmbRjS1JA6I8Dq6wljLHJ07R0r/So5M1UZa24hB5kF1NxjfAxPjeqFNelsmHjT85jq8feawtY&#10;idhiUOzugnnvtQWslMeguzTWyi/hXYFlMdHQ0r0yk2hzjWdesI9jM1G1FrBO+zhnrf0SiEvdqKrZ&#10;KjuApj1qbM0lrBp+pFglzSV4aiojVs1dPZdUw1VKlFyPNl6fj40zBzeRDzO2JAU8hd3FlUv3+glj&#10;S1JAJ3WfVgXHp2m1eB2e5JZjxlZcwkuKm/InWy57saukBKx4QWjOzNgKxt2ULWC+WwlYCfNyM1LW&#10;mktsdKYErMud76aYq2CIqok8me9WAtbpwTOv8xyvkoIhc6YlujkDSsBKJtN177kXjJwwL2Yoa8Ul&#10;8I9j5Se5LA/ZGJUtdQRJClP5oHiyYagnVbUdgb6yRgxP8WTDtMLqScDKDlC7u2FQ16QRjs+AFrDO&#10;21SmnwIknFMy79OtxloLWBHLqo4iLKWyxtYxtX20iC8YO8B0SX6CDSuoW/6T7pUApcqsNGyKMk1X&#10;S5zVGtuU45h7QMOIRSDoEqukda/sGmRIgrkaNme+2t2te0XAelV3nIZRt8sFzoytuIQlqSrleTAu&#10;PwBRD+eZt+51pfZBqSKeYJPKNydOC1ipB5l2n8cnzhOMS6apACXb0FNCk1C1JguGa342uY69da8n&#10;StCNCukJRuib8srjVbK3gJUThyql45l8gqGcGVH1IStTJBcziXqMwLKylrCpCZ8idGEtuQRPYRR1&#10;ZmwJI0PLOSniJZS71diIRhuebBhe0HmE/mJs5ZdMbMCoIigdjB+JhzcKB2MtSWFK3rkLm5lMGNk+&#10;bvlqbOmX4Jm7GB7RmBzbRDCMegyPLmAsERfDaxj3AGstSQFrREMFc6Hzjh8JlfC9zQ4o3etCZZPK&#10;9lHe29ZcdGYv3es07YOWxSopmJ/J1r2Cm4vY4RlA4rjGNnoisyZLwErv4FnLxlpxyfxGEy9B5x0/&#10;cmrJVXSmYcyIy5vuJWClCf60DTVjKy4ZZ8b4kzQeqbHxYoTJQDeMfDdBW6EzJ9hd1ogpmDtOw3Qu&#10;n/OsrG10pBU34YahL6FKUq3JJAWODUrU1A5I2FhTjx+jO82x0cWWp3vEKikYZwAResNcJWClslU1&#10;AdgLhTEnaETDG0PDFm0wzMgShTKUk8OcpSVfnep65QIVCokts2jcuxK9EnN0HFmolakfifOxT1Li&#10;1enYqmikUAijT6rYGh8wvtmddzFMd8ZG6QjXXtJVAoy8I2UWSHLPJ4wsSYQHxpDoGGOJol6U2J3h&#10;kNK7EgFyR3ahWCD8lzFWulUeXKQUzQytYFqCTTl2rJCpQ5tHqI8dhILBISx+s61Lt7pwbZtcvLDW&#10;JAIdmPDWvqVfAfUjLFHWEjadXHjLU2zs0q0uCyF2U65IFUZ8AKxxRxXyBFThAcMdwdcyh2jBsOYk&#10;ofgDZQ2GUORfsI+SUDWTSQk4duxSkcBkX8aPxBpnvSHklrtONNOIj7gktDWWiRpb+hVs7cetQeyA&#10;hDG2GZxYk6Vb5bJBXNKskoJ9grXiEmoqlSSUJ3l6JjncDE+23BXx0V19t4L5VVK61ekGr4r/Kfro&#10;sck1WbpVnS4lvNHWuGyYHdD9WtHIquakkHdbs2MrLplKCcWTT3JXy8qlW0XowWNThksKxvnGlcjs&#10;7tKtkt7gLRxzmhYMa+Pemd2dpED6nryAGlvC8BQ4A4y10q3S0RQv2YytYFh7HB3HbnLpVilVIZhm&#10;mKtgc+Cr1sMkUGIpTzM7CkGEX1KwKelDRia+W8tdiVy74HXBsDZydmMtSYGZpK7YBC5a7soFTLVo&#10;50flTF5xMJQ/WTBWySOWI1ZJcQlOELRsvlvCsCYvpaVbxcHjQFWrpP0Sgtcmgbm33JVo5kmFEgrm&#10;uaR0q7SDRw6kZrK5xAYuSreKtJCmRGYmC4b3yg4wrFy6VX+aFmw8c8LeYr+VbnV629xUwKlgn2At&#10;HYxhknmj+9ifLJWs9/BKtzovl2ymURbBoiAFrLnCz/9N2vnt3JIb1/1VBvMCPv2/W/D4Ite+zEVy&#10;OZ4ItgFFEqxJouTp86vdzd6s1fs7pxYsCDjz1W6SRXKxSNYqkuxEu2SslfHnlOrWJzNK640CpaFk&#10;qbQ+WX09ma55rbvKUzJGNz6Fyj4gh7vC8tXWJSmZgcneKLB/w6FWCNTnbvuuu6O0iNj48RyQ4lZ5&#10;1v7lO/3xCEjJKI0Zp7LryOGur91ixU6mZKAklq+VuqV1yWsnXCqtT/bCZOWYKcdzuw6g3+JFr4It&#10;ScmitNLlNsTzp9JYl1QO7OZk9BtQLqGkNwr4ghg3pbr1yerjLcWt4ueC+S+Vlm1J1TOf4lZZOuEd&#10;q1iulIxVEG6uUkv2jg/8k5iSUt36ZPV9QIpbxVXARWwVSCZTMhO2WlpypbDV8NeWVpMpFU5lrn+p&#10;rBNSsCuPqbF/K9QspcI3T6dVNgEpaJWj2rGU+bGNTKkojJpVbGSKWaUx2BdVCuutTz3GI4WsbjR+&#10;iQhIqSiMnWKpz3pzwHsZpRehYA47S8eUsXGRV8H4p4BV3gEuXWqDFywVxnV4lYODxK91yXiaF2aq&#10;0md9Kq6gxZtdasbeFsCm4E2oFNanMpqxtwVYRvxblcL6VGzZ4NIr4ywFqwL9sDs/HmcpVVxrGa3/&#10;45VPCnHFEJTu1yCerOvpMRiA0gSaQlVxWNSYm5SK52CpWakZe1vAayqRqtCMfaqRuxiHyol4rkvr&#10;GoTHqkoPZeRUBBLCNlVmzxSnumCuSnGLKRXXTcWT0hWA9LaAJ972ylWkxBF07UGQKpNMqbDeFnBJ&#10;DOHdlT7rU1HYGBepFKDf2wLiyubSikdCWzFXJaYhhbbiC47rAQpoTBaETivdMjx8S6Gty7dhqET+&#10;SLJ4LLJ0VIp0vTngsRFM3Y8rJ8m4MLgWAU26fmsy81ZVxRkpyZgvcOsWMEm63iRMnNivzDSSjEt8&#10;WcEUBjfpelMyEUw7Fm4pkWTsYI9olR8OAtL1CwsOZ5Uu25ZkFMeaqVa73jDgfCtF01Jcnyweuy3t&#10;60nXm4YJL21lZSfJ8FBx1Kqw2iJdb1KIAi25JCVZ+UEJ0vXmgbmDp5ZK465PFo+575X7BYZvKVo1&#10;7nyphAtIMp4v523Fgt+CdL1V4c3zElsqyXAc7dytWRkIOV6VXUolPIHiemPEDM5sXCuutyo8glq6&#10;LJ3i+mROcb1VwcFSetWd4vpkXMSPdajVrrcqvPSAl7GCzBwgC+9TurEENZN5IJSlstaTZBzM5k68&#10;0oyQY12JmK085EJxvTHCVcJhglpxvVUZ67Xrk8VVCKV4D9RM5oGrEitHtSRZXDIK3VoZdzlulWtL&#10;aJQfroxYlaco2TpUcuQqy/vKJWAU1xsjlirfCN4p1a43D+xu16Xgxqa4PhlkKxxJaTbP0at4KLm3&#10;vtKYyapgMHFmlGrXm4d43JoLGCrF9clAJiOhNCOkCFaes4ild6W43hgRYhVxx6Xa9VYlnpOv3KtJ&#10;36VkcZ1O5YIP0iXzsHCoowaVlIy6rcXGTOaB45+VG4jRMiXDNvBUaakxe6vCmra0j6S4lIxLxHhG&#10;qVJcCmUlkpJNQgUqORlPXLO7LhWXzAPFVSKEIDlSsljhVM4jkC6ZB1a17GQKAyEn4yLu0vVjFJfM&#10;A31QG3c5WdyoXQmAorhkHoBKJXRTk8Hsz5UIKNIl88BBvcqFEZqM4HHu6C9BJZmHeLS9tFlOcbDc&#10;61Luu2QeCAqrkB/ULiUziuvNA566SsQVpfWpeFiEq65rbdlbB9ZhlUg5SutTcVqba+xLpaWQVm54&#10;rC1UUioOWdIDpbk1hbQSUl+5ViFC/TvHWxyy5FxDBZUppJU7NmsoSamc0nqDEteRlObxFAjL2/I4&#10;qEq78hTSGm/EFyIcaclkhSbmkAq5H2Rm1wNsRGqLhpQqpsetiJLemmAUKhfCxJq305FQsolLVUso&#10;6a3CGo/VVaadFAhLVAwjoDbeequwsmwrrWVTICxRMVBetbr1VoEnwysHCmnJPhV+Vt40LNUthbTC&#10;AlauxRu+pVRcb8crZKWFcwpprZeWbElsCsZa3frVSRmTKRCWlqRuJcuVQloXrvYvTacpFS3JC+wl&#10;lKSQVlzPtZVQSsUGHr9KrW69LeHiptoyLwXC8hw3h4hKdjLd4BrWtdaSyZZwGcaGW7DgeE6RsGz7&#10;K9EEjIDeAoESjkjVSuttCUtDlvWFBXMKhCV4GXd8rbTeKnDXUIXsoW59KsMqp5DWcmkpFWHIQaRU&#10;+i2FtOLZq1mulIq5m3VJqSVTSGu531IqIlqxCiU7mUNaedCtNAJSKtaTbFhqdetXGISmVuJg2S/0&#10;qZzSelvCrFizkzl+lnUCISQllCSrUC4tpcIks7MtldZbhQjrKI3uFAjLumTmNoJSacmW4EwvrYJS&#10;IOxrdNdW5jmktYySbEt4vqzCiUfgX7cyhOKpxJ5IqoifLb3ySLp+hVEeASkV63IeMyn1m9zgGhao&#10;MAekVMymE+x6BSU5pBUPZ8lFk1Jxny1XVtTq1lsF3pavrRRy/Cyv2pbuxaPfeluCLa/N3SkVS2eC&#10;IAr39VJabxVAco3lTKkoDcdhyXKlkNaJmaOGkt4CoTL9ViuttyVxO22ttD4VkchczFZaT6ZI2Pro&#10;TrYkHnms7XFyUOtrt14YbymVsVbOUa1QgqU5IKWKMxS8FVUZ3TmstVy3fmfEjMMzp7XSen9JPF9W&#10;siUphnbg2XZOzZTq1tuSemkpFbEWxBKWSuttSRmTKR6WVRD2tVZab0vKM04KiHVK661C2ZakONpw&#10;9cbltIUdVbrBtWwnUyoeTiGIpNaSvVUoe9XSva9ExBIZUCothbeiYW1+S6k4ovm6BrHQkim+FSd2&#10;5ZlTIrz61Qz2h41AySqnAFf8HpV7iigt2RKjtGRLaMkaM5YufsUXhGWudVwyC8GMlYi4FFBLrARh&#10;PLW27K0JQQk8OFFZ5KXgWGrHOexa7XpzUqYEUnQsr3UBlFppvTnhqvFaMFu6+pWFIbEMpWkgRbpu&#10;tdfl45xSt4EAI9ywVtp6pwBZhk7NZZJSURqBTZWWJHSu07LqosypMCfhjygYZmDYlRb3jlYWeTlV&#10;+Ax5Q6tUWm8YYBJKTgyY9k7HOKoQF8H92FTCpnXpqgvYnIp3KliZ1PotWZOiW4HFf6cjE+pRY/Xx&#10;yKV0cVngjxewmgp3RGl049npSsOHUfE95UQDQYQxcCrd1puScCrVqpZS8aJbXC1fKS0ZheL6lQ1b&#10;1yAx38S59Epp/cokeLtaS+ZU1X0+ASmdltX1a07FfpHjXKV+y0Gxxf0ifoRORwDKtqM03FJwa9XX&#10;i31LpRHDU9oLM1d36TCuJTY/p8I/X5u5ceR0hUUAWmkApFRY6Lj5tQLJFNgaVSscVqPXkv0hmJ1j&#10;8KXSekvCfUWlOG0GWNciHDjcWKkVRluKaq3ybzBufWErI6A0t6V7XyO4obLJhybqCxsPJvxSzXqL&#10;AB9cm7ZT+GycOitRDzhNex1ZJpeMVkpFmCiXilVqlqJZj7V0wSzDurciEStd67Mcy0r0TeW+xlgk&#10;dQ0Sp0JLjhkOd3fJGOWlu4MorU/GPBOBswXwpwtcI2yjctqb0nrjg+k5StQbzqm+bpxmqRz8o7Q+&#10;Gbculp5cJFlvD3ifvHQYT5KtrP5LlCmx6V3dCNngLu7KYislw+MUV7NV+q23CCOb2cqtMNStT4at&#10;I3asVFpvSDguWwtxx2PXNQlbjXjRtlC3FMNKzMZSOTofG+W+NIiH0i4R4rhLRoTCXtrf52Q83DeX&#10;aEUCT/vSwGTpXElOxrqi9CQVTdIbhRHPTOU+K0nGqdLS6XmS9UaBYxeEElVGQEoW55VL7jsOX3ct&#10;yVUyPBJSKq1Pxl3QHHIrYbK3JYToBF9R2EqloNf5fFekMgJ6W0KsAVN3qbQ+GUYZmJTq1huFaWUd&#10;VSutTxY3obPhq9StNwrTTmm1lkzJeJ6kcjsAw7I3ChgubgOttGROdkCtl1bJKXiV0li4lUrrTdDE&#10;4wy1fkvBqxG1UTpGTHRyP3DWdavZyRS8yt1NXLRfqltvglgD8ap6BSUpeBXCjjdCSqVlE4RvvjQC&#10;UvAql0oW11wpGRx+nI0qjIAUvBo+uBIXgNun6zccVbXTcICpS8ZTvVNxBPTJuPujOgJ6o1C9k4Bh&#10;2icjKnc9ai3ZGwVetyO+tISSPhnBHhyuqfRbCl7l7lfuS6uUlpLFFRkl8hmfYtdvHPvmeeBSaX0y&#10;FkFjzXWRglcZ2qVbdMOh2yk57HjPS/2WgldxzLOhLdWttyXczVkLaMc32ynJDodI7FJpfTKccMXV&#10;awpexVNbu48Ah3WnJHc0f+PQasGWpJDXoEZqLt6UjAaCoS2V1huFA1tSih4mwKmrG+aVg3qVqvU2&#10;gWPw3LVd6rY+2bxBI5cK603CwQ2+Y8kxkyJeeTKr8oI9K55+UYITjlsrSvhP6bjap3SSkG1v1/rQ&#10;JJw7qZzLzOnCe1GaSnPkKmdJeXe30m0pHceFa36gHLnKMq1Gl7I36dqEC19Ka5IcuDrhhWbUFDYB&#10;KV2RTmRV3GlYvtM2VtNdOlygpXG99ksLChtLbztSWJ9uXSHqCuM6R60yZ0OmlZqxtyJjLYSLSaJr&#10;DmIfIxilVFifbluHkhFJka6s1/CBllatOR3YL3VainRlmXdwXUulajkdDwSWxnWOWaUZucSmVFqy&#10;PuE7qmAkx6zOPCHGQr4w1FK6lb1NqbDeGLBjpNtKGMmhrmxJS4WlVYVRWJ9ONqP/8Osf/vV//PPf&#10;fv+nf/z1D7/+G//xD/Ffv/39z5eM//rp1z//6y8/f/s5fvjrX/72099/+fm3v/z5z3/799//+N+Y&#10;jf7v+8///u1nkpMlqa5svpeY7u0TD1ZiVo994tFKTK/1iScrMa3ZJ56txJjYPvFiJcZk9olXKzEm&#10;sE+8WYkxaX3i3UrM+qhPfFiJg2LuU/O3hTEFmYeyoHNT6R7OgtVNyT2kBeOakntYCwo1JffQFpxo&#10;Su7hLVjOlNxDXPCWKbmHuWAiU3IPdcEt9sn520FdsIUpuYe6oP9Scg91weel5B7qgqBLyT3UBeOW&#10;knuoC+YtJfdQF5xYSu6hLkiulNxDXbBWKbmHuqCh+uT87aAu6KiU3ENd8EspuYe6IIxScg91QeWk&#10;5B7qgtJJyT3UBdmSknuoixtDUnIPdXEFSEruoS7u9EjJPdQFYdEn528HdUFcpOQe6oJSSMk91AW1&#10;kJJ7qAuuICX3UBde/JTcQ1245VNyD3Xhnk/JPdSF4zwl91AXtz+k5B7qwrXdJ+dvB3Xh4k7JPdSF&#10;8zkl91AXTuiU3ENdeJVTcg914e9NyT3UhQM3JfdQFx7ZlNxDXVwrkJJ7qAuvaUruoS7coH1y/nZQ&#10;F/7QlNxDXTgqU3IPdeF5TMk91IUvMSX3UBfewZTcQ134+1JyD3Xh+UvJPdSFLy8l91AXXraU3ENd&#10;uM365PztoC78Zym5h7pwbKXkHurCVZWSe6iLY9YpuYe6ODedknuoi4PQKbmHujgPnZJ7qNsEdfxt&#10;9bugjhPMTvI4TNwrz99WckEdp4Wt5II6Dg1byQV1nOe1kgvqeK/GSi6o48StlVxQxxFaK7mgjjOx&#10;VnJBHYdcreSCOk6tOsnj2GmPOv62kgvqOFdqJRfUcVDUSi6o4+CnlVxQx0FOK7mgjoOZVnJBHSct&#10;reSCOo5OWskFdZyFtJIL6jjc6CR/HU/sYRcCLwMBXhxB9DIQ6MWpQi8DAV8cFPQyEPjF2T8vAwFg&#10;HOfzMhAIxhE9LwMBIWdjzAwEhnGQztNAgEhckpfBg7CwGQtFIifYrCo8SAsEXgaKRHgMLwNFIkyG&#10;l4EiES7Dy0CRCJvhZaBIhM/wMlAkwmh4GSgS4TSsDJTEiHNWXgaKRHgNLwO1iTAbXgaKRLgNLwNF&#10;IuyGl4EiEX7Dy0CRCMPhZaBIhOPwMlAkwnJ4GSgS4TmsDJTYiAM3XgaKRLgOLwNFImyHl4EiEb7D&#10;y0CRCOPhZaBIhPPwMlAkwnp4GSgS4T28DBSJMB9eBopEuA8rAyU74pSHl4EiEf7Dy0CRCAPiZaBI&#10;hAPxMlAkwoJ4GSgS4UG8DBSJMCFeBopEuBAvA0UibIiXgSIRPsTKQAkQIsfMDBSJcCKeBopEWBEv&#10;A0UivIiXgSIRZsTLQJEIN+JloEiEHfEyUCTCj3gZKBJhSLwMFIlwJFYGSopEkLmXgSIRnsTLQJEI&#10;U+JloEiEK/EyUCTClngZKBLhS7wMFIkwJl4GikQ4Ey8DRSKsiZeBIhHexMpAiRJu7DIzUCTCnXga&#10;KBJhT7wMFInwJ14GikQYFC8DRSIcipeBIhEWxctAkQiP4mWgSDSZE94zzF7oEFgaKHnCK8JmBopE&#10;kz/hDl2pgsmg8B6HZmAiEdIkufK5QdJsA0WiyaPwEIZqYCIxrhNNbmGTS+HZT83AtIlx6WfWwESi&#10;EipcDuL1QlzNmTQwORXuy9cMTJsY92dmDUwkxo2YOQMTiXHHZc7AtIlxbWXOwERi3ESZMzBtYlwu&#10;mTMwkRj3ReYMPCRyMU3OIASOUeU6KM3Am515Hloz8JDIc9aagYdELhvXDDwkcvRJM/CQOMZViX03&#10;hsDrBUEid1mZGQgSR5Nj4di8VsFEonIsPDHvVSEuBUyNaHIsXCOrGZhI1KMhXChpVkGRaHIsPIKi&#10;VTCRqAdERpNj4b4q1cBEoh4SGU2OhRfSVAMTicqx8ByB142PoyImx8LNfFIFk2PhZSfNwETi48CI&#10;ybGMjyMjJsfCrR9aBdMmPo6NmBzL+Dg4YnIs4+PoiMmxcPuqtIHJsYx6fCQE1sSiB0hGk2MZ9QhJ&#10;CDwN1CaaHAuP9GojmjZRD5KMJsfCM+mqgWkT9TAJ56bNRlSbaHIso3IsIbC6UY+UcIeQmYHaRJNj&#10;4Z1O6QWTY+E6Cc3AXCfq0ZLR5Fi4e1I1MG2iHi8ZTY5l1AMmIfBwoEg0OZZROZYQWBroMZPR5Fi4&#10;U0d6weRYeJNHMzBtoh424SUcsw3UJpocy6gHTkLg9YLaRJNj4cYzbUQTiXrsZDQ5llE5lhBYbaBH&#10;T0aTYxn18EkIPA0UiSbHMuoBlBB4GigSTY6Fy+EEBybHwh2vmoE5O+tBFK5NNttAbaLJsXBpu1TB&#10;5FhGPY4SAqsb9UDKaHIsvEmkVTBtoh5KGU2OZdRjKSHw2kCRaHIs3E6pbWAiUQ+njCbHMirHEgKr&#10;DZRjGU2OZYwH7JIXx+RYuOBQMzBtonIso3lOZVSOJQReI6pNNDkWrnbWNjBnZ+VYuM3UrILOzuaJ&#10;lVE5lhBYjagcC5eUmxkoEk2OhQcKpRfMkyujciwh8NpAdyzm6RXujNYqmDZRORYeqzCroDbRPMPC&#10;Yy1aBXN2Vo6F2/CsKvDAbtYgBE43TsqxhMDLQJDIO8hmBjI7T+Y5Fi4U1TbwbCLXK2oGHhIn5VhC&#10;4DWiIHEyOZYp3n/qp7YQeBrIOnEyz7HwzqpoYHIsk3IsIbCqoBwLzxGbGSgSTY5l0gu4QuBVQZFo&#10;nmPhrnTtBROJyrHw3IFZBUWiybFMyrGEwGpE5Vi4P9LMQGbnyeRYJuVYQuBVQZFonmPh2RrBgcmx&#10;8Li5ZmDaROVYJvMcC5cAqwYmEpVjmUyOZVKOJQRWNyrHMpkcy6QcSwg8DXR2NjkWboiVXjA5Fm6Y&#10;1QxMm6gcC7fam22gNtHkWLggWqtgIlE5lsnkWHg5RjUwkagcC88xeY2oHMtkcixcBS5VMDkWrgXX&#10;DLwdC7eYawYmEpVj4V0GsxEVieY5lkk5lhBY9kA5Fl4lNTNQJJocC+85Si+YHMukHEsIrDZQjoV3&#10;1c0MFInmORbeYdE2MJGoV3pNJscyKccSAq8R1SaaHMukHEsIPA0UiSbHMinHEgJLA+VYeNDKzEBt&#10;osmxTHrFVwi8KigSTY5l0mu+QuBpoDbR5Fi4r10Gk3mOZVKOJQReFRSJJscyKccSAksD5Vgmk2Ph&#10;HQZpRJNjmZRjCYFXBUWiybFMyrGEwNNAkWhyLJNyLCHwNNC9s8mxTMqxhMDSQDkWHpoxM9C9s8mx&#10;8GqDINE8xzIpxxICrw0UiSbHwgNaWgUTicqx8GqPWQW1iSbHMuk5lhB4jag20eRYJuVYQmBpoOdY&#10;eO3QzECRaHIsk3IsIfCqoEg0ORaeRRUkmneETcqxhMCrgiLR5Fh4AlurYCJROZbJ5Fh4TDhrEAKn&#10;DWblWELgZSBInE2OZdZzLCHwNBAk8pqMmYEgkceYzAxkduYVUjMDQeJsciy8gaY48JDIw7WagTc7&#10;82CxZGByLLNyLCGwcKAcy2xyLLyaplUwkagcC++FmlVQJJocy6wcSwi8RlQkmhzLrOdYQuBpoEg0&#10;OZZZOZYQWBroOZbZ5Fhm5VhC4GmgSDQ5Ft42FCibHMusHEsIvCqoTTQ5llk5lhB4GqhNNDkWng7X&#10;RjRtonIsPDDqVUE5Fh6cNjPQ2dnkWHhzTtrA5Fh4a1AzMG2iciyzybHMeo4lBBaQlGOZzbvCeO5b&#10;28C0icqx8JyrVwXlWHg11cxA9s68MWpmoEg0OZZZOZYQWN2oHMts3hU2K8cSAk8DtYkmxzIrxxIC&#10;TwNFosmxzI+nUkyOZVaOJQRWFZRjmU2OhadnZTSaHAsvnmsGJhKVY5nNcyyzciwh8BpRkWhyLLM+&#10;nRICTwNFosmxzHqOJQSWBsqxzCbHMivHEgJPA0WiybHw/qwg0eRYeJxXMzBnZ+VYeFbebANFosmx&#10;zMqxhMDrBUWiybHM+qRKCCwNlGOZTY5lVo4lBJ4GikSTY5mVYwmBp4Ei0eRYZuVYQuBpoEg0OZZZ&#10;OZYQeBooEk2OhdevZTibHMusHEsIrCroOZbZ5Fhm5VhC4GmgNtHkWGY9xxICTwP14pjnWGblWELg&#10;aaBeHJNjmZVjCYGngSLR5Fhm5VhCYGmgHMtsciyznmMJgaeBItHkWGa9KywEngaKRJNjmZVjCYGn&#10;gSLR5Fhm5VhC4GmgSDQ5lkU5lhA4GizKsYTAy0Bm58XkWBblWELgaSCz82JyLIueYwmBp4HMzovJ&#10;sSxQKukYSgg8DWR2XsxzLItyLCGwNFCOZTE5lkU5lhB4GigSTY5lUY4lBJ4GikSTY1n0rrAQeBoo&#10;Ek2OZdFzLCHwNFAkmhzLoudYQmBpoBzLYnIsi3IsIfA0UCSaHMuid4WFwNNAkWhyLItyLCHwNFAk&#10;mhzLohxLCDwNFIkmx7IoxxICSwPlWBaTY1mUYwmBp4Ei0eRYFuVYQuBpoEg07wpblGMJgaeBItHk&#10;WBblWELgaaBINM+xLMqxhMDSQDmWxeRYFj3HEgJPA0WiybEsyrGEwNNAkWhyLItyLCHwNFAkmhzL&#10;ohxLCDwNFIkmx7IoxxICSwPlWBaTY1mUYwmBp4Ei0eRYFuVYQuBpoEg0OZZFOZYQeBooEk2OZVGO&#10;JQSeBopEk2NZlGMJgaWBciyLybEsyrGEwNNAkWhyLItyLCHwNFAkmudYFuVYQuBpoEg0OZZFOZYQ&#10;eBooEk2OZVGOJQSWBsqxLCbHsijHEgJPA0WiybEsyrGEwNNAkWhyLItyLCHwNFAkmhzLohxLCDwN&#10;FIkmx7IoxxICSwPlWBaTY1mUYwmBp4Ei0eRYFj3HEgJPA0WiybEseo4lBJ4GikSTY1n0rrAQeBoo&#10;Ek2OZdG7wkJgaaAcy2JyLItyLCHwNFAkmhzLoudYQuBpoEg0OZZFz7GEwNNAkWhyLIu+xxICTwNF&#10;osmxLHqOJQSOBqtyLCHwMpD4xNXkWFZ9jyUEngbC9q0mx7LqXWEh8DQQtm81OZZV7woLgaeBcCyr&#10;ybGseo4lBJ4GwvatJseyKscSAksD5VhWk2NZ9RxLCDwNFIkmx7LqOZYQeBooEk2OZdVzLCHwNFAk&#10;mhzLqudYQuBpoEg0OZZVOZYQWBoox7KaHMuq51hC4GmgSDQ5llXPsYTA00CRaHIsq94VFgJPA0Wi&#10;ybGseldYCDwNFIkmx7IqxxICSwPlWFaTY1mhVBJ5HwJPA0WiybGseo4lBJ4GikSTY1n1HEsIPA0U&#10;iSbHsuo5lhB4GigSTY5lVY4lBJYGyrGsJsey6l1hIfA0UCSaHMuq51hC4GmgSDQ5llXfYwmBp4Ei&#10;0eRYVr0rLASeBopEk2NZlWMJgaWBciyrybGseo4lBJ4GikSTY1n1HEsIPA0UiSbHsupdYSHwNFAk&#10;mhzLqneFhcDTQJFociyrciwhsDRQjmU1OZYVSiXPzibHsirHEgKvCuLFWU2OZVWOJQSeBuLFWU2O&#10;ZVWOJQSeBuLFWU2OZVWOJQSWBsqxrCbHsirHEgJPA0WiybGsyrGEwNNAkWhyLKtyLCHwNFAkmhzL&#10;qhxLCDwNFIkmx7IqxxICSwPlWFaTY1mVYwmBp4Ei0eRYVuVYQuBpoEg0OZZVOZYQeBooEk2OZVWO&#10;JQSeBopEk2NZlWMJgaWBciyrybGsyrGEwNNAkWhyLKtyLCHwNFAkmhzLqhxLCDwNFIkmx7IqxxIC&#10;TwNFosmxrMqxhMDRYFOOJQReBsKxbCbHsinHEgJPA9mxbCbHsinHEgJPA9mxbCbHsinHEgJPA9mx&#10;bCbHsinHEgJPA9mxbC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uldYSHwNFAkmhzLBqWSeKYQeBooEk2OZYNSEQ1M&#10;JCrHspkcy6YcSwisNlCOZTM5lg1KJbeBybFsyrGEwKuC+BM3k2PZlGMJgaeBItHkWDblWELgaaBI&#10;NDmWTTmWEFgaKMeymRzLphxLCDwNFIkmx7IpxxICTwNFosmxbMqxhMDTQJFociybciwh8DRQJJoc&#10;y6YcSwgsDZRj2UyOZVOOJQSeBopEk2PZlGMJgaeBItHkWDblWELgaaBINDmWTTmWEHgaKBJNjmVT&#10;jiUEjga7ciwh8DIQjmU3OZZdOZYQeBrIOnE3OZZdOZYQeBrIOnE3OZZdOZYQeBrIOnE3OZZdOZYQ&#10;eBrIjmU3OZZdOZYQWBoox7KbHMuuHEsIPA0UiSbHsivHEgJPA0WiybHsyrGEwNNAkWhyLLtyLCHw&#10;NFAkmhzLrhxLCCwNlGPZTY5lV44lBJ4GikSTY9mVYwmBp4Ei0eRYduVYQuBpoEg0OZZdOZYQeBoo&#10;Ek2OZVeOJQSWBsqx7CbHsivHEgJPA0WiybHsyrGEwNNAkWhyLLtyLCHwNFAkmhzLrhxLCDwNFIkm&#10;x7IrxxICSwPlWHaTY9mVYwmBp4Ei0eRYduVYQuBpoEg0OZZdOZYQeBooEk2OZVeOJQSeBopEk2PZ&#10;lWMJgaWBciy7ybHsyrGEwNNAkWhyLLtyLCHwNFAkmhzLrhxLCDwNFIkmx7IrxxICTwNFosmx7Mqx&#10;hMDSQDmW3eRYduVYQuBpoEg0OZZdOZYQeBooEk2OZVeOJQSeBopEk2PZlWMJgaeBItHkWHblWEJg&#10;aaAcy25yLLtyLCHwNFAkmhzLDqWSWJ4QeBooEk2OZYdSEQ1MJCrHspscyw6lIhqYSFSOZTc5ll05&#10;lhBYvaAcy25yLDuUSm4Dk2PZlWMJgVcFRaLJsezKsYTA00CRaHIsu3IsIfA0UCSaHMuuHEsILA2U&#10;Y9lNjmVXjiUEngaKRJNj2ZVjCYGngSLR5Fh25VhC4GmgSDQ5ll05lhB4GigSTY5lV44lBI4Gh3Is&#10;IfAyEI7lMDmWQzmWEHgayOx8mBzLoRxLCDwNZHY+TI7lUI4lBJ4Gsk48TI7lUI4lBJ4Gsk48TI7l&#10;UI4lBJYGyrEcJsdyKMcSAk8DRaLJsRzKsYTA00CRaHIsh3IsIfA0UCSaHMuhHEsIPA0UiSbHcijH&#10;EgJLA+VYDpNjOZRjCYGngSLR5FgO5VhC4GmgSDQ5lkM5lhB4GigSTY7lUI4lBJ4GikSTYzmUYwmB&#10;pYFyLIfJsRzKsYTA00CRaHIsh3IsIfA0UCSaHMuhHEsIPA0UiSbHcijHEgJPA0WiybEcyrGEwNJA&#10;OZbD5FgO5VhC4GmgSDQ5lkM5lhB4GigSTY7lUI4lBJ4GikSTYzmUYwmBp4Ei0eRYDuVYQmBpoBzL&#10;YXIsh3IsIfA0UCSaHMuhHEsIPA0UiSbHcijHEgJPA0WiybEcyrGEwNNAkWhyLIdyLCGwNFCO5TA5&#10;lkM5lhB4GigSTY7lUI4lBJ4GikSTYzmUYwmBp4Ei0eRYDuVYQuBpoEg0OZZDOZYQWBoox3KYHMuh&#10;HEsIPA0UiSbHcijHEgJPA0WiybEcyrGEwNNAkWhyLIdyLCHwNFAkmhzLoRxLCCwNlGM5TI7lUI4l&#10;BJ4GikSTYzmgVBLLEwJPA0WiybEcUCqigYlE5VgOk2M5oFREAxOJyrEcJsdyKMcSAqsXlGM5TI7l&#10;gFLJbWByLIdyLCHwqqBINDmWQzmWEHgaKBJNjuVQjiUEngaKRJNjOZRjCYGjwfBNSZaXxMxCaBay&#10;8Bg/EggcXxJTCzGNZOEhkgQCyZfE1ELMI1l4qCSBwPIlMbWQyZosPGSSQKD5kphayIRNFi46lXgZ&#10;vpnMCwke6DS5F7J4oNNkX8jigU6TfyGLBzpNBoYsHug0ORiyeKDTZGHI4oFOk4chiwc6TSaGLB7o&#10;NLmY4ZuSMS+JN0aUjiEL13YqIUMW3qqSBA90mpwMWTzQabIyZPFAp8nLkMUDnSYzQxYPdJrcDFk8&#10;0GmyM2TxQKfJzwzflKB5STx0KkVDFi46laQhCxedsDJprUoW7syuRA1ZePseEjzQaXI1ZPFAp8nW&#10;kMUDnSZfQxYPdJqMDVk80GlyNsM3JW1eEg+dStuQhYtOJW7IwkUnTI2g0+RuKPNhO032hiwe6DT5&#10;G7J4oNNkcMjigU6TwyGLBzpNFocsHug0eZzhmxI5L4mHTqVyyMJFp5I5ZOGiE/ZG0GnyOZT5QKfJ&#10;6JDFA50mp0MWD3SarA5ZPNBp8jpk8UCnyeyQxQOdJrczfFNy5yXx0Kn0Dlm46FSChyxcdMLoCDpN&#10;jocyH+g0WR6yeKDT5HnI4oFOk+khiwc6Ta6HLB7oNNkesnig0+R7hm9K+LwkHjqV8iELF51K+pCF&#10;i069vows3HWnEj9k4a479QozsnA9Skr+kIXncyfBA50m/0MWD3SaDBBZPNBpckDDNyWBXhIPnUoD&#10;kYWLTiWCyMJFpx63IQsXnUoGkYWLTj1yQxYuOpUQIgsXnUoJkYXr71RSiCw8VogED3SavNDwTYmh&#10;l8RDp1JDZOGiU8khsnDRqfQQWbjohA+SxYHJEFHmY2Y3OSKyeMzsJktEFg/bafJEZPGwnSZTRBYP&#10;dLpcEf576ZGQWOjE7frIwkQnvrFHFiY6cWA8sjDRyS7zkYVpO9kKPLIwbSfrtUcWpu1kUn1kYdpO&#10;LN8jC9N2As9HFiZXNDy4opB46HxwRYPLFQ0PrigkphYPdLpc0fDgikJiavFAp8sVDQ+uKCSmFg90&#10;ulzR8OCKQmJq8UCnyxUND64oJJ4WD65ocLmi4cEVhcTU4oFOlysaHlxRSEwtHuh0uaLhwRWFxNTi&#10;gU6XKxoeXFFITC0e6HS5ouHBFYXE0+LBFQ0uVzQ8uKKQmFo80OlyRcODKwqJqcUDnS5XNDy4opCY&#10;WjzQ6XJFw4MrCompxQOdLlc0PLiikHhaPLiiweWKhgdXFBJTiwc6Xa5oeHBFITG1eKDT5YqGB1cU&#10;ElOLBzpdrmh4cEUhMbV4oNPlioYHVxQST4sHVzS4XNHw4IpCYmrxQKfLFQ0PrigkphYPdLpc0fDg&#10;ikJiavFAp8sVDQ+uKCSmFg90ulzR8OCKQuJp8eCKBpcrGh5cUUhMLR7odLmi4cEVhcTU4oFOlysa&#10;HlxRSEwtHuh0uaLhwRWFxNTigU6XKxoeXFFIPC0eXNHgckXDgysKianFA50uVzQ8uKKQdFr8w69/&#10;+O3vf/7nv/3+T//46x/+44+//f7Tn375+U8///T7Lz///vNP//HLz//x80//8svP/xJpfv3DX3/9&#10;/d+ub+M/f/o/v/w8rjPvotFp/xb/PYwL/tT49H/+5X//8b/+5ZXo95/+/svPwzxxiPusEB9xYWxz&#10;S72//NOfc4qRN6JP7+C4Ej1xu9/bd+3fv14ljLzEc7oC4/v5DpJu3/32p7/87Y+virzLvNIu8zhe&#10;xPG4THBCra/eX/72v/7l33/7L3/8f0nHBR2vQEfSzet5lw8tdaq0DOtyRdHwM9fsvrJ9/0xU5WXR&#10;R/Sd3m6IVNbHkmeug7uQTtqR/119dDUGDzNfsY/8vATLdXbh9TMprjUGP/NeyO2eK5Sc0n7Imji4&#10;06KRNXV6Ae6uc+DgcuTzs1lnmvva23Zp31mvS3PYfWrteWcD2hA4rSjeRkKhzgcdeaf90M/Lcldq&#10;mtZzvXcr9iW6cs9+B5/rvE6Xh2NcRrq2Objf+Gwov6C3zlO7AJAUrP1aivZd+/f+fhmuoMj4fryN&#10;f/vua+24hCteGgliBVDRsM3v/VYuV/QskiuXMBgtGRhMCOYKmOEiAkeUv17xbE3KZQjDRdDx6za/&#10;F1I/7MsDuF/ufpJyd3YaGZwsX+5h9fyVAf5WqqUNI/rjYnln7PKI0L7rdUrvrg93bFx+NKC78L80&#10;XLGD2xXLcY6pZjx/XG6Exs9XnClpMUEv2LeCYT7WOMhxdh7Azr0Aq4Fi989fGooGkgtMBLa2yCjK&#10;xO61Sad91/5t388EJ/c2o9WvfZfreada24lwSmGCeE3z75ot03q3+EyLS5vSlxeLFjp2VxL+sC+h&#10;SCi56RsWULLm5d/L7zQuAU9pcl7FuWgvfsYStckm17LV/artMHBIuZmgdXw/xdG+a/+270dKaToC&#10;rnvCbd/l0loqbPdF1Y7LOl8uu7tN2Ya2V8f4mTbNNWPV2SLu+ZlZvvVjLiv/1Urm4e675I02laxp&#10;tNtabMP1mutbMabDu8lp/vf+7se9ORyMt2aIeCr3nBjurGnHtpobl21Zzr1O9zP1vJYp759LNgFH&#10;OVm3PvqQ9YQ2t2LMbslCsth66XoOXczLe9fw4zqP0YR31i3tu1IHP9+KMYBzZ0wDzdCswtYUe9S5&#10;Ie3q4Wlg3moI7lO179q/7fsRw3G3LC3VNhPtu484mmJonOQh3fUAyjShxrnJ4GfM3WtevCs+0eR3&#10;j6xYhc9j83PJLIwu5ybob2nfWc9bOxkZP7OgSDZ+Wu5A5e7nR5t+LnlZWlBBl/Zd8rK/554PimH1&#10;7xkiRm2z1rms1uqtd7BBd6pKb8Y08AkzLd9cWiuF53YuJyndxTo12/gJ0T0h86CKTAETo+IKzmKh&#10;TTVfMC62KXW6Z759vY5Tv9uU8XEDBeNz+m27n6f1Xkew0nkHNfx4bFLJ9v4VWyV2GHl2mTCy99qd&#10;G5FORvpdMouqe2nELPVmWAslU+PrPB8lt7TvrHsEf/iZHc7dYvfPxdYemYCbPcIen66cd8ksxe7t&#10;zIefiZO6Z9S7SWolj9G3d8nMHNnUjbQ2sDmNLKs0/TnWHXfq1lfFksfYB7esX/a436NhK1lLt58b&#10;hO4mYTkQy95TsR1r48y1sRVtJT/BO2AE7qHNmx6ycsL4s2dsJbdBV6szFAkLzpaWxWjGNoLj7ufn&#10;cB9okrszepuTbUf+67IkxJutd09tsW9P5pco5fbUV8wLuvzgAEh7iwwLy7eGJWGduQ+tve6V2N2R&#10;nCbeLiaf5eBrxu9hwJwxXiF8/NzWmo/Wbla01ZbD1rdDgx3ZHdPavmv/nt+ztHwP/NgjNI9Z++xT&#10;k3L3UYuGY9MCGmUnxaKqYYxdxElgtFoffH2vvmMctAJzQfmvS1f2R3d7PXdSGK57K8EC4lz23sXi&#10;nb3Ncizs6oOGS47fdgK/TrbKO41xr4hAaV7yc2l8u5+DHTKDq46eHfN0ex44pZG3b5i9uKbjNALM&#10;Cnk4fbkxz8369c4eBg7gX504M4HeEcXvrX1DyAW8mY69jvKN7KrC4wKagWv7rv17fc9+Y2yuk/mY&#10;Yjb//vcba5mmUZjAtlhp+ea6tVLYPTTDMTM1yeDHM8km4GzGjz+zcrt/xvjdYWQ/nlJnzi60/TVN&#10;GVucfnTP4aq8bMPMLdayoZrpgGYuac14UOFsnVzL/NfdE1isa7lN2vm8Y7uNhGFmY3oFU9FRL9dp&#10;UgxTdEXX8/NrivxY8nd8qiD9ipMa521kWX7p/iV2Fu4jaEt3vDThwDzLbH3b/r1qGO6bNkOyzpvu&#10;qyDadx/bZWGp0byIUcoZzHG3Cxvy7QofR22mo9eu4/3zjAfo2l6wU+ie3M5Y+LpdtmnAgl1gC3C0&#10;bc3X7bLhTmgbp5gDFfOtvle7sLVob8SPjKn3oxntu69H/IYdbyupcBvfgHsr96lRwW177GOc2WFk&#10;dzM4DH/iy0rNrCdOJqQ1KQ+nhf/5/LUf0bmg/NdZU8zqdE8FONOHtHbj3ZvwA1zG8WE6/xM2+bvG&#10;/jFRpH3eweoJNU+lYgZqfZnrl/86a8vKKI4SX0mZ2nLGWNLWyB8cjHTm7ZVnvn3Hy2TYpr+uYnuX&#10;6MO5faxUoSn1XASwkro9GLH0q1tObhXcm2V8EhzcetjuJcUNEiuW3qyGhb9XqJjQ06n5WDN9bGRw&#10;cu8oYwTIoqZzDz+LZZHYbP2b+qgVi3ujkV0f1lKM+dv5dffePYDYEN27tvAofZ4k2uC/hg7NewMi&#10;OqbhsH32qXFYAcDAtBHFdJQQGCP7bvVYjORfcdnfG2auv7mNWC4o/3XpiqP2XoXcFuKu/sAjoPeK&#10;QGdYnu++HYPmDLoxzJv9CCf2GZ/bisXyH9cJNibINvncv26kbUrhKjjXgyUobEC7baNn1uXnYvHO&#10;GJPXMDbzZW5kfHosys8OgjLqYhHSwP7UyLF+b3074zDKS6SNIdbwyZorfMTdauHLWSMX9J1pB8/g&#10;FT2Au4date3A96cd3CqY+Ku6Qbul3eSOqb2XbQxlrGOnM2/XBs1yTjtM+sYOhId3YztzJdXGYM1L&#10;W7Zf6fqs1MhM2dYP7PbObVEJGNiW9hzVOLNyyVsbFi3t/vxxxhDnHcgLVK3Y2GR/thG5v87RtzGN&#10;th0I/p0r6Y3HAHpbZT5//apfc0FfA2OhsRrugiK7/WjfB8bKiqPNShPDD29G1/Urvd38GxNrlSEB&#10;Y+Xr5jScYqZsq1DROY2os6nwDk1trx7cdnYWxWi9RxgG8FxbtYZc+blZcXiX9VS5BAxWOSyrLsQx&#10;Y52nAO6MwdhtMZ5K9W2BNaHVzjV3obZAuRneKbwryTebuuDZyKyB22wQuy9GYrlYHCZtNogFR25G&#10;zOPSGpmVfDRp1/Nfwklq++XqPcI9mneVHeV2x8698dgm0Gv0kOA67zeyu2WeuCraPmv/ts+XtXEk&#10;00w9dVp+fH60Rd8UJGrrvfbZ1yNr5PRkkN8vK4Yfbrwj0r+qCnEHuFYuu0eKcO+cnXaX9mFMjJxw&#10;Z590lcNwzoNi5P6RvXl+8RawL+07jBUyP19lxnx2gqw0LEZWGeHHe9VwCidcynrAc3L7X9+N14YN&#10;/tVgM6/U7FHeMY6plhk5Zy8OrBywVVdaZoA8NPA1cBL4GrBvq/YuGW/ZrTcraPBcHRwghlfZWp2D&#10;h06Dkp9ZIDbFYEfOWe9dMh6fZsAAaxDk9ZLxdDTf2ntI31mDnZjszs5gISlkJi/6MXG2n1++2HLJ&#10;+MiGZjonSjl9SO+S8anerc2dsnlmHHgmF4yeJc9c90Tz1Etmrd60nunTs6feJWNO7xXIw+KDvolY&#10;kKtksH2P3oyp/NeFMNwWOLGvtIySvFyDaSXrqzlhTuI+Eir1VoyR0awkDo399BuWRtUALO5gjZn9&#10;YF6fDpjc29s9P9ZkkLgcfWmKMUeebtRayXhj7nmblo0FaV8prPHayINwnOVpcKDCdxDNzFbgfdnE&#10;j8fzxuR2dyQ7mzznDKyB3v5Dtvd5ucG2B71bP3tLTYJHYpF79TMRGeeIvDsyQh3ujryXk++fcS/e&#10;js2YGl8wKLY2Z3DvBTIVHNIqCY5ovf0N4fIRE7eySL7rHKEdxqhiJdTemsQFx1I79zPlBj94Lr+Z&#10;UQUGK/tylLl+prMM64m5vHfF887iLw+bFb9/m8o+OHMxauy+r5Jjn2q0dtDTzW7jnhZXFocNeHD0&#10;qjOj+bpm/u7niOG8U8edJkZr47SIzcKrvYgBFOoCj2xEc7WfI04tDTo8u7cFZA3xlfPhow2L3e2t&#10;9YOrIVqg/5mOzACEyHmHuILze2WVy2prk8tuzkTpXieNItLuffFN+679e3+/LHfc8h2Zxwhq37V/&#10;2/esda7DDdh2HDOtJ9p37d/7e7y1rXn79mvf5dq0VLgjGi8QXnAZAhB+9279Q5eGB7LtQVHQQkuE&#10;1LQVwicgQkS3rdUHGEN2tNOpeKa9EcKGYrp9BE8mZaVjb3P1YegyQprebx90zRKuLMnviYXQDBkC&#10;Kwvc67qCYAzC79NPSysvwN/7Z9MSQg9MNwvzNLIEBN4xgcBaTfQ2UuW2L3StP3vQ1pH4PC8/xW1w&#10;2C9gmC9T92FainDl5hX4esZrGL9QDfWwtk0hbCrriGjIr8caTqm3jrG7bva25ftx7DCj4jC9VMel&#10;IAvRDd/XPX18qtnSzgiO9DSde+mYy8p/tfpBozFSz5npwyoCHLVNw4xVlqU7dNzcLNHb/fNAcKt7&#10;KzOiKC6GmFTsiH/Qpju+5KYjTr9zt9b1weea8R7Wzak9nE9Mx0QptSZ/Lhl3ptW7ZuzTTmf+o2Yf&#10;S+bjN0P6YaHL3rPF5OGAxiCnsbkzibQwCYIcIa/rvRkwabuOt8PmHiHsc2/Dzj77IjPfP7OivNlR&#10;nOWnTSnWGSTcqzoshKyPMMF3EA3eK7Youc70VZtx8Faxaq7Xmbem7/Cdp+dsAN33oQOY/OiY3hKy&#10;M4i13Av/E3YUnJ3jO/esIJgNGwvsKxVddK7JOkTq9zPT6GV7mDD20+3bfZ9Lu8ZJBJVdZ3/Hib1D&#10;diWzoWfjeCF4YtifjXb3Jt1LHNSlI7bSWfkRB8MS40rL2Zi8JceJwbamNRr+jDzVMyfGgL1S4zz5&#10;qje/9GixUboHEDPbG4hfuYHgFdbWH/jB3xxD64f279myzEvxMvWr0/kcc3R1evvsuy4qFrrXqnfE&#10;jN3uiK90w6nF+Y6rOUjBJlFKa6Weyun3TxpMvo/3Jlr4MPm/H+1u37V/r/w5foEf5ar9J32+U3tu&#10;c3mnZc99m+4va8+NPIDlKo256ebYmlbt36Yd64e2kxrx5t7t275r/97fs7a9oMqBgvm+E6R993Vt&#10;JqLrmuMURMee9hz7X1WGTRwHCq+6xJa6hUm0stq/p24TyrcoAjxJg6FaHCW6g/uYBC5ODYvxlW6R&#10;Ijb5L1C/avN9N218f0+ArJ8jaCGvbD7ZJPaAPDfaSok4sGRO+Xm9z+ZgeiWikZ9xbbXUEbFQt/NB&#10;xrULlvFjEiuaphB+xp3axiW70ZM0aNaQ02bA6tpR8m0Exv3YzpOKyjZwcZb7vtepdXT7t4Ex1Y+1&#10;YCulffdFm+K1uFsFg5QWBNLkjIi0ls/9iGkyfAuk3cfGBLCx5f/RKu9Gg02/FWNGEDv/JUZzLb8e&#10;gGQ+tbgmOoi96Y8GYDjMrk6Gn4no2IzZ1s5nf7DzYV64hgTMKi7V/PnXqk0Ty91rxsaD8jbC7/GX&#10;a3kNeXyvbanKrvKKqmwNynYw3JrnEGWbcN5MeP8Kg93AhtHEG3hpmwvKVWRdMMO3n1mi8X1hV/us&#10;/XvpRx/DD52fs0t/ADqX1RKRprVFhAMnfDLZE7d3ZQm/n8flhAls7imKJv7uY6U+FcsKld3XlTGR&#10;DWd7tNZiRRWOkrMmEW2SRgW+TdYQ568jjzC8L3z9oWMVL25E6L4yjkOnmRtiv3IfrcIM4bKO+txK&#10;pV9xeRi1Dc9FM1AgJ5/XjW3de9WBXc3Fsk5ssTgjDqHhM3I+NjKIbOt2No8sVVJ9IG7beGOfEqfq&#10;+9ri8WgsBe3UPQv340ZmamzjBEdshCj1GVP7NjHHqTDp2ziy1foWMH4RwJWBj3c9Fl5nr7JsO3m3&#10;bgWun4dn4/78R2s2uj3CZM/cOQ9+z2st1/bvZZe+qkH77GNPRaM0lT40Cv3YfkX3fJIrHMPNHWT2&#10;FAevWbtcVWNrlh1NQGJtm9VgzPPgZwd9u/rjFNtN5+b65b/OJiLS915oTuxAzpHUxhn8wr3oYytG&#10;6EkPn/CQtLaYOO5vxEYzEd8EA8E48ShEh8s4QdeaMW5WyKjFDbm2xQ2E3nGiFojl+uW/rtqytGim&#10;7p30ri0GtjlhJliicwl9/8pE1Ubw+9dasYRItJ3Ah9oyQ73r82hk1uZtBLt9i4OrrVQ5+7jmoNHg&#10;qq4r6WFrqG0y7Jy7xzFzwjHoxNOxWaptuK9ayDK7cdxsfd9iH9rbR8wsgCb1PH5/YnDaKMAivX6t&#10;Ffs6L3clZX2WAxQhBd+G5jluX71ypWU0nbNNrdjwIjaNYdAzw4xflhipK+N7xmiQItyape/1K41s&#10;TGPBdd8T78CuIjUjcd8RnX7Nraxd0nzCWb375hICO1h7RgeVasu2Fwt3ZUzvndG1rT6xKGu1jTNq&#10;Q5ptcMhszcK99yy1YpmyG5I5wisntHql4kB3nsbCJdmsFHTJ+xxLNhD5r2tBtscoOGv7odioTluu&#10;PYvFZ9ScSu9tVKm2M1FOje3AKSNbLE6V3Cf0Pqyb8AO1kx/saOCmy33br/S4EueQkfmKwLl6/olk&#10;ENVMJ8ub7tmrtERp8+41Pc9jnEw5UcrQOeFCE7XP2r/X519VrX32qQtza7GgS+Pk+y2dxti9Ey51&#10;IQ7S72GDdUnzpXzAFc7jZvFdwPZD7N4F3MOTUJm2iGAKvW7+uX8llr7Nb1wtBxlcRg5T6d4oAFYB&#10;2Ije4rNwuAlLZt/repm72K82gLk3v95BQjYRtX/apCF8hrc5e28hG0JOIEWKtl+NFM+DZPr9GFFd&#10;J1CJBXmuUr+nHb6vph08P37wq1m/1I6tXFtEBjie5zdzy1x1iiXGZXuHg5N7ec9L5CL++9OUYXtZ&#10;1aUZgZ+J6Gs/s90yZiLS8tbbaQeJMYvY+L738ZSyWms/M8/mpSs/o3f7GaTchxFyLfNfrc5r3Ojw&#10;6hfsPllLyfiirv00/UfAahr7BD2SutW5x00uK//VSgbyt9ZY+hwUxHqKvdQ1NQCYAE+3vA2qn232&#10;hSfa7P1yQrKWn0vGzd1o4QjSyxtjllRsTFvWDLa8sMaTPLPev0rGT3PO3w+TJvjH4ceSrqUKUF4Y&#10;bt+1f6/WGUFY287GcGEtfy4w2nft3/t7mO5rnmWleYWVdRPBFy2BNWmpcCZkxomW4FaB9jOTl3YR&#10;FrCtVViFRaxedREU8XW49K72YDo+jyw0i0asL7hrBglcZocKuMP6NMQzExhLa/qW0dKyjpjy7BZm&#10;sU1Q2EsxBsQr0j3hDrfprRgbtpM8fPT+59YmuOVacLLcJOtk48UIYMGS74qfOT7Q6syKmZavt3Zs&#10;BltaUp7ey3drJ8NHsJmUzHGxi/Kn8nxrlAy8sN5nc7JMjlN0fXPGpSbNsoGBOMSVfibettWZ3RV8&#10;y+c6f0nPBcqwUVf5zLHMI2erveeOj32Fw7FF2MMDYBFyXxHF0AI4gpyASUh64ztsl4zgt2Ym+ULv&#10;ZKuukczas4VlvOYudr2pSeiMa2UbhHHcO5B+RpvbqrIfuomiXMv811UyjgBi0C7oY/iEl2BjyQT4&#10;/zk7G2RJTlwLb8ltj9v2/jf2voN0BCKpuuSLmYjb5SQTEELo50h4Z5C2sg2Mgi91POJiC1lytzMI&#10;vP6ucwR3CjusTQp6piGAssGnO7XBHSAwcmD//fr9wfTcJKaAzkVIoSS9Rm53ptFv8jU/iwdyylw+&#10;iWN4JHi0iRAHz1MLCSAQsuZ5SSN5mXInYaxuPgFUNpw6JgK+iG7B8Rh+ttTDZqh90GfZf5kvCM+n&#10;70VGJ7HIvjrgx0skoqdGvKqEC3n5LtxEM+jsHdj76r/cM0RKyA97AXptPS97gVjT71+DnNUzfTHt&#10;3PuwzZs5c7BLwsqwYoPjXdo+ve5/bIIQibPnT1Knz/KbzksKg2muQGXt4ym3zKemFZWN0q/wC8TQ&#10;rL3ldv4729d+VW5cnIOLxrC3h4Bpnyp0OmM+bvdtNv+Q157c95tICRIq+P7zbPA2pf6jmDJo6Xyj&#10;ejvJTp2QeSeLcJbCGrTtB1wnfd9Kl0jfd60aAT7rJMh8jPfx9mN3egRJRzxdk+7EKENef6aj2qfO&#10;hahAxRo8vbTvPFK9oBCZH5+sztqjEKcIrE02Z4Z8zZjMsoMfMzv3zAbOGIb07IdawhHuLQpOPxWi&#10;2TO2S+k82BdxaFz2DHFSZ8b44NN99/+FcmCmIvdWwfx1sfGLOibHocHb5qA+y/7L1Gb3m9eFXNok&#10;HpAxjpxBbVIqqbvRBwb6qdKAwLhBv+Td3lf/lT0rD9Bx4D+IM28nIVOu4pfQg7OuzRmuruQSzqk3&#10;cHIaY1lXwJrQSz+D8Wdo8YanCRfIFjtF3nEwOn5NKPsDtbe9o7O0/JmU6QhlZtkLj/ZU+Ut3FwgA&#10;dJ2krNv5b1JTiMWaE4dPRXXczn/dnkB4MjO+ODSxQd5lPMc1I/jrsxW9HNRUpxzuUhYtKIcunCpo&#10;7RCqoUqvTRceTvczt2wj5d7rf3FY51s6Y79TAiyUNLJoD5z0gSPbvy+Pt4OQv8XRP30fP5tngWOs&#10;zlp/90w5lCR7h2dK5CQNGXFsvRg0xgMCcNnhZCCqol4+RjEp7ul99V+x0kgEuRD8LkG77dMrYBH/&#10;cce5YBjiGcyBKecS0RvnWe/Lc3eff8/NizWtxI94y+381+1hRvu/sQkyA3/hxkd7/FMJb0C1nJqW&#10;2/mvv88mts8Ai3riA92uz8ZvkYTgNSOymHq+1ww1Dd3fpCFA1kNXnHhAhpPuaFUCaF1QjmJsMHCs&#10;lrI7C5rhkfpvjvFf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d3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p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FuVDbaeiSmbJBD+712/WI8Z&#10;vNd3Njdnuq+qRVAPZAXT+SLZMFGtpirNMsa4tD+vJm6pjAgrMwF/TSca+xreGQwOuDDr6E0hgNfG&#10;8GZ0WNwg9zRFHXLC/UgD47Rcl4tbPwoVhbNwqzGGy3xi7QCEKCc2qNNn2X8lB69QLyJSWxICn544&#10;PRVhD0W05qzSUD6bG06o99V/uecF44fxtd31qACW622piiXRgE6SBUFE+DUvxrqTF/hYnb1JZQts&#10;9/3TuE+SwVWafJ+zwPx+jDbzQVs8zxmAi1VgEi4V62jrvKROHJCg5OegeQUD4lGbcfHeV/9lahOR&#10;TDSCVpSDtPcM81r7+48Dmg2+Doy6yYXaVdH7Xy9kZEt1kBNu+/TqycIhu50L3LZAJCnmrChaDOxu&#10;nRf/HnEZ3u0KAR4Kwqzj04QOnoj0CQlCZg0E3fWuIhOvyvrJmbvp2gRQKtGQYWXB+9pV1KaoMu9A&#10;rbOW3N2ccZ1ULhPADJikLaSC9I4XIs7ovD9GqDlvDN0sL2e67Bl1LjUV4fcB/WyfJtYQC8ljet4e&#10;E1LKXcVjV5C47JmCUamdEVfA39p3FcrZTIci/XBbDOzBKv/1FueE1qdrtXQk6OiA3n3OBJWcu869&#10;3/i+t8cMLCQJ7LDU6eg72Np47mRCPgAssk8qn5W30e38t9pzWDnuUMEUKOt2vbd8S6749EgSsKbg&#10;Q58ZHv26LGvmrBYHr+VyvpSdOfeMh7XQRUQwNppiMUgJHiQH4pAOitkz0tlRFg6QmRvW+/LcPVvO&#10;em8LHBNUUtVCLTTa2wOOQbGJQWCHhA30rT1Kaa40qTjKl//+fUImRQM2bMQEv3xflwAnH7LNZiUM&#10;j7vP3rOW4ywF4AFMhpO96vOAWuCobNyLOaU7IIIGUO+DjXruGX3HcuaZUgvDEQH0tgJvuR2TEhBO&#10;52IUb26AZBrtXSXhrQddf+zs5OIu5YmmF0T0yMJBrEufZf/lfYhsMg+A40D76T0TJU9Ljh3zwETK&#10;/nRknBBkIiove25SSpkzvecmAJHMm5RCTam8apYlzu/LnnG2piOc2SPhNmqz68xC1DZht/aBQaPU&#10;WVgX1nmM+7JnYV+Ttzl/War+aTR0p+3h98n60HOd8b/CGSHX0U0jsnDZM1F1790DrHYk7yVvk9mz&#10;e35awiDCLSyBu54VFTZIAfMEU7fNWRcr+rAC8okJ3h+DHUvPP/oOFx+Nx5c9w50+3EGdbhU2kUiV&#10;JofIcHpAUZvkX3bloDbyiESXsVaXPRPUhSO1UgSXSVrfJoWfzU4JYospqKtnqe+5n/Gy0fMLDiPg&#10;pJt+o+dDqgruVpvJwBX2CC0eFnAP8XZD7nfZ0X+lJPkf1HbcC1++jJVVhuFnAOOQn5bftm93eF2p&#10;cWPcM4B7R21R0Fh2FNOtSFS32diw234Gnmu8CcITMM+LdaZeiHDGMWpOm22d4ddKhgK4tlWkwIzF&#10;vs61AkGTUv9yzpjU9iWQvyxUU6M2DGjmlT8jhNTkME5JLwYhHbQ8vX3Z8+oVIAq0bVhpOuYwvJ2p&#10;rFfPlIwBLxkUwzOnJIPrnlnkCgYcvNdrQqOSdzZBg28PDo2eqU8qEX/f8+Lv5JDb04RxAzlzAG+9&#10;Lohti9FiSMCy2Z/3Pa9eT3x5m8bLupeTkSqwyNLeMzvDeYMj8vmmZ/aFHZTUiH+4RlkBb1ihdDcG&#10;bLHC38TNzutsTTBlCG5hQYzGfmI3TTyR2/lvtV+ioKzLQ+M9SipoZisC9yemUt877bGuL+mSqj0W&#10;nvcDTb/gKkAbGYcAkiW9W+y+z9FkErn+F7h3SZmfEKX4N2mfIIOr9hpRyrExoh1H+SU2zgXEip2N&#10;NWMfTD/fnM1xFYj2OdEHFZSDvZ+RKxxB0blNgq1gBimHH/bUzi+60sl0BMF8l8Ohu7kThQm/cL9u&#10;H2l/jCe/oealIRYqY0a+H7J2H+mCWaA2AAuaMsPt/Nc7YW0PAuURNdvaN/pVPJ5Rud2HNdOGyf0p&#10;/EAPHbSPFiihZH9fUl3Wc5SDHkHODP5y1gF8IqfrRokvvIlCwimbvEkAqfDekze33v7GMshyQ1Ql&#10;AzltbcDt/Nd0F9y0uB8J5FPF7fy32qNXpp6DQ1e7Ls4Ct/Pfak8oMzkWgmf8almnR/sZgSF4M092&#10;tzuuq5y+NSpCrr82ibg8PuxFlOx/rYt82Ysfep7jxQfGeokexTJ4EIq8aNS7p389/khK+2T5eu6m&#10;Kbl7JQVQ/fHk/rAG7OBcM9y+s2yqv/thZpy9lsGSUH2vwGjLYw6hbeKIR2srcH1Cfh9S49wzQQoD&#10;vaipkbJg0lTxvxwYLE4acCf5pz3T+/qy6zBMXTsXWUluuffQ3HX9W7kuYL1tWfMefocew/vxMVUq&#10;UjbNt+8ohm9tvouQ3lTH1jO5X7/69miPi6C3PS9zBp20ub7bwNCyerk1XADLuGvf3vYMtiQl1+Tq&#10;4pL108ph3TB1XKKlq9lCU0N4vInVrvwBmpsYdGNAogz2yeO9ZmfsbMAZlBaE4CqFlOs81X+Zw7AA&#10;vDMOSisgHzuVAA0Y7DVJImbOOWNs4D1IudH76r+qZ0z55E6QFwQo+5xxg9RjJNnmk4cKjgbgkkcX&#10;947qffVf7hmT386GA1aDjDzkSyzkhOzOOZMdUGAk5vwGh6AkXMNADtAXYqvAiqNnLmwjobCTBO+E&#10;PRkAfcEm3VObRS4MLkGYvCW1JrXiRcFDwb2tZ6wQ52wTfxOk50XP/V0ssu3TSP1kIXwHMnbacYcb&#10;wACJiWK6288caYLHjR1JpA5R0j+Nw6AWUjX+NqsG/6DZgKUgOvVizovuOTFMC7UneFcdR2h6eTz1&#10;Y0qC6GiK07hzs89aczXwPEsvVjvtYijldv77qb25ye16b/UWY/Pm4FDb9d1lc0zIdM2sba238oIg&#10;nuGHcjhsJdoAO7pcIhk/2HqbOAHbZV8cacJZSPyOj1gfXa8ekp3I9laWDsu1hCAZJEyrsRlRwKrq&#10;gpjmGrDjap6pDXbVOg+ZtHv+FSLkt51WpxNJxqdtE6mKXuHeV//ldZbR69OsLPK5kHzMRw5JYPgb&#10;+5zXx1A7SHJJ7aVnzW8De4JtmT1Dnc1VQRaeQxXopejtb6i9HLOcKBTx2CY1T2HWdE8MW89/4NWU&#10;0nqxzovuAPg3caQLtRf1EVV1A5Gt2kPTLvvKftZPSQEm7D0YXLn65TmY2qllQnAH7Q0to70ySL5Z&#10;C2qd24fWE8Pmb34ZF9DpNKNwTKjeRvQzx9VnmKOTChQiihQJ1mxdRYxle8bxrO01HsDBpsJMMmNW&#10;27riWkJTSrWViMDxkjW+vH7IJWHs9RB9FkxJG5DUvXiTlPt5O1KfmWmVMxScNIx4HY8VAXIr/3Vr&#10;PDzhQiTbG5jq99ViNJkuSuvnau3fXkYP/G3nhD4LjwfFLsTSgRxfCbmsD1DdF3puW3Zd4daWAId/&#10;KgKoBAjz9nDlQdyMnmGf2UYVTTDsyX8I3aNFfN0f4MbzgixaTx3a3/y8P4BDyf0hxpL/tnJAftgf&#10;uBaRmuMt8rC72gMymUhcPtQ1co0WgG4RqPEmCLDx8G5/CEGan2VndWiPkgg5IfRZFTDZ6E+ANL3q&#10;yI5P1SBNK0sAQj1RlkOj/In+qNKpgdJaxRK+rtbCg+t4PILOFx4PFI/ZHyYobSQEAGyw1ZwnNCQQ&#10;yg8Ud9/RGxE7ouLxDqo80bg+ny/8hORMYxD0fAKwWN/JT1tP8GvCa0AIoJ9sPe2tWdtQo9CJhCLf&#10;xnWq7iZbxO+oVoXesVxVbZYUncLahuNwPgSAnJQjEMu0ore+Pv1X0k9Vd7JP7KSIctdnUQVTy1Zq&#10;WNc+gFN5nb/I8lOfSpTNGCGXHummsGWeVExxpUyOrK3mGXFjF1uRwVISuPfSfyVXCo4e8yROnXas&#10;5wl8y+UMQI4rOLMOCO8oglBcOW7oeiEHcCVh1epNrjhURGb9LJHq3OqEpIk794cjmDXeRNiFkLiT&#10;PcQf07unwMO2ZHgZkGP6rOoooKC0TtE1bTXI+I5373qVQekPo9KxuutUZVEEBaUQbGFyvL5VlJz9&#10;n8DnR7d9e7EBFC+PmUiN86q42ZEHFEfyOLTMffrcqGALGYiM4NRtDsO9PDokMCkW5eljlKduMWoN&#10;T6CDrYYnsXuHUbHkWOu1U05jO9nAaWqfXvc5XOkxWsIGXQtTNkpsBVQe8nebKwBiOmTCe1lB8mqe&#10;y2c5WLYSt8tUKI1BCZs2z0kE7N6Mnz/69NLGhgY1Yy82LqxM3+Mdt/Jfty5AjoBs5WRwq+O66SLT&#10;YDHpHl2NwsrDL5QElqLf5sM2S+YE4Z4K8mM+pz65D3QyIU6xiOOVnMI2tY8H5SC1p/kUT1YOWEWZ&#10;PtihnnLKRQLKWXxI8XZVpA8eczP/zeYUPCBvJfadXMDOuncz/3VzjvtkNdDsCVP5uErgpMueRT4p&#10;6vJ1MJx0WIcaDIFBQIA/tGYfxqpMybgM5bgcJN7m3qVIkwqGMJ6iN9ZWno7AQVXIsz2c4r0e3rGA&#10;QAWxjIAvE9lYfQJDtY8E64qQausUzT+PKiQYWWemX59b/2U+WF6tlapu1w9jt3U0JpgzQbGTKTBD&#10;33SLp8YHB8dyjHh2C4UtsNlI27GyHjoqinUvkn+1V7EvmwiUfDcwS4nn2znRnurO6mS7Ttb+K4m8&#10;HHWnI2bZ3bTsCLomGd4dQHRV596p2+Uofc4WMz21Xl3ePQ/aPr9t2yveWau6HOlu1l82By5Uf2oJ&#10;YG0x3oLHnhqGHH7u8KXqAnw6zdeTTrRsxqc6tahwL7U0WDkhJQflD1hhRmyQx3JMrnKFQyH32ltt&#10;dHHMPJVc3L55nB7UYzTQ1EPeat1flXm5rmLRgHWoFsI6T5VqyIefPUUnPiKGLDVKnPI0WkiM+2Lu&#10;yMSKNwlCvpGexOeVI6Y+mdOOZYIIqXXrQN9Aoh+s0D6zL1YsCmQW5cQ8VVAAInLOfLRi1T5kdWvv&#10;nem/sSeJCclU0rxAvSsuEF93K/89tn7mt37ExGF3oOCOftjbQPJ/mIUujU+fhxzIKDDfxkVrVJX8&#10;+gBAf20N5iT9w5x0cj1+b81ujcIthAZUy+J7awqL5TxRYOt8Nh37qgdVAfD9nQnAiOItUxGALanE&#10;Y2oqnkHIiO59fC7344IufoMjx6Pk22mw1LdajiSgOI+QHjZIKtuGok4xIPZ0ZHVc6T3LjYO6sLOr&#10;2/i4QTHHZ5Ve1tQefDHOH8SyUJGjWINOzf4raIuCz3fjs6iQHcQK9pNTeDykrNeWPqBwSyYXAMgk&#10;VfrYp9c194duXAkpoZjlD/oqyVyGWGAiKs+mc9Z5PsJn5ZApKdjJhHspzV8Ftbt6MW5AjJ0OAQEL&#10;H+dz7JM4dippxBqVibSwoAAXKftUzSrcjeZPTESXkQfIklcgXfHKch31uEahzRPHkE3DA/PSDYsl&#10;iQapZn2cPrO+buAG3+zxH6TNZ1mOws6lsWNsyvwt+TlleR9lygechhnH4S2yTVb6c5Oqa9eSvYcx&#10;2h/+Ujk70QL8iaAvp32z0QLtPlOfMTVS4LBmbuW/OTYlF+SMgN9X3T23Os6Hs9RUwOnZ5QAHBQXU&#10;Ysiq2d7i3kILpc+VqkJvkEGCIaXGj4CmbGojExZyHpmEOuV/XBj8f5QoTQcOMJu8lPvBw55vUkWF&#10;GMJnDbp8Rlncyn+z9bzpk6Hd1T0ZN70nmShzG56Aue1GLcGx7LhQO75qld86UG7kGu8YYoT5zkme&#10;fOR5+G/MB1Hu82zgzhw5dqsTT7CWXLkQu5Ys3x4lB8QIm8VDHVbjCK7JjtI38VC3G5+NNfedI5Tc&#10;j/Vh48NU3+fD4ZPRHt33FxC9jzsCn4H1NVqD4Pvh2zircmrU6C+Pjsd7pBWBzLSUYFxVglnYVZF+&#10;zsch/p5nt+A5KRu5lh3F7yQPjn0uZ4BSYNoWAR3sevq64QDrZR3QcgZ85rdjn+A98jTFZahqXO2z&#10;oz5V8Pi+ARD8vvxk7KgbnqCEqIoHjA9e7FlUkqSkpAJHclDy27pxkMkhP3oA9NHXjSOIIlX5ENdY&#10;IzD6rcuyDrl3ns+JhsR7sOjis3LmNe+zwKUm8FMQU8rack+JVZ5h76X/SnmmYjBJSby9/ZIB6jGR&#10;uhIDGsUL1kUFEW33p9JGa+/0Xkzj7I10SJ8m1HB87M7PpzHIAHm0x1iIjAjWFIv4/ThWaVtO5Hht&#10;FKpap6AQp0pnaJXZpVLWFq7V1UVg7fMpsZD7HQh7Mtp8FcV7cwwioJUvPLpFD2MErVstYLABR5Ou&#10;8YyZdsL2X0FeuiVz0R/Gyto+DKfagTeS7lq3/+I8S+0bWrzBWeIaUOg+iSw/dP8widSp2KBWSuCt&#10;s/20rn1+XxiDEL0TN9HnGUZQ6we+QKC6cnm95VMK9yoCN8jI8vQiwtzkABPHQ1YnQg0PFaOPPldH&#10;VUjtS8aE6YuD6VMFKEEidL/ELyS6MhUHxzCgUIkue6XwfJ5ATDmOkTlTJejGrqrJLA+PlO1z+7Iy&#10;BEUQS2PQbN4yYn5YGZVnyfQ6PG+xz2tIaMhI/vgk6ldToHEjq/rdeIgBU/1t4z2E+nExK5Ms3sQp&#10;1OS5HK0gzeKhGawGREUCJ5RRlja00bt1UdGfdCwSZUV6r7tC9cBToLMum1zieHEezr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3+5c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C/MyBeHFRD0hVrWXLjyQtYe6pLLpHM7ZShUt7RCGOpAv/kMjVNQGhWOwFV7azTCPLR&#10;YPSJCvjitMIrAFYpVxRZ1PvkDkqsu85iRQQVak9ZRJj2TT7XH/inEvVJCfh+eQUSD56MAWG79Woe&#10;yBDeDJ4vv+IdbYefJN7EWOp7m62ryLlWDNu3K1m4cZlcPHvlrFSF7zw8GTaH18rUaBcFomcx+1Kr&#10;lL4hfKW1XM2S4oouTolChfax9slRXva/fA5tqf9R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PYaXu&#10;1sAVIPiMRosLM68hfkh+81LMUPiE1KP/g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M70fW6KDvUBVMcnsLjMqiqu4u7&#10;vYJTVntHJIeBSBbJGfZeOsXlqk2MF7Lyp2uYh9wNItL6n+DuZX16TylUCaIQahsHzj8oBt33hGTP&#10;6CLbLJHuNdnlIeG1Cpj1Xvov9zk/S3y3u+txVNSA+Aeeh4Vrkey+YfzLAXzs8/u5PjUCvPVb7iTG&#10;bhrbXxSNbd10ZVEWTgK98vs776vQW5oB94oTp1iuG1d0UMK+kQlRlr4V+TnCl1vrJjhYbEz8D1mN&#10;/Ir3hV9Lb630y66sDc00mE+hwE0zHYbi4DLuucnqMXd9gtlI8A+xt/1eAGzChFdQFnELscr3kecW&#10;5qzS+EOidO7ov4I/iaP7ll4Vv+8HHigcI2aUcbxZN8Sp0zQmmJSB/Lt5gnVMvRP5woDX9WRmLquL&#10;15YLstpDDg7n3hA2C8fMVZ9Qz3Dsp/23otsFVW94D5Bjqt8sqYHjSkxxS1vcltYmyCjKMLtZE6/f&#10;n4lOYWiC/yx7fw3Qyxw/n1in9STVwMifYeW3qeBzdlUwXSfXtWfBTtN5LDB4cMIVbbFNjI9SXmon&#10;H+4WG6QnvAcZlbE/x665n+cKI8FM7DIBUhu0RlmH3d+DizyhZ3IjRZTmbp6YlelggOE37xQeWHK3&#10;Bpsw382vJfhR0vatu4yz3qqFIq2NTdgqnLPR59N/R1Q5S4xxFstlecu3gNQNXySop9j4wpqQGhke&#10;fT79lOgXKRPeuj8xG1JjwDetUOLa5xItf/hjFeFKcM8MTl+tpxxvBohJgra9gkZpFM7T7wzAhq00&#10;iEDfAd+56vK/fwl45It4fVqPyBbAErGcByCmINjxUC77+9VEI8UwjT7HCblSFs2RMhQh3RRD2AZE&#10;PDgPXoUm3vSJTLCIJ6i2fRYGS85E0HRxgfWA1yxEAiGYOM6vSCvjyQz/jOxwy5CBecQC+lIrvcVQ&#10;jbehJlJv0x+BDIcNF66laAqyMJaMgp29NBe2GVZfxm0xgqw1dZm+aVqchq5AgdmPGhU72q2+BO9o&#10;7SPX59cPgTuUeyGXhwq/acpkMyn7SY8I7/a1RXAoRqNngjjlCPus+q/Uk5XrbUgc/N0ICQjOmWTi&#10;if7sPwYTHbKunlzvov/KDinY74QMBtrkDeABDsecISvXR6MiFL/SPiay+6ZLQrd5gIhw22cJlKIK&#10;DcqxZbaHaCG5E8FMvbE/4EBDZOtN6yAKbukAHCupM6pR9m+Cs/O4+wBDPJMW8zyDfZQH6Gqj7sS0&#10;PsXBDSHXLSMoSPpYxD5jQHe7f8EVYBB0PVb7Wxqz5jlSoXqfuATS04mKHZrEZZ+HN4u22In1WZAi&#10;nbYgDQyaAhP5Qr9jKvOz8FDn2+Wzz2j7Cq4w8uJyngtmg1Ors+aK9lAeX6NtAx3orvWQWJ1r+i9v&#10;T0LxXrLHPLEQKpFOOnnvE0BHmm4vaUsGikrjDTYxJ9R64pjjJI2HGJpbn3BYGs7FYHe0Vd6nuQ9R&#10;09cTGENte5TKjbaLwED0jTcv+0QjSLP4uQWxIJQmNuSQYJ+dtpzPKfprZ1/2iasro1YEhLZDH4cj&#10;oYjR51MwgmzADxUPpcgeechnoE8TAM6r8pvvuNWR43DU2DAYCnObOGchum0fRLEGJ4T1pHrzjirM&#10;jHSIT58FpVbJBDnx6hOft6/R/dyn55tUISpKPmD0RkbhYGHG6Vb+69ZEjnYuWVofaciYMCNHDwPh&#10;3GioCmF5LCCi+/UK6GdES2KVX0ph/L0qFjp27UNSKNEw3f1PiBExL+OUP+t9G1VITlfZVvVGAPyH&#10;pHbdB28titYFKPI3jzT8359QMQSNoAmtdovUSGUnje6RfBsWEBU3fWGf53Puk+VI+fVUj9EfbPc+&#10;MWfsM9UMGQNa/P69l/7Le3Tua9ygm2eUdANcCeOzT8genqiqZwIR3kg+9ltS6AnZI2asO2w1ldPD&#10;kpkkpYZ6drfHgWc6F5bo+K9NiBNeSblSJlbtcYp6gYKPATkD8bLPeQY+zTquAycRYXz2aRCC11aJ&#10;YRFB+rRlRF/B/ivXk9grJkO8yT7s88RB5EifsGGbNoRBkU4OahxWNKj34j3j3tBOHdZAI/c43cp/&#10;3Zop59jkwqswmpv5bzanMfUkxlQUNY+Dd5F9z+aoW24O7mc7bvbmv5CSEfiGZGTgbc37vD0kXBU2&#10;uhhTvFScAhqKC6hiBIIE93xUUGmFbhfWxMGs3tE+SmpI/c5Pcg/EjzRQ3bA8yTjow2ZaSNb78qTA&#10;ePrcR0zHiTQnBVo+TUKCQ7IAV1OByycoLBRTRhkMK+NudyBV62DF+7G5J6gWDjAuPqz6Dl0DIpSL&#10;SM+nzPOF8MFTRSHFfJXZbh9GNHk+Miv7bME2EimMd3H/hw5+N1uhTrwy+Ft6fFmZcdSEjQ9jiWye&#10;EUS0aw8xvFdoAszOeZETaTXbfPATpCefHBrJ5HVtqabD8sagZJd6d3cm6r+SpXTdtLcuO2ZTNFl4&#10;exKIyEvat25Vby41zXJ8XhL5XzmwY8QPPy0+X0J5+eGHc1gWstAWErkEATO7865barPbc8Wl9Vu0&#10;RJUFXFFI1xxj2qyz5RBzjSI0DgLRenrZLYEN50yyRXrOJFghYEWxeuQvbuhGbk3HeAtOxrMtdMOp&#10;200Yyc02X4Ir8yU3899gAo4tEM8hkKmlM2NwbnbiHA4o/OnOpKDCbJOhSEC8CjFsChWRPbjScn2K&#10;Z48T/8ZK0Vt/+MpJAjLYQN+nRXKXc/l0R0aKJpbs67wECjWGRDlhXfFmDTjnQ93ko8I99JmNWw2C&#10;sVHSUmpdsYmQUXYuozX/BW9vn1bANj7N5tnS1Xh76B/aFiC7cM/7nOyr138lA+BYMqITpACT2nqG&#10;QxP/zq7h5NzmrHqmSRLE3yeosanuPrGuHI0h0y1t+WV1vrbnAPNR4nb+W98HXJUHsnTusAy+fR99&#10;3LNQwSh7X/zdI+XYrs7AFOAo69v4TEZiYuymJAN3nuff8hj/rJmJsyZEzh23cCZTzD45TYzYzoQ/&#10;4UPBPAY7DD7dHwPJSmbCkHzXM1kqFs94xoSmXwQlsbxR6yB7/nPTFwDCEwKqgZFacZZoZ2oDBnPY&#10;C5Gl5LvW8/J4VB9r55Ug+FqA2CEI8A+y9EPPc9Tzwqy5kMuFboqddzc/PeOPSDagTMnk3d5X/5V8&#10;jAdTJIxRs7u6ZgC1UV/9aWRXdx/zGG3fbwMkeOH34l2Y1/RSLxs5FzZQVK9D5nibnZHrjMzIOPeD&#10;t727arYAeXK8KpEaK7zs2g80GoU5Bo102dsGMUEwGs2Oi2FgKBvb4FGGqvG2kKRnjtxHKohXWjGo&#10;+2DFxIvLSJ/t6xJQVYZ92DGP9kq99qi4KmOXR3t7xHJRTtXVf5CPfX3kzdvG/4HSc+8rFtojzxvL&#10;ICU2qdO4EeY6n/sfel4Z3df0zR24bhNssa4ibzsQxnzTc9vc9Lztg1XqIHa6obJJHXr2OvZZ9l/e&#10;DZh76eUTgk8h/8a4KFmlEcgE2KiN9wsuSHlH8qBXuPfVf7nn9V3gfD1ygpa4fFoawd7zsMhSZr2k&#10;tjaw5cZB3q2PwVSFO2uywUoSlJYwVh9S5zxnXX5peuFT7EELFnJZDE7PXcisbwsT/P9dZ+Fdt3Ve&#10;etb8umXCwEaRgZR+476VkER9lv2X13k5EymkuYGc+PQ8cHH/6oKKxoDLzgB/KfT+i57nmUiyN4bm&#10;9mn8TskGZGkJZ9l6Xo49Ih4UkHrR8yKFuC1ow3q3gwvX6b+PE3UeJoKPvdPZoGGebgDstrgOOtvw&#10;BI2FJNC1RbBQJlGs8pwCaSgz5J7aiyKqQrw9csanmVR9GoDd+HTtKkqQuGYSAWnAky/WmZobSh8Z&#10;k2KZsxDs/LTgw0mS3zBgKGXLY7SI3JM4ReQ7v54z4RgYJ3sWsK55kEamU4JRlJknBW3lsHGBtXtW&#10;ZdYX0pPMoYJ8KA9zE4+YkA5ZLHdjzzm3x9Dv1ZyFUo45/6Oax33bsI2ANeRjIFvb+Uwk2CnSRJOJ&#10;KbyZM0EP6+ackfsBvNrNaOEkBXdq89xpHcMP9aZn1VrPdSbsuMttZLqStQYDoqbtKgv7jDLu+Vj1&#10;Gq03dXnZf6X0FBLVmuPp0xR6QnpEz4eBYbJnxFBQLNwVL3j7J2pjzJoNDouxeCner/OIysSkuNly&#10;X0hht7wYZFDsrI8lZIuXKrXT19Tp23+Z2shtn8/YG1tOCzCjEfMfA5N7cdOGVMPTdhTu4bwk6aEZ&#10;bFo12CWZVPFR8EhxGHzW8mkPGNjtkav2wvi755nhO7ARB2BA4Y4mihTuTW82Z7AutuqP8d+4T2YW&#10;3pvHzM49Yxp51w6ibT1zJlnDPJGc1FafSK9XE93B7n30NAA+fVJabM8Zwd9TeHi4jBuowYuoJoyy&#10;kJNzYT/sqPCZVfWokItbvjvD4BxM6lxh1TZ7IS848QXIC27iFO7Vn1g6UABeSCJUm2+RGACTjreR&#10;eAzjXl4g1pGC+S4A9H1SVI9xWEP1hHuZBo6Mf3yrtmIewixcn8IUaP/HvM2UNogMn2bOSRLKeoIw&#10;b2xAgQjnq7AovO/91Lm5/0p5oco5FkVctZ0FcuqYRel0STt4nKqGfVdRR8M3e1N4hVIL5zl7X7tP&#10;ToQiJCtcSaxudx4pNQKTRjjjMTC3oZBy6DqPxKa2VF1kIkpohgjYKJlVe7f/kc/OuVWO+FY4DCuO&#10;KFysjlJ88Gf31aGWWEoe7cf0BD569txNI+3m8GzwFtgEr6nb+W+2110HhYUi3PiQwUeaKk6XpwW+&#10;qb+20m9/kmpU4RzKIW6xIEU35CvTTkVAjDJxJ47fR0pwLu+BZBmIVltzczv/9cxaL6hMY92X0+U8&#10;s3XonINRJKD4uk+c0HdnpkZN5OabOAGXpvnSU/Rheh57YvbMUZI+Z+V8UYm2cQuhA5fbg6bcNDmY&#10;6cEt5zkT0jAjgvoHEd8/DWcSY4rlYrXiVqA5MGSHA3D4MUlg0tuPnvfVAVtb6D20058iCPizkF85&#10;CED7Zav4u/6bq098CCMk23PAVzEjt/Pfag8NQlMF58LWtERyuyPl8AuJ94M0iJHQb4s0zMqR2HGT&#10;+aavIZ9lN423lQz8RvITTVXlkHiXgO7mGCMxBsBOPiaOsrkSfxEETrUdTQ9oqvdGn6XnnjQimsp5&#10;kh8lZB3TWXbU3h66p+HL9AiwmifdrvfmXrTNcyXw+OV5WDQlK105E2Pio6Bnl5rCrbpPaoSRsHbD&#10;jcp6yOgnbIZcdg6ER+q/HiOp4llKTO3/IxYWPO92/uv2bVRs1CvuwnZXsbGcqgLUbV+q4Geqz2yl&#10;J6Ea9ZWLeaTEeQ1Izku/Ap8mT6jLIhwNhjmKD4Eu9oFJjcu9iqzPsnsPiXDuGY5JQBIhELKFGqwQ&#10;0YbNkLKIU4biPb1n1NqMm3MIIfIdN+h97asDuihr8rOaysRLSrmd/3o1UWJ9+tF+ZiO5Xe8t31Ip&#10;I2NYpYptmjHFGKzKAYGgCE9fbMI1riTKYzjIY+x9eQTu8x9gSwHv4i0v1Ocdy8R8e71AGiDbN0r0&#10;3tzL30pSST5Vlc8OSMD75RuZ5W9CLWlr9gdlTHwScIhluvsdt4AxLQ0LwGlqZyUriIGUhoWlSZ36&#10;3jO4G0saqvK+KYoicAwqcMwZKbNl7PGYgaXaSFpzYtDmwIBfJTKIrGcOXOsynb59NRHa9JmSEeM+&#10;3XkfV5P24EQTeoIqOXN3/V3/9TqKRev71Hg1j7ldH53fYr3TyFAl9KTinOpKKOTsFskkaRSTMen4&#10;mRIfelZuVL6LIII2SGH3zPT5tKeDe6G7ZQH/SLfPt9GYSib3vvqvmDMHISaF3+Wyga6rqZYk38tP&#10;w/sBp5gDU31tP5YX3Nlzva/+yz2TTZBOA1LiSYpvkhla40WpT2NgbyQhwlFwKOVKn71iXm/3ifGc&#10;1ZGomoWJ9P20UxDY5TJpL4T0hRSBPwk15Kkhb1KPiMtb4LyMQHI15yuMgE3vxQY//kGX2mZGdWI5&#10;P8YJS+ecKNtI9/YT+jgy70LrWnbgcc3w6RuNw1tcN7INnTPSa8Ze2IoQyHwy5J23CfVbd+h99V+5&#10;cuCbnVXwJxUSkIBthwhob6WX3A+otj1WObOgDp7cTyiDY8+c3JQK8btkYPc5L8BW3E3gp/eBURPO&#10;PeM1fgMIpD64c4zl5sJW6pNCKCTARj0Lfb4KDSKTdrHymGGOt69OI+6cZ9QpFf5Gnw8Pf217yu7Z&#10;oXdcDN2EVBSDJpa+nb79V64z2miVPZgrNXvG0WZB+TfaWlfnkIy8nXsHh/4nL/22FxSHqDVSSpLH&#10;63b+6zEK5ZraLJAQlQ7uOvN5ZvgPrORS5ScxmnNm6L02wAgYqLRVW03ddpEyhZigqlBFn72v/ivH&#10;y113inwO2SChG/6G6pkqGoqbxmNk3LappVH6CBjQUsvA3tdGI4w2pJA/Kvtlo9HeHsTDXDmNYmvf&#10;e/NKyPb20EW0ppDhh6dq1oMdauKAoFU/JOkicXZPU4JBf5XAKR6Yn0bAWbE+8SkeSqRf9FxsfLk3&#10;kcH4DHLU5r7ZM2aMdYW5BZbHSmLy26bYZc/r5jvMGd6yqYXuu92KQZaarBzPmcPhDbVx/NsOo1Am&#10;F4FppeakVITV63w4HJTUYGrjW6793Xmq/zKHzYvbjuIdV0ttalzeXSekrDADq54Z+IsTT6Vsipyn&#10;g2U90p4k0dnhnnUevpAXuPFdRRWHmXlkUhubuXgbd26HATMS+NMcpqP23PO2/3H/YxIkd+CaQ7fr&#10;MnVvv+4/qbCDI37SX/BS4anOXiQWt8N6ZiiRbYMMGkOviXOQTRlF/tIHzezIR5iseAGyZ+i7HVx4&#10;R1xSlJ4517aeIbkty3FTjWfb++q/LP2BrtR6kBYXRYLnpFjqrBCnnh+PiZonUkBQCJLRjjJyWx0C&#10;Rw4U8Rb/+0n6o/XOXuAE7xN/9zgzECrSLUIS8u/gtJoZ7rWyIICjIH2a0FgyCKU8gYU/zuzcM3Fj&#10;OyWVqt/DjhS6q5IUfJozqosr/I2KTuS4PbA7Gay6WaUAHSaFhV6i7vAYJaOkfz2+63m5xoRJoYB0&#10;FkUQYC3FpJQD02ODOBGIy+WcGQMmzj21sQSNh6Jn3UbaFnJJluUxw9gGhgiyr3c+vpzzzOA9fppD&#10;0IuB9obl1gcGG9jrOR8/ejaP534lS8L3bqlPStgnpdzOf92eSyrts1KBILwxXXIeOZjURnBUuVxS&#10;RjvRRlZ5CkrhwcP9WFuLyHj5pueKPGZ27vn47vJpLrBKQTkZ5YfHtz0TEvOkqBQTesDyaZwsqUVM&#10;gbA8JqiV+svc1Jc9w/3mQXKBUQoao3AfLUfCLhBmzxzfmZWrcBlaVq5wp2//ldxB1rvwgylrZFxt&#10;PRNb9IH4FKFE8ma1AgoNvLHY/wKr4sgCOMR8d04Ki72OtOdjnJyuCMCc2fQvtEVOT+PT2A5sy87b&#10;wPCrkN3p8SxKsbz9WOd9FxKjQB9IOi/jdTv/zXVRtaMS1Lph2fLQ7Y6ruR4sxPdVsHrVg9GbfAEa&#10;Z7lOx/4YLdqnFsvKnUv3fIQIlf8h5vdUjXT7XLHZU7FaKxBxLOs6opBRfZb9V1KKkF45P3WkbwcL&#10;+FaVm46BHR7rCgaftfX4p9VEZQI444+yVj/IYEl3x+rGGO1r+b6aOKlLRy+q1A5ZKgoAbIaNu0dA&#10;ZZ6qT4RCSPDHzI40XerjnNRNapErPyFo+i+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/g2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L/AsexNqQjMWzbq9XFpigh&#10;hNG1VbJBrMrMiW4R6X22Kjjn7Yh8Uhj8VqVQxrODrSqe3N3heJlYsuz2gSb+Fx3X4YmXHi6ACSyg&#10;P6wCEI2MqL9ZcRMXAKvX9FU8l74lEPjwu9ki1nzGTOSxN6cymSeRkXB9bdkFNeRaoLu1ZXW8RZ7Q&#10;Zbw+ckUkS+1KHedtHamCBYUP6KpbuMTZ0myHIe8XXiUqC9LYogh3+KbGyt1mPfUtrpiUDtkgKTF2&#10;mYD7B0OhRMY449rAYHDvIqBBwsLfsjNiAu3Uk8LLFb4Hr7CyQn31Fe5gSNI4C/8Q7FZvI1TuNxI2&#10;OlaEJ/WUzuQlzRhMOaJrYHha/zDLDyzeec77CYZabp8UyJsf8V26m7kQQStC0t89njtyDJUmKyuu&#10;bVaOdT5qEf88EDmSKyNhQnCvGJh6DgjC9HwdYJevHvukvutZXjosyuDgwjzXcuGVmKrM4THsXYig&#10;gh1f9qzPFTkhdjvY2JOIvHoscq+SU4/lm8px+/FlzzLcSn8aE1y35VDQ67E/XSRhpPLT/L96VgGW&#10;0kaJd3TJC1AaH1jN+fmYCHxFo0Wee28R1SiIA9aoH59G/VYZ/E9sAKqIG139+B2HEalzhaSTHsl9&#10;kiD1908XtcclH//vnusuCXp+LCTeusJfoRYnOWfP7TGxzntFkoAZzmufC0/MvCowT0nyGBj4VWVh&#10;5WK8o3aLrmt39l3FOYnal5/mYWhQNWflI0w5C6OfpfNReqpSpQMahxwbNCjVY4pJlUEwewajWgN7&#10;mW9CIAXPqj8tt2ATFTIZHdea7qDZMwjWcjLIBH6xzhyileB2OGaFG7XGQ3hiP6TB56H15LjxKLzQ&#10;ojngFlwLqM7uWCZawMfNQrBjj3cQAEAr/D/KziVXsyzJylNxRROpKu/7Xg9VlIQSQaeEShSNounp&#10;4fEQHuEudycz6SExAIYADQaAVJ2SEDQYQeSM+NY5e5+z1rl/xFkXBJ43/t9+20/b9lhmNi8d41q9&#10;mZ30pCyjqiKtG/nMXGEo1wIKrB9jzBxARgLRbNJzc9094zzf6WHBAhnacKvo0KMDC1Tze/Pf+X3i&#10;iVNHEShkddPZ9y+eYJkb89buxtR2UMKtCIT1cLUo74azYU6cS/0C6cxmUGp50j53aCqJdqprerDz&#10;UlM0crPGdgPy2ZpenjNXcVdR50nY5wzYeC6JRMvxHCGcdt15nsKSM1VmNvDgM2ubEoD89Dyiz+8O&#10;OPYtd3R3AnSc5TfbsIUoOBm/wHdv0KgLH6vp2NyMl8oLOu1Nm/uSKNo7z1jS3bYZesM23XkToeWc&#10;5TSfo8baTUOUNkg8ldvHehhChBKRnxWeSdmTKO8tFaX1bEoNRt7qE98mRfLubAvGTz97sOKR3j7u&#10;5my9pC7+NBPZLuz20/vAXG/ZPi45E5OZFvYF3xnZ/3vG0XPFJAC928cdZ23ONMF3K2SbFHXR99SK&#10;TWHfP8YK3fzxm7rfcVYpx123lectjhC3eRdxzzkrOLpd95dyRvPY7bbnnKVoT8EsZSvPNnFSs0Pm&#10;x+WcZQxs1+bZ2SYwQtG9Idaf5xVLqm13cjOVS856Wqd4fH6fwfoQ35yc54Xd9pmo9a7z/PrZPryq&#10;UOFtnj9KdG96Deb35r/jFaap4BYU3TVC5je/d/FFwjGkLVoVCB3nzNcAdbEFcRd5cfhYs5kT1zFb&#10;Pi7X1Ldro90WjQpf+5JvR3T7eDHSN87a2osycs59+uY5uduLgAb4rNLI8ftoGduDvCnwZ2tKnTBq&#10;z801fSbegXwQDpsfT7V/nxlnc4uJvvCcKiK/qYPba7n/NGs6ITH7M759LG/dfkO4py/QzRfHxrz2&#10;m3dt/2k2c7u6z9UPEgisGMH07HXnCEgf/MZybpUKds6ElTch+1ynohQhfsNJPTWykjP6+Hb6cXum&#10;fwF38oaFk42ZWYRCk0+JsrQI6t94a8yOK5UfDglL9cpNMaZQo6Dx5m6Rq3fuA+/HqC9fTZfQHK1i&#10;1pUiL/kYLKCeyJQjKm+Rs6VNChbSoCWmulkIKZPyr/XO4kch+2KSPgsloE9u89ngsHPzQXJw+yYt&#10;s+2NBJVGnXtLqaBRK3r7YcFZ5w8/w2qwqlhNg+3LUCDUJldRukUc7wCSyZZkXyIi81Ncu7G3ZCBv&#10;YkcQq/XTam+xbndwCXdoRRVsbHHcbGEvznl6v+nhMLtUqD0Ii3VREl/aW6zGzTGuLLb0OgIi3EKi&#10;gnrnkVKd4imawSUIvtm68y+TbrPlnEydbv/h/VNiJWPnhSF5gc+GjkzUtlp378J8CJnN63VhLYjU&#10;zXPx0kXGhJg2Jy/PASzFiVKlnPXAbVipbbbEPeZ7AnZxnIvuSLE408jei01tP0wJ9e164SPLgCcX&#10;iCqWc1B4mHrhSIkkSspOUuIfoRcznc0uu7TI3Nttg1APXnCkiChMOURFtVGWZJst78p8d59jveMW&#10;yJ/WP7sPRC2nVQ9SSjUITNg/IJOnln/hU278doGwe9ZwaLW3GPQbUFtO9tw9XFazuaSKrgo94IPi&#10;nG9suRFrfLBjS1XGaXmQwHcAWfLAbJAtvCjKeTW2KhEwfVTAHVR5phUXAsfNC0TjA2Gk/IcBks6z&#10;SsFL0DPxKc02psSWh2XdoGq2KvM6NZOddB4pIs6zlrHV0tw/Fax8vQUYv6qc0s8WJXJcIKGj0rDE&#10;+TtrO8MWR2/EiQBnbcUG5VV+QcgEdzUZAWPExBPRjX5tkXnm19jtNlsBJ4cMk8HygpMstOe2e7zy&#10;6cwmXYFWhmNQRFoTonIvAOxky6PxArcuGS6bPqRejRmNI3NuC8ZJV86wAaF+wcgXif1CzLg0vinO&#10;GTonwxcZ2MXmP5dVkpAbWrNtaBBq3g27vjrJ6o01EWVUSlVuqu0tk4HXmA+CMl3Yaus7Hz4C6TzN&#10;F09y2m23IIBnwjzVBTXu9fjPr81/VxWTx3irwisc1iaS5tcu6S6S8vM1J7LIfvqkUDs3EBgRePAw&#10;8SkrPV8L2hjupn0yyr/GWHnNpy4GHuLQnVCtHOda8tQfqiKqpee0S6+w3F9wT4hgPE2FF6fVARZN&#10;P+AtwsZKHCpexqC4Y+u5enZy5mKPeZL9My8X+Dv8pb+9hSQazIDrlfTG49cvrqV616xhG9DqPFuR&#10;gq0XZsR/4c+w47KoV+GIiOOo4eW5fC4vsVWDxRHeBW4OnjDYqtXiCEeSZgFWITwuSDqlgunyS5vE&#10;dz6WJRnlWtLKblZETqL5tSReNwDrZ5Y0oiMEhkVOn0ITQ+Ty4qkDiJ9vxX+HMOct4W5dHuVFtjyY&#10;Q7qRRcLixMXh+Z91qUjHQPwmWw7m0P3wgxAUfgHbJeV2XdelXUf+MO/CeBOBpQCvz7XgGA2NhlAG&#10;78ky5Gfn++JsucLjgVGJAVxxvow6diMjQBW5+Cs/JSy5PtRyiw4gY8WW0761jlAp8TTogA9PHDhs&#10;BcR0tmT37LPdhlyxxZCfHhGl+qlSgL0DpA5OPChvE2muyVblTtenmM1A8r5gbyUxN1JFHYMt7qG5&#10;yLi/DqVyWKZZPOW3jtS8SOPqoEyP+licUHTHY5WXw9d5SkZVJ7QRIgK//VrdcBTpQbOIAMQOhr6m&#10;wwbMX53/jsHQe4+SCMvXWVTu1G9+ndwaqW3r13maqm43iIBZnI8tJvckJBqT2hp+kLiDsPD154jN&#10;bFS1WuAejvHlfclJ0Vcd78g6Ssb4cDYpgBij4KpOEQUwDmuQvNaFUyuRYW0QHl1a19lpVdfkUfNb&#10;Pkd8YzEppOe810ARgPs0k0IRGu5XNTxFVzuM8rAGfP16RQbwdV7n5VjbObg4KSdClUhFGpm+/ySB&#10;rVTU9FoOVwF+VClmFyd1me3SaHA5VVgI+NNytajHvCrS1Pxh5Q6fAoAcJ1LldlfLoBI4mBESFAtb&#10;kDij4cCbr8cGEwUbSBVeXPzmIY4U0RkgQWqEIUHmNcv55V/zh8H5jUeauPNTKtIEFLbZsv4HE0q+&#10;EFZnHTJK2gvesNg9nMTHvWW35zLy1qSzmiM6ISov3lv85yM/wki3RVYd9rm326HZP2WDxkq99EjR&#10;OZAHcT1Sz08ythk7tn6KYpdWOS/pQMVwyam9Oy9abmb+tW4tvSWn6gZgn4xeP8fEq4bHi0Y06OH5&#10;IUbTnClr8oL3Cz1mGG00tqD+bfwsStrUBwEdHoAGVPMbdheIRFa6P8JPzG2MltfpkJvBBZ4nCW/W&#10;AaWCe5j1XBYeI2iAZ6rbqv6sY0N3ynlS6FY5j9GFD1nPOdoX8lxWZYyWOYcIUDG1+bPc1PWYbAPi&#10;23O0L+v/jcI11UWeWjwmfobU4HYuH1/LAfmH3PYXCGCjpGSdIOP2ltmAaMtyqL6BsjdwhpKIw1Hb&#10;7ee+tpjwQqUYT/7DvJ9k9R/ctMiJebWBkijXfNVw8kbmc0hVzmHyg1bmx5dVtdfw8G1Um6FDyY+4&#10;in77dnJa775O1tga1gQDMOZD0dDxg8qOzwYidrLRf1Qd93w+uljjfKEijU5nNsKcT3xbaKbBYX7r&#10;4nz2myrjI4tx2H1Tgl0+ybY/mGGy1y7N5yLP/TRJEzy4UveLgZml+n52YFBH4LPcVFVq/JUzcYkn&#10;j8OUvOQc4KOMn1W/lvGzCHRkjPHE5TU1D3ZDWbuX5jnXeD0ltFyeShLPIWjYQTO/Nf+d355xRDI5&#10;CO8dv31pPkornydjG9UUS1gw13M+3OV85TFmRjhUprMQ6pfmc4knSv0U+bJK0zZDO5qOEjXGPfC0&#10;D4kPvoQnWzN2XIUPVs/fNk82dSwC112JPbZvSNXpnKjlh9FQn4GdP+zbxVXZ+VA3FtvxVwaB1UsB&#10;pPhwHz4hmpekX6nB0PYo0RYjjCnbCfoPHnKv/MNH9nMagjmz/Gs9pdy87U1HUqS7wBaOOB/mrs+T&#10;J2O+zJhpGG1jVZNL/rXyVPW1scE75dz93/6QWztVv5fx5CWYMgafgKS9HSr/EIF+qKRtlDQgf8HL&#10;7D+rdY5jIg1gLALgi0M+o1EiDke9iOplRtBNJYPIEv/H52k8cWofwsWK8M83kDtyPd+Z3MGUcdJx&#10;1uq1qFPc4ylF57fmv2Pf993bL7a9e8lp0OCr3SQF0wkhjg24fbgJoO0g2Yc0VFvfhm4Nd0pcksdW&#10;o/syPX9akRTzfLK6xEb6O+GUvPIh9OxO7E/JNs/9NhGBGaZuN8/9BnO7VQHC7gTG01SJpB2uHouN&#10;J76mcQ9xY+PNredpIkVZnal84K8bWR4qsHYot4V/eL6+YLP4nYs888Qhf+erSO9SCv8Nmvmt+e96&#10;1nhsWINFDyE1Uybo+obOb106n7IPxvmkzK6yB2wN7cW+AjiQnnR7d8HujfBktW+8OfOBVDGu9aZu&#10;W7OIqFWZonzTwRFrZwVh8Ctaz6V5+sm+YWtiniY6sEap/OSLYJcUNWt4TKp5OiWYp0O8YJefeOmO&#10;MQz7cNOjOp5G+UxRRQWa5t1zVcklr6ThPD25mvnXkHEms7lqh3nuPFnYgYXaNnsfLXmc5BaME5tc&#10;8q/nPJ9ZcBzGEXEjbIFduPzs5IkXa7pC6Nk4Skl2a7vPk+fwkKRvP4ujXNAku0j+4WauVzydUv6L&#10;OLf+obwtMU87faqDtmG0czXzr2dv1k45l8/uyoUP91dg/7CaJ2/NlMiYKYcIiwndu2ceM5ND+OlU&#10;mXKVejmz/Gudp9kczz2/Zso8d/yapAXa9JIgoqIcQ2167t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DP5pknDzjm6HHLKSCa&#10;P23O+a3577oNnORpt6OK77CY+a1L8zHfGs2yRr/6eWDMZYeiyDvoG2deLCXFv0CmmQgBNXKoKSxz&#10;fih7QNdRO5ynCTxUjoEpebaGl+Zpai/ZmAJfmAgx2Q1I7eA5Mxt8wR31sttMQWrYKnZvPP1DTNGD&#10;PrfrkHuMq5qnPX2878NqmPtpuhUgOTXKswGZPUwRgD18mquZf43rv2srIN1Hz47Jk6jn9BDyIikZ&#10;23nijZleCkb+gnuIUJlv1PNgETbX/FXc5KuWOMeDaTn9PxIR/W7+FaJtWC6cl0Mdor8S8m41a5Q6&#10;kCxtrGQo7xZ8rmX+NQXr7M2ACYhimu/EEvw4uHTnNE3tQnSo5QrLXp0gaY1jhfCncCpiwxatceXJ&#10;yVzdsxtPvj8pX2Yly/E1bd1nhjC3df7sc4vVNEhSWVQFrJ2n3RT0jSOsZVcSkU+H+Ke5CjCvx5Gu&#10;1tYMfsp56PWyy4DJx2KvpjHWQQb53R5VLbtlVyqeu01P8vyhT+2u6eG80fG24exSGq/zS57lXQlE&#10;8ZG31X4UAwpJt84R8ZQumH0014oOrsG7Z3Ocr9l6QzTKcfFUao+Mz3X/57fmv+PbSyxW7Cmfp25A&#10;+eVLV9BnsxQFsdmAhAELs/wcaPIMWu0BF9C0ow3Bs7lcYsjDNpyWBMIOquEe9gPbiHrnS7s/1q85&#10;SSsYs2K4qw20nSfW7z/KlRr6JCV5DgoAttwIpCgT4gX+cKVJrnICz9EwqKcM2VUoHijOnQ9m1/fA&#10;eVFrZ+xeLmJuOF6Uoa4JWHgSTTK1XKlJm3dh/mQyGhJ6V9bxfVF0ywdsejEChjHnh5s2jngWJm09&#10;jMkl/5qvwgYHouj6zdqncC7gAtpZ9UzMJup8BE+ZrfNDQrAv4ImGNwwaEiIeE5wBDITskeUiqI3A&#10;gSew6ZE6gmtgNAisDiaWoHA2ul84R0c/xm2eRKDHVFBcjzVvCegO04CiyOq3WK8tiMCRWcUdeoYo&#10;5WfXeVJ5/gDrIAqu7BWNlnCPwogtT5yEE8bKgzu6oM95oo4Silp/Fpm1qkjbh2h0OBgXnsjaNUhW&#10;rS2v1kz3QaqpzJLJNXWhGNeGTKUhSzaeuCTmPEF9vcA6FbBg2GRU02P7gueOXMYzjwUcH+o/jUXA&#10;F77esm6enKGhmVFkEuUvfpaVHb5rlZFMbYZTPpuhA34bsI6O5479BtGElyR4Im6HBopb5pBiQEW1&#10;Ka8Iur+kU4uB1DlMaCzBUxbP+kqifQ50/7afwtOva4uH6SWJoMszM34W13s2HQVdj5d6OZoyCQ7a&#10;DFbB0OmUOrcaltXaAn9Fpq8/yyFaow1zKoCcJ+JAZTTy9QD5BXB7UCKML8u+KetXSQuDib1VHWwy&#10;adY7Pb81/x3fxvUxXkRq0I1OA8xqfuuSLFdgfsg42m0MTME2H6ypuUwafahSpHFxWNb5kEDwg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Z2ubJ47nD5fy+oPs6sn5jBxNkqXnrOZvXlpDAnIKGWvf8PpQ2MLPCpAF3aPlQ7YmdSe84jOpA0Lw&#10;7fUaIq0kEpaf5WlL1VPXevpdsG3z3aPc3uxWqvziCm2nHJAhF3ieyeMd45yrMv9dz5TCtNMKfFJ5&#10;38O3L60h54ejsMwHPB+31teQLkEYIOND5haXERcq5tD6IZ7+9aY+OxMXeeK3n3lYPMt5DinjiBk+&#10;fhYFbsmJmPcNLfvhfkQskA6/oiMdVoVsxBkax4nP2/lb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57J/svr95tD5oYN8A3bEcIcqxvtdT2YD2hsF8/C&#10;ZY5UEhoC89mJ5tnnLiwzQMMNLyiQZujWnca8nycpWeRf26l6Rrgfg/1H2c24zsbvV3zZ7z98frc+&#10;DR/ffPlh8errf/zd5y/Dw//5y7959+Gnv/2bN19//+nNt//6x/fvl//9efkG//Hzq48fPn/z1dVX&#10;+s+f3/7w7qd3v3//6dUf37z/5qs/fD/xW99/XqnWLyNSpcNcoHjz9u27n7/cLB+9ef/xhzfrD5Hr&#10;tuJLON8bj2WA+mH+4/dzPBr8K/1/33z19sdPb9+/W37qO4b97z/8u3dvv7xiWIP9qz9s//OwAj7T&#10;9z+/+tNyTTiUb998/Oar796/+bL86M8ftBrrq/fp85d/9ebzD+toP394/+O36z789OOXd5/WX3//&#10;MyP908fPX3/++Pef/vZv9L/+8OHb//z3n159+vL+9x8YFwfjzc9vf/jwibF/+bScRn3rT58/rl/n&#10;f7z680/vf+Y/fWTJf/jy5ePXv/vdsh5vPv/1Tz++/fTh84fvvvz12w8//e7Dd9/9+Pbd7/704dO3&#10;v0OduVr+18dPH96++/z5x5+//4cf3nzU0uj33/7bPzKIH79VGvtXr35+89O7b7765b//8n9/+d+/&#10;/PPy//7PL//8l//29atf/id//9Nf/utf/ssv/+v//Y/V3z3o/2GZEnvz8e8+vP2Pn1/9/OH3P7z5&#10;+ft3//LzR9acH94mA7P1y6JcV+LN13/+7tNywhj0qz+j12ICDZQqfjHhCJZFfvfnL6/e8jE5eUR6&#10;tR164kld2AuUzx96+5/2Y/vmjxzV5Qe+/3Ye2m/HNN9++Pnnz2zRP7L03/30/s03X/2L372S3xol&#10;99WfXsGHalzjhfz+SPQfnIgAPYjq+1c/QKRo/RCqz4j+Ec3SOPFoXl+dc3IigMDYNI/nnJC5wYmp&#10;nHNyInHiOTvnxNu4c1JG6UOxek4E+k7lEM858agbpyvKlz6dz8mJCHNSjKNYPc7XzklV5+6LfXIi&#10;BVSxTM7nhGpvnDh7r4vVc6J6TrxKxgmX7VXByYnYJ6LcxZzQEXZO7YlwovpEILJ2TlRppaXn+Ylw&#10;IiwfvHvX5/skEKWzogt8caGCCl54GRtefuNx8cjdfD4t1RbYRiheODWKefmdp0Mp+aYFKydaChxy&#10;ls6Fn196Er6BlBSsnEjoabLEClZ+6zGgsBEKVk4EK/JcXxes/NpjEeKJb6blVFxhpFIhaumot28x&#10;hgZxo4aXU9WC6dqvPrwURSjW0KngRXeHu2IN/fJTsgNYQrNfTtWvoV9/ImIqWFnMy6k0L9SO83kp&#10;zLldSVIUgBAV70hQkdiG1C0exxu//oSLac17cz6voCJeSdGjp2Jefv+FeMeQL3g5lXjxrBa8XADg&#10;vmDDGl5OBS/0s4aXSwCCBzzhzRo6FdFF9qvh5RKAJWSEzdlwKnipB2uxhi4BUFBBYhRnXlnc2+lV&#10;IBVPZMHLJYCaVVCpsDgbTgUvNYAteLkEUFsNHPoFL6fqebkEoA4Kgq3ZL6eCF3K+uF/y62wrz+NP&#10;OkNx5oNK2AOqgZyvIfVynBcOp7tCqw4q8cKrXvByCaD+3QQFzvdLCMxtNda73PByCQAv/JANL6eq&#10;z4bcjdsI8QlzNoozH1Q9L5cAeCeB5hTnUBbzNkLsJrUjKvbLJQC8cJg1vJwKa5h3r5BRCuNsI2S/&#10;cBw3a+hU8EJuFDJK6HnjpeYgDS+n6nm5BMDoQnFo1tCp5FEA+Xe+X0QcbV4UB8C2Ob9fQQUv3BLF&#10;Gt6F3EDdkGJ+6jUJKqFfSbMs5uUSAAAK6PmGl1PBi/ehWUOXAOhRQDUaXk5V32ViM7ZfhP5APxZr&#10;6FTIQ5Sb4i4rIrSfeTyqONoKXk6lIgsUOSr2yyWAHK5EyQpeTiVelHUveLkEQOmlsEjByonQh4jv&#10;N0fDBQAxSWqCFaycCLN80fNObWXVxNl2a+0zUbByInk20L7OF1AhiY0VGTOE8c9ZBREeAIKKxRlU&#10;BtLOqnQ2BFHtbFCAZmNFUIbLVTg2ggrsC7lohQolQJzxUtra62IJnQpeqgtW7JZfflJAOFDF1VJV&#10;y22ESg4HZVHw8svP80/uYvGcKLbovHgYCnVNGIeNChWKmE9xj4OKefEwFCJDWUQ7L+HSMaJOn66g&#10;0n6BVS/W0K8/SC/MqEK9Vph1G6HOIeUWC15+/3klr6hTUMzLqW6AmOEDOOclUMI2QsKagCQKXkEF&#10;Lx684hw+uNjAhYotX+xXULGGOCmKsyEcpM1L6IJmXk7FvIAYN/NyCaA0K5J7z/dLgJNthPAC81qY&#10;lKDBdirSrXCVF3c5qHCJog0Vd1kIi22EoDwBEhQPZVBJRiERi3PocoNUZHDkxRI6kdRk8EwFKxcb&#10;wLIU3zmVGkJJbWuhpORKGgpFvVG1b3IQ1W8yqT87K3IGcLEXs3KiVdMozoXwlNus0J8ARJ+zCqJF&#10;f+JxPdWfBPDbWYE8fShOexAtWuFDw8rvvhoMNrYJWJR9fItDjqf1fFZ+9cm5oWBBsYBOBCtcUM1e&#10;ubzASJNdfXrYwRH7rG5g1czKxQUJBHLVnrNyIiQTOLlmVn7xsfoVdTln5UTcK3g1rPziU4eiciUL&#10;j7Qd21rHUD7LRrW0JmsOuxPpyZJNfX4C/eKD4aYGQ7GATkQOlWDr56yEQ9tnVUr2IKol+5NLiwXb&#10;Wrz5QUTRTmW6F7Pyi6+uUM2TDxJuXwpmpdIXBSu/+OT5obCe75VQytuqw4r3qmHlF3/t/FWwciIW&#10;UFmgxaz84td75UT9XvnFl6+qQes8OdENfmey+YpZ+cVXEYzGqUsGn+2V0lMa54zSK7cdBvnIm1/s&#10;lRMR+8ArVii4SobYWXFqGxd8ECm1HvzN+QIqa2dntaQsnM8qiACcKlpVsHJp0R6L105UHwtl8W+z&#10;IjMVu7iYlRORgEnCcKHGCOMcrF4/FKycCFYysooF9IuPs5kMk4KVE4GhV6WTgpVffFhRnKBg5USw&#10;wlXanMC4+DQbEXzkVLlQ1v+27OQ93cOvmFbcfGIKrxuLWDD84EUGVMErrj41UBTOOZ9XUC2Jas3J&#10;cIFBTEHR/oKXU7F+Spk4nxd+aVsOtXcj2fqcWZJRbYe0/WIVQQYFN1ySjZ81ybj/C1zlVE1TD8l9&#10;q6+fcARxMU83Lcnghn+mmpuLAQqRq8xmw83JSLaiJlO1by4JVKYNq7Dh5mQ8YWT9V3NzYUA1dDJP&#10;Km5OhsZBDePiaQGP5PumxPpGwU4yZcYKkFOcEhcIKubeYddI890PF9yYW2E6qPfOTobl9bpyJydZ&#10;rfySlhbcgDNXmLIggxv9LJqVDKAn7f4AojanJMgwwjAimhsQUE8OMij55nYHGdYlfq/mBijRans2&#10;VH4fs764b0G2er6qlXShQAUpkoYqbk6GP4BAZbWSLhSUX02tw2ZuTob46RwdRK59JXHdyv19LpWD&#10;DG6AN6q5hSy5411sHCtA7GyQILE5JdW+uVAgi0KtuJq5OZm4ySA+l1xKQd/PpBzuD0V4b6kHsJGx&#10;kri1qpUMWULSF3kEzdycrD8lgf9cHLKN4b7UOra5tTcgEKDcblxphZvgOsj6262iFtsgkVyPVbR5&#10;abOxkfWSS1VDNjKkMkmqzZkMsl4qqw/ezk1po00IkyY5Rta/OMr0N27Ec7q5OVn/mgYWVOULqTxT&#10;3IAgw/NHobQitqhqCz433A2N4yDJ4IZHrpElqk/kK0mdjeoGOBkrSUGsRgtS+0Pjpk6Q1Zl0MnQu&#10;nGXN3AITioZHzKqRk0EmbuTuFlI5UKEgXQkaNHIyyOAGQrlZycCFcrAofdasZJChmWPjVNxCltCR&#10;kNqcxQ1Qv9Ntu7E6lJrfrKQLBbV2ogBrw83JVJqDkpMNNxcKWItqN9pwczI8dVjC1dxcwVA/Cuoq&#10;NNycDNuUU9K83YkrxStDBYCGm4sgrHwqsVdzc6FALQk0w+qUOBnewSf6Ujf75kJBPQ6AODZzczL8&#10;JaT2NHNLnCilYKqYoDp52Q2gWhtZC8XcAikKRKfC6NDu0ZlRl6K7ACoAvN1SAlSUAyrWMajIe6U8&#10;YeG7QzcOZgDTmuMfVGKGLG+WMSQCFVG6BL9AptIQmgIpzYEMkCk5LRSGbtSEJNNtq9xOShPfdu0F&#10;3IIMblXoGOPQueEGpAhuc0iCDG7a7nMDRzVn9rktlWaqUxJk/UqGRFBCF+/9uWEaKFXSuUila9SE&#10;BI+q3959c92SjCuAo7FYycSPAmGqsCCqB2gboCKX1Q1IBCnVMCnzWaxkkpEYh17SzM1FCQVTqpyJ&#10;pYCjna1H3t9GSwgQKS4nUgWamYUAUuf56rEJFKkqCDVgK4xl3zSc3tfdMoZEIO+vwuFfJ/oU1Y5Y&#10;ZbNpIRHgxpI0C5lk2rWKW0gEuFFRqOGWZMqEbMSWOrH70UJ1rbglGcWqm1RDvBXBjTpkTXjvQEYl&#10;MwzTYt8SUIprsoKGUufXBwk3qgA03Fwl4dqUKxn4VTrqPqLvNtxckCgzvzsliUXFC00774ZbyIT6&#10;viUatb5vASzlraFmW3EBgooto47xQzM1FyUAX7Ug5w+p6tDatcF3WtWkCHApzNBbG2YpSHC4NkU9&#10;cJ/ZGCn/BUK3YeZUpOdSf66RWoFKpSxqVeqF37Yh3qBXEJkq9iwgpmSlUmawmFlQwez17XXzZAfI&#10;FL1a4IzzAxJUKiOCu6OZmQsRoDTU4GyYOZUwkmQSNMxchhDbw2ZrmDkVYCnKKDYHJKCmOKiq7HlE&#10;hh8QlfVpwMSsgJHd4R1pSiskFTbUAq0+1/zVn2yTBcSoq1x99Eyjknmo5LSCmcuCO+XPV3vmVKjG&#10;LEl1QFwWEDaWlVccfadaTNHq/aQ2ri0j3UKqIEpQiVlniQbslISijllQvYCZKxScfP5vsYwJV+VZ&#10;kmZ2fkACelofkKDqD0iAT5ej39hOQdUffZpd7AcE13GHDwgqgeuIqzbL6BIEAYIfptkzp8JRp1YH&#10;DTOXBTSnoW5xw8ypYIajotHlAoSqKvMVzCKoYIbDs1pGlwUU+sV13MzMqV6wZy5ByH0ivtAwcypQ&#10;IDhXm2UMKOode3bfaFdBhftF9X6LAxJgVA4wYyxmFlS8naT8Nk9MYFhJz5L5cy71g0qVgrqXOlCs&#10;1HUAMtswO+ggpKBUM3MJgtOeXggNM6fCQqNPdnVAXBYoHlFJEPV82JQJ7Dq0q4qZywJKEmLrNjNz&#10;KlQ5wvbVMro2QekUtrph5lRU8sfQbWSjCq1vCwJQjmE2zJzqhmDvVYNJX5qEGDMCco3lqdYiGxXM&#10;QOgXy0iagZG1y5hU9TIuNfK3Md4ql69YxqSqD8hSwXlntnQVOd+zpKqPPq5vW0YOPknlDTOnQsI9&#10;VYmyWDvOrLSpk6q2qZfK2tsyghYhtbnaNBchBBmvQMScvzEE3mxq4lY5J5JM3Kp8WfWTsztDYh+N&#10;GpptCzJKDlTqPiVDk1u7kk6GP2/Jzz9VwQlsOTeseKpSNHNzMoL6eNALAUmTsOBGV5kGo5hk5Gbw&#10;8Fbc3JbB3KIFXbNvgWQlzE65w0LvUetmOyXo0yqQcqqLJFl/A9Sqbr9vQESpEt1wCzI6wQEkK+4b&#10;3QyMG203Hm8rbkEGYIRu4w03FwoonlRXK3BFCEYfJFjDKqiGz9zJUHPpbtasZJDpcnNxzu9bVD5l&#10;bhQ+qU5JyhLcxU1JHB4mnxv+0QqleyBTV/IG8Y9cDG7gUyo5GWQCmtAAoVjJQLJyu9nu5sUJMm42&#10;XbeK2BPKS8xNRd0aWRJk3DZcuYVjBJMkuNFKjrjmuSwJMtaDm1NxC6HAK0Uxvoabk/HioCw0b/cB&#10;kgrQoXELoqrakgDrIvZdnZIQCnfU/29sX56l4IZa2MSe8A8ZGaoMKVWNnAwy2nfwCldzC6HQz83J&#10;iI+1cwtZgoVY7puTvWDfQpZQcJz3tDmTToZFujhxzqVyQlKJSPBWFdyC7BrDvvKLA6SLU0I8tNJL&#10;ggxZ0iEr8BIFN+o9N4iAJEPjJbu1kZMHSCrI5WrfggzTVs3gizcgq5ze0cHuoblvQaa5Ueao4eZC&#10;QaZz5WhluW0DSAWlK3TF7SBLEHnVmXQyTolwus3cXCiQckFdxYqbk6nxkMiK++ZCQQeZi9rcNyfj&#10;vt0rM7ng5kKBVJlSltANbld6e1mSkFSS/GicWswtyIi4gS5t3oDEpNLUhqzmhpuLIKAVtMGruKUs&#10;oQBFJUsCywo3gkrNviUqlZWk6mQzt9BLli6MzX1LVCrvPbjghlvoJQ9kryDMz89kolJpm0bv4YZb&#10;yBJAYQivhpsLBeDt6GrNfQsMLBreaxxWDTcXCiiTpLQVMATUpbhv9EVuSuqSsGVkC7cm4JBkyBJC&#10;dNUNcKHA6cdfUu2bk8ktD56yWMlEpfJuVLAHBKotCf2Y1Sm14eZCAS0FqEpzAwLMiv2GRdWcyQMq&#10;lbyQyn5LsiuQck0uLsmftiSc/tuqC8iRTEW9qn1zocB788BaFrc7QLCwAi5UraQLBbgpetZwSzKq&#10;NjbxPWpCx0rSF73J/D2SUakUN8u5nMzCqKTlqHfDuSV8IEMxaSLpLFzMjWzVJn3iQIazpCqAD8TZ&#10;uV3RHrjBIR/IUPAomlKsZOJZaY76dFMg0UAI+SBVkKHyGCYwlXwemQ/n+5ZkNLyj1E0zt9BLrrg3&#10;TUFmMnhibg/IhAL4hu/NySiErYhuMbcguyGDtNJeA5iKaaSirA23EEFL9L6RJYFM5ekAn9fctyDT&#10;01HlYbEGtpJwu71tOoQlGdweVFjhXJYEohXTSM2Xm5V0vQRz9pb85IabyxK4qctVw83JhCfpLKpA&#10;p6q5eedXDjKgMgJ1F3MLeCrKE/mqzQ0IMpQnOqw3ZzLwqaih1DJv9MkgwxetZiHN3FwoYKy8BphW&#10;7FsWXb0lsNKkmeFF9htAbReCuw03JyMAipHZxKgConqNS0dPx7nkCjLsIuViNSvpCgaxByokVNyc&#10;TA9OVQGI8kK5krzBjc88yOBGCZrGxoliqiiFhKCrGxCy5I7epFXcNIqwKjeBdOhm30KW4NhX6axz&#10;ORk41WuKATxWnqcgQy2hmlizkgFU5SmlKlUztyDDpCXa2tyAQKri/MbqbM5kkLHVSIVqbilLnh6o&#10;0lPsWyJciaJ1EbHAqhL+wR/dyJIgQyqTxt7oXAFW5cVBmjdyMsh4cV4/VQCkJxcKek07iyrI4PZA&#10;XmdxA6LOKi5b7MVq31wE8XbTXrHRSwKv2utcQYYAWprunN/uKNGKuf7Q2ThBdkMJON7FZiXdxkF7&#10;RZ+sbreT8dzQVKS53QlZvUKSVL6gJGtTDtCp7cWR1SfAwflrmmSYc/giipVM0Ko8thV4LMkQd539&#10;FljXG8QWz3czt9BL1Ca4qbYCoMRXEiB61aDlSEbVDkza8xtwxK0+SLwW++YiCDcL+eiNL+hQhPX1&#10;k2qhF9xCloB4whRu5hYKBoYYHrKGm5NxTREK1UqGglF7DAMnK5O2884kdvWWgtTd7XZZgnilUnQx&#10;N7rp+plElOB8Ol/JJANfouDW+b5h9wa3+0eVKTo9JUnGQwW8ofCq3UYFV0yjqyrWkWQ8wsytuAGY&#10;azE3YJdNw4wkE7pHTYdPb/dtwF4pisSKVPvmIkhmH1p2wy2EAm4PhEmzb04m86GqlonnwVdSqWCN&#10;HZBkKlVHbKWZmwsF9R1UUL44k04GWvk1XZ8abiFL6GZb1Umg56UtCSYtKfCFjcNFMTLm1nJzsp5b&#10;4l4FU2iygBH5NkiyxG8FTTy/AQFgxTktwmLfggxugNMLXZkqGDZIuKFONqckyOD2pPIixdxCluDB&#10;oHpZMzcnU+FXdIWGmwsFXOHgjpvbHXBZuMkWbri5UBC3+8bPhXFoGwC39pSELAE+zEFpVtLJ4IZX&#10;rdo3FwqcktdVyS1wzTE3gInV2524V9ri4Vdo5hayhDjaVYNTIDXfBik5eY8L6VxOBpmidro45zcg&#10;AKxwu1fY7pxbkC3cmnoytwFgFTcUk4abqzNwo31NcwMCwAo3lZ1ouLkIIvZwqye/WEkXCnC7qvI6&#10;8PTZdhPbBd9TzS1kCUlv100qGpVXnZsyFRvfK6mhRqaKT3S8a1bSyVSXBBdls5IuFBBbaArVvjlZ&#10;L0uigit4LvCT1dxSlrSaQlRw5ZLKj92sZMgSlJKq2wGugNg38nsbn3mSMURUvuYGBIAV1B8Yw2bf&#10;gozCKDgjGskVAFZhDCssNnk0tiQkIVO1orlvB9wrEoijfC4ng4z0WUBIja4cAFYeDnmkG24hS/Dp&#10;PFbvWwBY9UwpraCYW8gS8AZosMXtDgArN4BTUnELWfKAo6vx9N7eulDgdgu70czNyXqrIyq4IrmY&#10;WyNLgqzX8G5dKCCVeRiruTmZ7ACkQrNvKUuEza3m5mQUWSZHsLlvAWDlNaUGSMMtyHhNZS8Wc0vc&#10;K05lQpnFKQkyVpI+T80NCAAr+/aA37zhFnoJ2D18Xc3cXChwA67oL9xwczIwEUAam1OSuFc0Jxal&#10;4ZayZIWUnutciXu9v0bBbKzFIOPFUc/LZiVdKCAn2bfmviXuFeMBS7zh5goGnnbwyhU3J6OM+lIB&#10;qlhJFwoE5XkDqlPiZDXyG2eAPcJqJFBhsZOMqp64axq9JACsBOXJtGhenCDD5OMVbvYtAKwUbSe3&#10;r7ndQVZnIyC7fSVvy9y+JJOnl+puxZlM3OstQNSmZvhtkCG1cE9W++ZCgZCkXMuFLEnc6xWRlQbR&#10;SHjVV/KGlWzyqA5kV1zubiVDlqiZUpONAMjJB4nGxYPa7JsLBdIRwRtUNyDIwK9SR6fh5kKBINrr&#10;qiMAjURjbiU6GoSBk3FMqk5FBzIWsiotyQkMbnRWaHAKBzKESeczPwBYuaWVNzTJVLS00rkSwApU&#10;R4C6czsgydoateBQfCUJgAIPbbgFGeCZqg4GNU6CG1jgysZJMmDnVeYu6MDgBlizKXx3IKPwnZbk&#10;/O0O3CvlLTAzq30LWQI3FV8ruKVQAM1SSeWAyyKCKMRYzS2Fwj1UjRYUFWB5OLqClrcJYMU0VUfk&#10;4gakCOJoVT6FBLACb0CjKbglGYN8XflLEsAKCENpc+dzSzKULnTK4pQkgBX/RdWHjKoqcXGoTNGg&#10;2nHkOxmHC89+M7cgu6Z6WOXpTQArQ+TONdwOIoh9a/TJqOiqApVVDXbgqr4k12BnmloR5IQ5GTF6&#10;RFcztyC7woeNUDiXJYF71dOtBn7FmQwRBACgQkdTHCXmho1TWflBhqn+WHW8oYSRc5P10N03J8M7&#10;CbdmJRPAiicIkFuxkkFW5y3S0SjmhsOkugFBhh1MnadGe00AK04dDmUzN5clCC4K6DWSKwGsvPdP&#10;TbUUHLS2JFjCNLZtXtMEsKJwISqbubksQSLzwFXcQihQKFRJDOf3LXCv+Mx5vKt9C6FAdS5egYab&#10;k+F5osNXdQNCKNQRscC94sFGMa9WMmTJPR6M6sUJ3CvOMd6pipsLhT6S+eRkeEOJ9jX7lgBWXNj4&#10;bIt9CzJ0IFpkN161BLDWMeEggxshquZ2J4C1RiEFGRHoh6fqNU3cK8Ub6H3ZrGTIEmoAUNireE0T&#10;93pP1ezKhxdky75Vtztxrwu3otIZkBeXkzolHTcXCjgwWMnmfQu4LC5NVrLAmZMAZYNElaF8RiO5&#10;ggx18l7V98+1oACwwo1RNvpkkDE3kn8aWZK4155bypKSG6LbV5JS/zyN5zcgyVRhhR5C5ysJPDm5&#10;dSikJOMG0GazuG+odMGtRCElGWCDR+5OMzcXCjXmCTXEBiksPAk5DTdXMOozyQULbvVKulCAW4eM&#10;oxhRcNOZrOYWsoTbXWVJUhHZud0q1ajIbOJeGhkeJKKthZ8rya5V3bfJSKNodnADT9dIriS7xg9S&#10;1Z+8O+BeldZRyMkkQ07ydje3OwCs1G6gTG8jS4LsmiJ6ejpOpTKFWnMlUbuK9y3J4Ea8tZElAWBl&#10;bkS8i/eN98UGyUqKspmbCwWt5FNTwYdgj3NrXxwKfBsZ3LroepKhc11Vnqe7ALBy36hNUe1byhIc&#10;f4S2ilPiQoG58eJUZ9LJFEWr+hbRIC1WkkyLxqJKMk7JE/GmZm4pS1rJFXDZXnIFgFXeKt64QlMI&#10;MgAAT2q/eL5vAWCFG20smvsWZHAjtalZycS90sSv8hgSAbPtllSuOpIREDGyF8zNyTglj+Clm5V0&#10;oQA3MJ7NG3DAvYLNbdAshNNzbtdk9BenJMhI9qXgcaMpJO4V4w1lreEWsgSIG7XCm5V0oUBdGERQ&#10;NTcnI5BJcL/at5AlJBqp7MmpLwg0g20AHSPxl1TcQpbUGl7AZfEFAd6oVtKNFR5upHJ1u52MzCag&#10;A4X9xoG3JUFqIZWbfQsy5sbj3axkAFjhhq+34hayBFcQULDiTAaAFbu7tKiCDK8aQNSKW8oSimk3&#10;+W+Yh7YBcKN+TKMFJe6V6lAlNxdBK7fmTCbulaonvMPFfQsydVPsZEniXqlFJQj3+e0OMmxTPIbV&#10;3FwoILnIiGpkSeJekeSP3ZlMWSI/S3O7Ay6LzoV3ppqbCwXet/LFyXqvhAfQuor7FgBWuKnySbFv&#10;QYbOxdtdcXOh0L/diXulwAeNVpq5uYIBt1LDC7hsr+FFvVfKwHB3moV0UaJSVI1PjYKrLoAoDNKk&#10;NSUVvJRYea65JngVXpURHFTwqrDD1C/yeZHjUikkQYXjTqWmi3m5DCFVgrSTZr+cCpwTcrXh5RKE&#10;MAxiteHlVE/kTjU4XjQWX0MSYZu056SSRlHNKyGrzKpJHSR2YiOkZBJY+2INE7AKr4eiPBD+/uTV&#10;ncNAudb7FVRawwaVQ76fjbA+h0H1SJZJZV8EVJWqR939CqpHMPbd2QijhFSFJhR1F6hYeKlI/fld&#10;DpiqUqywks+Vj6CCV6fpZHFW0rIq92pQqRRBg6MlMuBng9wSXtliXk4FqwqHACjeeT3Aq1EEggop&#10;X3VRoV6H8wJS2fSdTyrNqjobAU6l+txdA+YgR8ZGCC/s3OIcBjS1vstB1a9hyA307UrhDhRsfTYS&#10;lqo2d81bGVSUOnhsquECt7GVpy4i7vrizAcVpYgp7Nzsl+sbN4iABjZLGTYbIcBeUBUNL9ccbiiM&#10;WpksAWPF0FES3Lk8TDiqysY1xlhQkY2gllQFr5AbeBW6++VUtW4TUFQShYEvFWcjqOS/qN7lAKJy&#10;/YX7Ppe9QUWR6tcN6hjQl50oGs0LW1LwciryR9Tt/Hy/Art6jXVZnY2kUsC0cnsHdPWayGeDgqdy&#10;vy8Hku2pQWTdBQSV+gRCxBWr6PLm+ko2WLWMLgTkyqnU7IC7XoNYUsGlYs9cdqC2VR7vALvSo5uj&#10;2NzngJ+yGpV6E0RquCeJU8zLpQC9lCuVI4Cu1yofXPEK6CmJDk0eDamrfhLxoQmYcz6vAJ4KltMc&#10;xCC6Jq+l82EGWhXAXeUKCCIyyAhRN4c+QafCPzRyKqngRuJBs4ghBYDJNPVg7wLgKkjgNYHtYsdC&#10;CqiScmNBJFCV3jn07WyYhexAllYqTpZ1pXA/ke2GmcuOayoQVQ6+hKkCEVNUu1hGNz1AIwALL0Rw&#10;oFTBuZAX0fBy4YHdQdWYhpdTKbxQHfzEmlKzv5JUQUVrGWqlFvNKpCmgn0rxSCpU9E57S6Ap3v4q&#10;4JhUWMAdXC7gqbx+D012IRBKl8FcaDBNzTKm+ECnao5HglOvhB+smIX4uLpGhyvOYmJTa20gQab4&#10;BSur5UDV6jmJMW1F/oGq1eASYqqISfO+JFWtmwYw9bq+0yE/SqWb4iV+hu+BAxSHMalaY+I+QKmq&#10;pNFoi0nVGklkg/u8ngAQFBuWVK3xR/Ew43XDvJrDkVStUXsfuNLWCZFUrROCeIXPCy246aGRVPK8&#10;N2lbZC0ceVXn0Kl6Xq54ABoQcOPUHCMr3kZIpiOVr86FPcXLjarn5VTi1cDUQM4ZL6xnLKtmXk4F&#10;TJP8/2JegSW9e6DGWRH0wIyyEcIL06/h5S5PeNFcvJhXwFYJO1NgsOHlcoP0ZQFyz89GoE8Jhym0&#10;daqTUqXHVgNUM/DrhpdT3dJpvSm1dB/QU0I7qPYNL1dVgBcQz2nm5XLjDghEk31D9MZXg9Zmldy4&#10;dgmAWk/F4WZeTqWepIyw2C+XAKj1ZP81vJzqjrPRraFLAMEYmmptSEBbQzKK7po0N2JZRkWWJ3lu&#10;zbycCqgR2KZiDQM3Skp1hZGk+oCNECmifK7z/QrUKDhHUGzFvIKKzSI3seHlckNA/sZyJl5p8wJ6&#10;C/Cn4eUSQGChprIY+bTOS11NKl4uAWoZFSjTWkYFyLSW80FVy/mbkABP5AI1ciOoUMzp3dvsV0iA&#10;J0oQVOfQqSiGrEoOxZl3CYDjWeD98/cr0KWY9VfU0C14uQRQNYYGp07lSTuHPMqASwtegRElgbcK&#10;UtEnyHnRY7ABI1D52ajo/a2Q3fkaBhVpDKpWfb6GgQ+9U0m8Zr+CinIKFfCBR9/nhS+gqSSZVEi2&#10;qkgm6B7jVb/LQUU2YlXgHdRS8qI8XrNfToXvEXW52S+XGxTSQGtreDnVkuRSwAR5eHxeQMW7c+hU&#10;nF6qCjbzcrmhXpyVLhpIUvRX7mXDKyTAktHXrKFTEYm7vWvWMPCgS+uwZr+CCl5gNIt5BRqU+soP&#10;TZgPV5LtMt59UkUbXq45UH+Q/hzFGgaCFHhA1ZYUULGNsNZtgqq+ywEgJUOYkF0zr5A2klHNmQ8o&#10;KB1tKGDU8HK5UcvegIIKmNHtl8sNvSmsxvmbchcSgKohDcCNUlG+y3orqzV0ucFNqSKl1CRxXiqH&#10;Us0rJADlviq7MmCn6FGUrivWMKCghCwYcnE2gkoNrCsZFVBQ4KNYsc2hTzLZ2c0iBhYUWNxj1TeN&#10;dtW2YwBcqtL0pGA5FSUnVKXzXJVKMjXvbURioEFpbIUyVS2jyw6clVWqE9nFPrN+z4Ks3jMXA5Qd&#10;otpvI6kOMFKl258Lj8CDgkrk6Fe8XHqwY5Xye0CRUpeqqdeImeFrfw2eudG0AxD6gkV0oUNaTrWI&#10;CSMlBIxcLM59kCEGKs9DAEKJXeLnaERVkOF56HiFFLhiWk3aNUUgbcPoGtQkNxGKMiJAUwRWmoMY&#10;ZEDxK09sAEKvaYJbtSvgJbEhquZ9I6YCEEpxuoemvgGRZWe1NAM7v8uBB32NU7oKCAQVRVQpTFTI&#10;jcCDvgZRUAnfoCLO3DlHAw9KZ7SbpnzhfVARB++co1EJ9YkstKaI+X1QkadBKnKxhoEHldu8QTOT&#10;VGRHA8FGGkvDy80O+k+hJRYSKlCkyqq5ad6UQJE+ABNsEMYU/rB5YQiwHM28XGw8YDRX0jBQpIDp&#10;KpQ2i2YjJLX0sXKoBBXJx1VtLMrBGS8wT1QsbPbLqShbLmDLudwIMKi6VVX6aFCxhFX/LprI2bwI&#10;jzxWDrCgQoTSVrSZlysOVH6vEMY8BTZCSu1U1aEJlRkVAXhl9J5rvkGFWV/VYCTR3nmpO3Tj5Agq&#10;nLeSAOdnI8CgOC8EQzqfV1DxNNw3FTXwhPi8cLZXgJGgopm1YGrFvEJucOarIFggSKlBINd+wSvk&#10;xgP40eZsBIAUmxmJ2PByCUDyFFHcZr+c6gZB362h2ylAd9UBojgbTgVOh1zvZl4uNx6f6MhQzcup&#10;UJXp99HwcglA3YEuoB3gUbCBKh5anA2XG084OSo5nwVOcd5UQZWEgRIErwKJQQWgkETeYl4BA6Va&#10;EG0OirMRVIvd28ioQIFSXPymybq8DypU0S7QkSBQVZ+svIhB9sAmN3c5MaBy+FSotiADh06Y7vwc&#10;JgQUfA/OimbDXHDw7FXO7ESAUuteDWLPBUeQUb+zussJAFWYrsmBANzgTxEmbKNjJ/6T1E0qGTXz&#10;cnFDYbPKhE3QaH82XNyUZ4OltsWgKSCeikL4JhnCpskSeDiARpVbW5zDJCNjsKlwgrHg88LfgAJ2&#10;vl9JRsO8xsH8EKBRYPugwKt5uZqiGumF7KU6ns+r3y8nq/fLBQDqEI6boo8yiWM2RIRo4z+kYKkR&#10;CbWvhnKnciPJSJptalshkpzXFdUhOl5ORuHM5l1+CNAoL9EjqQXNvFxu4KJvbCL83TGv64dK8U0y&#10;EM/N+0VuivHCz84Qi2kFVelaJiBqrNTWsImBJdVaHe/8qURIGK9HNeFodiuoWlWUJ8R5oYreVEvo&#10;VBSersxlEsidF2ZlJeWDijCM4kun6gbZpsbrgeY6TdQhqciAxLppeLnYIJkRmFBzDJ2KDogoNw2v&#10;uP+kWnVr6FQUm7t6rObl95/sJEq+NvNyKpLwqkJndPy0/VLRUB69c8kbVPSCu2pKcGM4OS9CiE2V&#10;s6SiCc19U+SBeqTJC4u5mFdQUVhZpVfOz3ygP8HddlI+qDjxlBpveLkEwOkopfJ8vwIzyp5XLgcQ&#10;R7aGdPtRCm/By6moDKv87mINXW7cgFzs9supeP8Bmza8XAKQCyrUXTEvp6LfJ/WXGl4uAQD3kEze&#10;8HKqR1awKbeKxmr7Ba+rxuWQVISWKAnbzMvlBpXoOg07MKNtASvAaD4vVrBxbyQV5cArjBS+ruBF&#10;1fjmzAcVFdKvm+JLVN91XnR2R4qen8OgUt/NqyKXmfT74NXlFycV9pA67J3f5UB/4voG19rMy+UG&#10;fkCUh4aXSwBMh6onGQqQrQaxLzDPDS+XAESyOws2KpC2RVSYh4+Q3OJGRAURZ7CrofIQ6E/ANpWK&#10;HURElznN1Rq63CBBpXEQUaHJFgPYPdUem7MR6E8cldXzFURUd7ipQhxgy22IwHoqtTeI8IrSc6u5&#10;X4H+5J40hUZwxtsA2S9QydUautx4TdWK5hwGZJRzSL5kczYCMyrXcoF/IYsw5oWa0tSRoFarkUlC&#10;NSIqiDQvynMWciMwo1rDIkKP4mQDFC9dy3PZG+hPtlkl7M7flKB6jZyvZG+gPwH4Vp2Q+HGbGNeL&#10;tN1mXiECiFXQPKaYl1PxpAAaLXgF+pP6vECYCl5BBa/Hxt1Lcq+tBlXlAN83vJyKKqBVgSLeEOel&#10;yvPNoQ+qWo9K6Cd2ShNNeQiqWj9MwOg9xX8KkB695Gw14IXp25wNlxuoG5TkafbLqWodO3Cf1wiO&#10;BjgHZsDmhW8OTFAzL9c3KEOFW6SZl1PRyFrlNM5lVOA+cX2TwtjwcrlBfxMKHDa8XALcgIGpfESB&#10;McWQQo4WvAL2SfiA/1vMK6iAIpEk3PByCQAqtcpvfwiwKMEUYm0NL5cbLdzmIcCiiz+q0QEC9olj&#10;CbRYs4aupcjP1kDocXXZTXkgP7Dy6QXVclGqebkEQLW5qnx6gRaVX7TJlyZiYPMSjrBbQ6eq/b0B&#10;/KThirJbz9/loFr82NUaugQA0V7lBZDhYKtR++cD+El8nnhFMy+XNnXcIYCfuPRxBha8gorhNSlF&#10;dAj3xUBju206uySZokTNdgXuU5BgDfH8bASZol//n7KzWZIlya3zq7TdF2BFZsbfGJsLrbnUQlo2&#10;W2MkzUYzNE5LGunp9SFvZV3gRJN5zsyib6EK7nCPEwh3PwDc6qs7AHZS8MbO2maEi8LqOdEAHGj2&#10;OeScDZLDGVdXc9nKES0KC8vJqHN+ONSIgd2dpc2I++RyLq+gGXGUbTqIPWJB9H4JMOI+6xrbmnoD&#10;G3294Xy6RsxnXXRCYKrTT/cZVUnDGdJ890+2eVZXXY3TV2dUI+KTLAxiX5yuVM36mIyIz7oo3crk&#10;3IYayTZORT1O/BqUiLQ7iZszntZQY7FmHb6OiM8qFOgdew21QobjnUbEJw7jPKwT7KEGS+HEU1Kx&#10;us8hp/lWduVUI2DZuSWGBe7sy4zpGWpVmt852Jj1Qu3Yl6FGdQDryyURn8QPOfFe21Cz57C//xVd&#10;amUvk1TWpp44USfti7jrpkQ2C3tgx28MNWrVOTHEZIeMvvgmWzuvoUbBNCcWkECN3hfRb1Wr7v3X&#10;ZKpVNIXh5kfAZ62t6/Jdo6+xQHH76ksGUvs+vBXUiBN9rq6dcQ2/AXPAdt4Z11BzxzX8BnXWTifx&#10;iyJz/TGT8Ox8K0fAJxmchOc535ShVjclW9joywaKE8N9WTjsaq6flzhRyu9Yu7yhZq5COWnpE0/d&#10;k7ok4i3mpxqxJU5hln3GidJXZbQafXV3UxW4jENlrsgZ4yJxxjkRnWr2HA4HgNeoQu/GuLoaZy8O&#10;QbRLnChrG2fnNdXIgXHWUTAnfQ65qfV03q+pRhSiUySQK9RGX8yhc83ZVGOl4xwOcUfD6ItoKieh&#10;barVct7wUfuMEyUMwColPdUOTkSNdRT3//VxbayxHYZoqp1sOZxxjYhPskVBmPFNoS5CN5E1m8P2&#10;4l66Fl0tztGGqHHEdjM8PfyzdEa8nfE2TzVKLTrcF5mUozMqLhN69N51TDWORC2fOMM+iYK1Enxw&#10;uN3GijAzolI4cOlaVLnjhNoZ2VC7cXOO9cyG96i7mKw3elQmXVgKWC54XGzP1S2Q2Rb0h9chIdZZ&#10;/+6jXCgLvvpoOtPY1x1VK8FhmIno78+MTHqYaaezocY+h7D7t+dE+wgZpQ4PI3NWHlONy46c+J59&#10;RH+SD0tckNXZdDxe3j4neWMaq8qzsVYUNY5inYXpPuI/a1NlJWZNNfj904L+CBul5DWe2BpZ9yA3&#10;oO8chRGH2aeRA6MPZzs21SiVXXFIBhqHB6GzKmj03hGPaqN0BoydzrorYB1BBrTziRnX2dcNyB5A&#10;uivAoZLw57zUM+KUqz3uzh56H2Gg1ZtVBXSqEQVGxKSRAYm/bhCpsui12Hz/1IZaXd3JzUfGYxuh&#10;oIQ9PCvyGL0NJ3IjLsY57cNjj7FBujonVVONmymoFu/sl0YQKZE73HTn7M2GWnlwK72DaIIxNk4J&#10;rNX+UKO3KhzgPLfuSJgOt7euRm98sK3euiehN+JCnYXPiCUlMumjQpPe+60RF1q9VS1sA5PdA9X9&#10;JRSXcHobvoST9cXJiKTge3vcdXJS/Ikxtr6uuG1105izr54hpXZvIzqURCpoV2cmhxq+5KM+9u/H&#10;NuJDK22rVmjvn9tQAyVg0upt+BJCm6zyhRRV7c/NfgNGjOiN++XxzM7Yxl6oCqZaXnlEidIbodHW&#10;c+suaKEuWMX1Gs+tOwV6g3i0xtbVIEWfVyMavQ1fUtSNcxLIzq4/t8cNR2mhpDsF3jcoBGeRPCJM&#10;FzZsxIE6M9mdQvVWuy/jDehq9MZMOt+3UWKU3qjn4njloUZvmOmgZASM+igZagtr68oNeI+SEWjq&#10;vwFDjTeAAFUHJSNolN7Mt3uoEYJw/8C9GmPrTgE/aXquEW3KtxufYPXWnYLvlUe8KV6Z3iyUdKfA&#10;ev5Zgu79GzDrmt6JEIaKMGayOwV6I/zOed9GzGkwk9OXsOtwihoR0No9F5ePFGVqjK07BZ4bftL5&#10;mo5oVUidSsh1epvrkjvrEueLMyJPebsJS3QwOYJIGRsez/niDDW+Us9UrfczOcJIebtJG3ZQMtS4&#10;I4UvjjW2vsCgt2fBx/dvwIg/JUORup5Wb9OXfHDCYo2tqy1sH5gVAyUzmJQCYlZJRT6e/Q1Y6+oz&#10;B5MznJT3piqdGjPZXRCFJWCTrN6GL6H8Hh06vXW1KjHpnRSOkFJOaQkcdN63oUZvHMlbYxu+hPgQ&#10;yvs4Y+tqXFNMsKfjlUcwaq1BOQZ0eusuiGte2b45vY3A0gqZ5xTW6G2oLdS0IlbReANGRCpjewZ8&#10;vsfkUAvGNnyJfTozYlL95zbCS5nJZ6kkY2zDl3DxoneGN+JSiQl8Bt0ZvQ1fwnl+Vap7/w0YIaYV&#10;gVhlXY3ehi/hmhyOop3eulOo3gjxd3rragQ7U5HM2QeM6FR6I/zD6m2sS2omnYLmkAzNmYMSTp6s&#10;962rwWW5KOlOgXU5nsvqratBxHDQ7rzdI+S0oMVGwHhuQw0el8Wr1Vs/RH1eUG2xRSNWFWStWGlg&#10;coadVlVuCyVDjVUJl/BavXWnQKELKg1aM9nVIHCItHLegBF6ys1DxOE7fMBQY/tMFKA1tu4UuMSR&#10;Oz6d922GulKCvRYY7z3XCD+FvqzKJg4muy+58XWrY02jt+4U2E6xprfGNtR4Seug0eitOwV6I13A&#10;OcEYkau4BAKGLJR0p1CZ11btu33ErnI4Ca3ojG2God7ZdViroKm21CLIWeHNQFQOv/FdBkqmGtsO&#10;7vgwntsIRaVuuTu2sZzhwAQS3+mtOwX/uY3QVyqjfHis0QhHvXFjbT2A9yuFqcbR092p/Uh9qP41&#10;5WPKrTNOb0ON/WwlRr1/30ZIKsmAHLY7JO1UY0HJlt3pbTgFDscqV9SYyaHGYpkqjU5vw5dAScL4&#10;Ob0NtQqyceoX7iMwtdwWKwynt+GCWJgQI/1+bFT26ighPwUe4X1vqkYih/Pthu7pvS3EEjpVhUTt&#10;xnNzuHxMmr3tcNfO2IYaXH6ltb19A4i3GL3xuJ2YZ1Hj+MKq0kwM2+gNatfrbahRyZTqeM7YplMg&#10;jc7B5DFCYnlH8ZRG/h1/NMZGiRbnrmhRo7cTKtl4btMp2DM51KiNwV12Tm8Xp+A9t6HGITarbKe3&#10;6RRq22H4SZIX+gPgI3w6u0XipLsapfXuBFO89cqiRuWPuqvo/XMbYa4cjXGLhbHC4xSzG0mSAZGu&#10;Tm/DKdAb9JYztqFGb1YWL76jGwn/aRWyFzWymsyxDafAMvR04kGpQN2NJAQJSsCZyeFLmEjiC52Z&#10;HGqsZT7uji8ZQass6B+sTZzehgtipWZdmn6MYFfiBCthzult+BKuz7FKvlGCpj8AYscIxHN6G2pE&#10;klagiPG+dafAp5uiOdbb3dW4Gmi3SueR39XGRm9kUzhjG2r0dljFX6mT03ojcgwt57lNtQcBr07J&#10;yGNEvFa1qNV636aa/dwk5JVYNed+NiiRPiVQwjgvAyUa83q7OzUBOCIcva1cSmbsA4jWa2oUBvpg&#10;1Wu8AUONIyReOOOkF3Z19MYpnlOncqrRG6czzrpkxK9yPMZMWpicvoRvgBPzxB0wfWwwkqfDdUw1&#10;JoTuLJR0p8BehTgkx5fMcFlIWuosGZicAaxuoD5fmDYlddROhJfTW/clHLVv1pWSEACzN8gtq7e+&#10;wFhYqB1OfTEIgNEbZ0FOpA6Bxk2N3ihqbJxgTDWO2qussTOT3SmQOkIAq9VbV6M3jtWc79sohUr0&#10;JLyR40uGGqTFrQpsv/+azgBW0jKg8w3PNdQqNNriFo8R98q5B5lT1kwOX8ISqLbrxtiGLyFj2Kor&#10;zfKxgauC4eHEnN6GLyHX9u7w3ceIe6U3Vl1ObzOAtfYcFiaHGuQuaRbOGzADWKEecHkGSoYavdU+&#10;35jJGcAKjut29vf7t6HGTPLFcc4URtxr3fJZ1xAavXUXRG98u63eulPgnJESs86uY4bLruxwHB6H&#10;G6kalHnfKjfaGVtXY2y8AM6OagawEhNTRUuMmezLGTwXh+bWTHan8D2hz5rJroZXJmfIet+6U+CL&#10;Q7Feq7euRm/MpPM1nQGs8DNF2xkz2V0QM1mLLuN9mwGsROZWkY/3vQ21CoIpsum9V54BrJTS5+vt&#10;9DbXJZBGLLGN3voCg8mHRnB8yYh7JWkI+sF5A2YAq+25hhqhUnhlByUzgBWv7J0pDDUoBD441ti6&#10;UyC4gXwQB5Mj7pXeeGxWb90pUBz/JGbcQUlXozf+73xxZgArR0FWWW2KTTX3Sm9A2Xpu3SlQ9Yf9&#10;ouMnR9wrO8XKEnPegO4UqE1GsRDr7e5q8Ip8cRyvPANYyR//sL44Qy3orTsF4qsIp3DGNuJemUmo&#10;ZGcmZwDrA3/nxBhSTaujhDvIDmtlPgqvkrTIJ85534ZahVexhzZQMgNYySO0rh/mBgoZ227thEfc&#10;awWqEXtsvN1DjawOXjnnGzDKr9pVgI6hxkzydjueawawko9m3apEefI5ky4mhy/h1sIqqPb+2z1q&#10;sDI2eHJrbN0pcGALt+V4ZQmXJcjWiaFnLG1K7EpRUw1fUvs+4w2YAaxgshYY72dyqNFb0RZOb90p&#10;VEoyAUVOb10N+PN2O2uuEffKeQLfAMeXDLVgbN0pEHHDWbvVW1fzv6Yj7pV6fdyZavXWlzOsufDm&#10;1nPrCwyiUrwqldy93aBc68m6qub96nXEvVa6Lx06KBm+xF69jrhXetuJu3R66y6o7hVYFuc0dB++&#10;pD5UFgM91L6vzJ1TtRnAWuXjrN6GGigh2c55bjOAlRM8cjSMmRxqvAF1fbWBkhnA6lZbJIBxYNL1&#10;JaPgKilKXo02KnPM3lgFWc+tOwVWCqd3rjziXn0/OQNYiZ+sUgXvvwFDrfwkuxznuXWnwPeNyDjn&#10;fZvhsj5KulNgFUTMmTW2rsYbwCtgPbfuFDjmZWdk9dbV/NOZEcC6HDw3y3MNNYKqOXlyntsIYK0a&#10;PHU7z3uUDDXCnCmJ7viSEcBqV++hrnZ/36rkuBWpM+Je4bsh8x3PNdTIYoOBdlAiAaxkPlh+cqoR&#10;PWll21F4uU/JB2d4VlTEVLMjrGbca5FU1ts91XBdRSO8XynMANa6m8raCYsa7PrN6m04BYJlrYoi&#10;7Hv7A6CYsHVFHR+moUZun1MlWdTKK1i7fIl75YDSYlamWiVlctD49rmdEvda6TjGPkDUCPggoMvp&#10;bTgF3hrCkN57rlPCZfnmO283KULjuRGE5OxxRI28XTZwztjGAgNIWpnyp4bLctJlzeTwJTfyA5yo&#10;CHKExpQUlW+hZGxWCB+rcp9vvzgkTo3e2GQ6GaAc7HY1yhc+nLtWRI2l+cPhOtgw994+SEF3opBE&#10;jaNvjv8clAxfQhoPWUrOTA41ImcqqNp4u8ceBxaHBaXTW1ernPAKc37f24h7ZaVQEXVGb0MNhhZC&#10;zDgvOUcAK66cEBNj9TrVWAU9KtDfGFv3JfhyzuIcPznqu7LCgwN1fMmIe62Ud/bCzkwOF4RPpg6A&#10;M7buFFiZe2d454x7rRMMJ3qMu9Db+2af4U2153mJ11v3JfTGaajjuWa47Fr7B+sN6L5kIbPJYvs4&#10;IWxTYp/O8DY3tSrah1t2UNLVgpnsTqHK3tZG7P03YFSHRYvjGQeTI4CV2sGFZaO3ofa00TkvOUcA&#10;a+WSW6czU43ePN6UEMb+3Hi9OZxwxtbVQAknGNZMdqewwNlVWMr75zbjXteVQ1sjzvwcAaycvHJt&#10;hPO+DTWbyydXeszknYq0xk54qhFfQpakNZPDl0BbV2kQYya7WvVmXX7MJeR9bFSx5eoep7euxgkG&#10;J/SO5xpxr1SftIoAkDvebKQzL6CRIudNjb4og+GMrGsRhwr743xLR/hqZddbS6ChVYUbqprF+2XC&#10;iF7l1N3zkUOLMgVQ684zG8GrVbHVciNDizDsDyvZ+hwhrwf3YjjVGaeWfcJFPHkDCMfQ1qXVUysY&#10;WXciXDBGiI6Bxhnvyiad2mgOQLoz4ATI+2TPcFeoOus+bppv08iFi6SiWUPralXtxArBZq0zeoNj&#10;shYIQw0fAvit17p7g4VtW3Hx752xhLviDpzjLVZ/fWysfj6cq3ynWlVy4S5PAyQjbnVZOGJ30hW5&#10;kKQZSW+c0hjhCZyMNzXu5GGt5XxEhxq9eSGhxK6P3thbWs5/qH0PCbVmsjsSFna8pQaByeauGUlv&#10;fOsdhzzDXdk4V62+95gcasHYuivh1X5yukZvXY3eanAOJrtTYLPBuaSFkq4W9DZ8CTmVLMmdmexq&#10;9MbHzXHKM9yV4COiYZzeuguiNxMlI271e+iF09tQC3rrTsGmS88RJUtvbDacN2DErXKF60dly73H&#10;5FALxjZ8SWVKWH5Swl1drzziVgn04LIp67lNX2Km4ZBp21wQ9AZ34TiL5KHG17SWd8bbPeu1EiPI&#10;2sF5btOXcAJhLVxH3CqBHt71VuTstylhXfL8dLxfk4+41aVCqS3PNdTqg2+VHj5nvVaK2ZEI4szk&#10;8CWk9B1OARgurmhTQvLI3Tu8HmrsbljhOSgZcavMJHnFzsHFUKsNmFWinVrbfWwbCwxrPTnUQMnz&#10;LOc9Skbcai2CiIgznttQ8zelI26VBR4fVAclQ423m5l0VkEjbhXPRXi/NbbugnxfMuJWKQdPzWKr&#10;t+lL3IOLEbdKaCFFiayZnL7ETPw8R9yq/zUdarUyJ3TV8MojbpWVAte9W2MbvsTuTcNdK/fTeAOG&#10;Gt9ucz054lbr5pK7U5DiHGr05iV+nrNe6/M8xxpbd0FBb2NdUhUFrecm4a7uenKUefWPyocab7eX&#10;iEYyZPfKsHzeumSo+W/AiFtl/8aBmhGofw616q0iNt5/A2a4661yF5zD66FGb3xxnF3HDHd97hYd&#10;PznUwGQtX52xdafwfSds9dbV6M1LM6UM2kRJ3ehl+JKhVr1ZxW3OEbfKCQZWOs9tqPHcvHRFONUx&#10;Nl4cpyTLVPPftxG3yjkXzL81k90F0Zt5Mj/iVlk6cTrm+MmhxiqIYy7nfRtxq5xP4kqssXUX5O8D&#10;Rtwqh2UUYnMgOZYlD8JWrSXX0dcXdV5rrSaHFkUIKf/irBNGtVYuU2P/5oxsHJbwxJh/w5GMoFWK&#10;FdRS5v0Of2hBBDAyx0eOmFUmw6p+RNRoe0P9GI8Rsroz+RYRMLTojJ2i88xGxCr3ZVg3QpEn2EdG&#10;tiGFvIxnNgJWuf7aKmpDZNLojDqSTuIgNaOaGndSw0wZABlalKCFzbGmsfsC2BROE5zOuhZfXnca&#10;uy/AM3K+5XTWtdiywaU779kIVgX65Xfev2dDq8pa1uy/X/mMEFccgVVf4xxat2IALJJ0hKpyYOEx&#10;N0OL62AZmTGNC7eFNzhynUqpvZ1HUbtRjXFxcuLR6+et3Dxl3ZUhagQTwpwaX1D0ukNY8VlO8KKo&#10;UXSqLpZ+DxP0ukuom96ciqSiRrAqHxuvu+5KYCGJ87aeXVeju1uVVHn7EmBmdwsEtD2cxY+o0R3P&#10;znDK6HXHQCmcqhXgILOrsa7zag7TXV+SrB+EAnnddbW6OtJKnKK7vrzg6hEcnzW6rnYjC9yKh6a7&#10;vlF5cHOVczQpanw9OOS1kDmCVu98l53vzvIx1CjWynrGes1HsOud0NqbUbOE7rozYj+LxzbKCaLX&#10;vQqpWlbpbVGjO1ZQ3ui6V+EozoqtpbuuVlffWrt89Lp7uBNI5KzzRI3zKhKvrNd8BLwSE2odUNJd&#10;d0b29RLodffAV4SLl5z3bqjV1e6HU22A7rp7qAowTvCAqFWlURL7HBc9Yl65Ad0qnE533atwjHRQ&#10;otbqrnsVPHQlehkuegS98i3ns2x1N8NXuSHQSX5jYdKXOEl3wz3Ua2csnumuq1GWH+/gja57Fe59&#10;4MzRmcwZLgsLZNUvwczhHjgW8hZ+Q40AVmpEWl+EEcLKlU3W5T9Y2Z0RByekFnjdDffgj66rVWEE&#10;K/oDM7tXYX26OYlbokbsMRS9B5XuVdhZWFX96a6rVRUlFyrdPbBFs65SoruuxlKFlE4j4Aq94VVI&#10;A12NQ21Rg3qFMbF85oxl5bzSOR7i6HV4FRwmR22Oz5zRrJBkTmYa3Q2vQgo1B1lWd92rLGxcnZR5&#10;uhtq5AayV7a6616lLpd3qmzS3VCr4jpOuQ/0hntYSfGwFn5TjbGRwWKNbrgHkkGdesRYOdTwDVxc&#10;anXXvQprWnM7OcJhq6QYlypZ3Q33ADXtHKUzuqHGhddss63uhnugOydeiO6GWq1wnOwE9LpX4YNw&#10;ZydjrFWmGmW5rWJkuMjhHngG3ns31aq+tpMRV8HL7RinoOIEcqoad5c+nHgo9IZ7IG3PKR+haoSS&#10;U7HfgcoIbwXOmxPEQHfDqwTPbngVPL1DhdDdUAu66+6Bczsn/oreuhbXjFD42pvL7lRYhzlxc/TW&#10;tcjdpqi911t3DtR79Fbsj65FyiVPwFr1PbpvIMDeKbLA2LpWpVyS5WChsnsUKm6aKOlaQW8jwLWK&#10;kxiRo8vH0OKmeQ6orF35CHCtG+ONeEd6G17oTmy+Q/Wj190JGxFv0TC0yuftHkpGgCsO3SkPg43D&#10;mcCHU2LVQcmIi93q6jrnszO06o4kc2cwAlw3lm1GMiNjG76Eyh8cOVhj616BC8Sd9EJ661qcs3Jv&#10;juVLRoArnKBTJI/ehi9hScqNRNbYulfwe+taJHiyRPTG1r2Cj8muxUwyNstzjQDXlUL/1rHN0GJs&#10;3MduoWQEuHL07K2EhhbrNc4lvbF1X8J+wFvmjbBYLucmpcjykyPAtbyrN5PDl1AaY+dY0GBgRoAr&#10;234ntoDV0liXsBGn5q3VW/cKLA2dHJNam42VKPSx2Vv3ClQe8tieGU3re+URF+v3NnwJNU1AszWT&#10;3Stwsud5rhEWy7ebdYn33LpX8J9b1yJSHq9g+ckZ4Mr1btYbMLRYT7JhscY2A1zxJdYmbmglvXVf&#10;wlfR85MzmpZ1AgElDkpGgKvf2/AluGR2tlZv3StUkIe1whthsaxLHlTnsHrrXoH3zblUgHCJrkUw&#10;/72KtBl+cga42ijpHqjWXJWh6/TWvQIUjxOJwti6FhGZp3XnI3rdlxCqbb4BXYt1OVebeM+tewWK&#10;n3lr5VEFlq/pnTATZyZngOuxO/HFHG6NoxaCdylAZPXWdyvcNO+tFEZYLI+DRDcLJSMuFl/ufbuH&#10;FltVoiCsU+YRFwuSPZZzaNEbc2t5rhHgeufLYe1NhxYzyXPzeutewcbkjKYlx6pYDOPtHnGx9ts9&#10;tHgDKLjpYbJ7hQon8WayawVr5REZC6vt7fKHVmVUcHOUNZPDl9hj61qVx00Ok9PbiHKty8yslcLU&#10;4hJ3cmis3rov8XsbWsRaEFlo9dbXJTYmR3QsqyD8q9dbX2HYX5wRHpv01tclti8Z8bFs3+D+rC/O&#10;qOdq+8mhRR43QSTeTPYVhn2qNqrAEh9LZIDXW/cKWOh930aILFWEnkURDT85ol05xHYuPa2Ejb5b&#10;ZLMOyWW9Ad0rcO7hVC2it66FtzN7Iw6uW8lMWsyYqO2QQDjY91NJPE7vrpgxJxJE1ChA551jw5z3&#10;7oiKs5aUorbjGJxaMbA33Z24lMDUWja2OdYij0VMGxyFx61gtqnFwpCgHuczwGlj62337ppnRroW&#10;GKHemrP15qyl98bJi/OJm1r0RmCTh8ruTtwjSpZ1zUbcSZ1HWO9AdwxVhdRZCLFeHb2BZYscxjM0&#10;PZgE6xBjalXiQpWFM97vGeZqbqqASbORe1tYmVjPbUS5uscKXBLSe6N6jsfq86CGXpUOfM+yqxbH&#10;Ed7bPWJcOcNwzp7wb91EggjrxXEeW3cldazqDW1ocb+bd4YBcruV5vpVtHi7K0vdGVt3JbRiBXLy&#10;Pes22vt8uIOm565fpxaOheQu77l1p+DuF2FTmo24aLYd3uvWXYl71suhxeiNGDhrL8y5UdPDuVps&#10;/tTifN78co/IVgJvvBdgaFVos5dDgMeXoTnRt1OLFdhOUrzzAoy4VqoXWXHaJMk2GylcurNSM962&#10;EdXq8m/sfXtnG2+AtSYZVWAruME56GVT3zu7nXzwrZF1jwAf7H22R/hspaBZ1AOxud1GlsmW+x9a&#10;hIlyu5s1su4Pzs0qN8t3rWtVrLT5zKY74HNo7QBG5GzliFoHM6z32zxyWGVVEqptQlPjO3NYIaLU&#10;8mlqz1A1a2xDDddzWtQbYXe9N7JZrAzAqUYNRusCRqak+wMKTnkZeVNtY/VvUaYsJdrYCNmgMrez&#10;2BpqnDhVoTbDaY0o1hubWadyF1PSHQm+jtgxq7fuSOwQd+Kp2pSw1aj7bZ2xdU9CzMbq1KxgbF1t&#10;hXjwdokjhJUIhcPb3w81rvF7WLTiMiJYuQnF9FxDjXWFdUEVRnWncONkxqluJWokllq59Kh1X0La&#10;BaFEzhsw1CoC3zq+I8iygYvCMlzAZfXW1agMTZKbg8kRvUqIjpd1wSK8Gfn4fsuI8QaM4FViDfh0&#10;W2PrLginDEyssXWncN/YSHi9dbWqi86Gzxlbdwr3g948lAw1ruuxiD6iedoDIEiHBDBrJocaNwV4&#10;5yQjeJXe2LdYvfV1yZ3LSszn1tclFbVhpcThqfqUbNvu+ckRvEolJ8ruO2MbaqyBDu8MaASvQthx&#10;Y4jV23RBnM1bb8AIXqXEpLnmGmpw+JUbZbwBI3i1zuAsLmAZauycvWw4Tqba4+bi3vth+cmhRpqZ&#10;+QaM4FW7LAHHdc1IonK305vJ7hS4644IawslXY1gD5JrrOfWnQKVYKmeZvXW1apYhkU+U2izTQlp&#10;31wWbPXW1VgE3byji1EKllfbqqlbR1PNyOXgENZ6biN4lYN5NrTO2IYalTq9gHbW/c1I2Ckisa3e&#10;uhojNVevI3iVk1qvHgHf3GYkdU9JCXYwOUJeixrxjniHGi7Cy87E5zcjKR/s5S9ONdwriXqGmxyx&#10;q6TBk0BvPbbuSh47NLLVWXcJJ0WGb9bBzIh45QIt5z77Ih7bNHIIR9UKD/9djzI/ViYh78nojfpA&#10;EFoGDTD06vTC+pTOOrDkYlP32eqtexLShb1zoBm5yjLNpEuHHgVfrLO7Gbh65xSa3bMxkUPPpRMl&#10;bpWiDJ7/H3ocgVr+eAa7UnPcuukRDqBvb7YNos54r2fUKt9s6GRrGrvzuXkhXFyH2sH/oHy799Ee&#10;evu2WE5kRLrWRfZ8xK2RdefD+RPRGs48dm/AnuGkXIvV29Aj2dp6r0eka8X0UMTG6m14nzo7ssbW&#10;vQG7aC4nsfzxiHXd2Ns4nc2QVY7E2N47Q5t6bEmtzsaqIuis6wnT9ne//OGf/8c//vW3f/j7X/7w&#10;y7/wj7+rf/36tz9/yvjXT7/8+Z9//vbxrX7xb3/5609/+/nbr3/585//+q+//fG/cUj0f3/8+N8/&#10;vqFOk2h9NvOfKWNWV14iZdY8XfkWKeN7uvI9UsaXdOVHpIxP6cprpMy73pW3SJlXtyvvkTJvYlc+&#10;ImVeyK58RsoVLdG1+TnCmIIsQ1lFQYzeM5xVhMJQz5BWFbyGeoa1ijwY6hnaKihgqGd4q9iAoZ4h&#10;rmj7oZ5hrnj4oZ6hruj4rs7PCeqKKh/qGeqKMR/qGeqKzB7qGeqKnh7qGeqKcB7qGeqKQh7qGeqK&#10;FB7qGeqK5h3qGeqKtx3qGeqKiO3q/JygrpjVoZ6hrhjWoZ6hrijToZ6hrsjMoZ6hrtjJoZ6hrujG&#10;oZ6hrvjDoZ6hrgjBoZ6hrhi+oZ6hrpi+rs7PCeqKgxvqGeqKixvqGeqKJRvqGeqKLRvqGeqqdstQ&#10;z1BXxViGeoa6IqiGeoa6YpyGeoa64oKGeoa6Ine6Oj8nqCuSZ6hnqCv6ZahnqCs+ZahnqCuCZKhn&#10;qCvGY6hnqKuyHUM9Q13V4RjqGeqKmxjqGeqKNRjqGeqKBujq/JygruiAoZ6hrg7qh3qGujp5H+oZ&#10;6uoEfqhnqKsz9aGeoa6Ou4d6hro69x7qGerqQHqoZ6irk+mhnqGujoy7Oj8nqKtD4KGeoa6OdYd6&#10;hro6qB3qGerqyHaoZ6irw9ShnqGujlWHeoa6yu0f6hnq6uBzqGeoqxPJoZ6hrs4Yuzo/J6ir/Pih&#10;nqGuEt6Heoa6ymAf6hnqKiV9qGeoqxzzoZ6hrpLGh3qGuroeaahnqKu07qGeoa6uMBrqGeoq8bqr&#10;83OCurpmaKhnqKvU6KGeoa5ynYd6hrpKXh7qGeoqG3moZ6ir9OKhnqGu8oWHeoa6SgAe6hnqKqN3&#10;qGeoe6bodv0SJLh7Jt3OBjLkPdNoZwMZ9p6ZsbOBDH3PZNfZQIa/Z/7qbCBD4DMldTaQYfCZZTob&#10;yFD4TBydDWQ4fOaCzgZCJF4Ii5ixEBdYKZwRlC+kBYKsAXGDBMiHDYgjJMA7bEBcYeVDZkMQZ1gp&#10;jlkD4g4razFrQBxiJSJmDYhLrNzCqAElMSpdMGtAkQivkTUgn+PK6ssaUCTCbWQNKBJhN7IGFInw&#10;G1kDikQYjqwBRSIcR9aAIhGWI2tAkQjPETWgxEalnGUNKBLhOrIGFImwHVkDikT4jqwBRSKMR9aA&#10;IhHOI2tAkQjrkTWgSIT3yBpQJMJ8ZA0oEuE+ogaU7Kg8p6wBRSL8R9aAIhEGJGtAkQgHkjWgSIQF&#10;yRpQJMKDZA0oEmFCsgYUiXAhWQOKRNiQrAFFInxI1IASIESOhQ0oEuFEMgsUibAiWQOKRHiRrAFF&#10;IsxI1oAiEW4ka0CRCDuSNaBIhB/JGlAkwpBkDSgS4UiiBpQUoUZ32IAiEZ4ks0CRCFOSNaBIhCvJ&#10;GlAkwpZkDSgS4UuyBhSJMCZZA4pEOJOsAUUirEnWgCIR3iRqQIkSKnaFDSgS4U4yCxSJsCdZA4pE&#10;+JOsAUUiDErWgCIRDiVrQJEIi5I1oEiER8kaUCTCpGQNKBLhUqIGlDzhFuGwAUUifEpmgSIRRiVr&#10;QJEIp5I1oEiEVckaUCTCq2QNKBJhVrIGFIlwK1kDikTYlawBRSL8StSAEioUBwkbUCTCsWQWKBJh&#10;WbIGFInwLFkDikSYlqwBRSJcS9aAIhG2JWtAkQjfkjWgSIRxyRpQJMK5JA1QmGZyNCXIGhAkUh8q&#10;bECQyH3RYQOCRO63DhsQJFJ9PGxAkEguVNiAIPFG9dDsKQgSqWUVNiBIvFGtM7NAkEgefdaAcixc&#10;MR82oEgMORbKyMq7EHIs1I/UBkIkanLILeRYuARFLQiRqAkit5BjoV6VWhAiUZNEbiHHwg1pakGI&#10;ROVYKPWfIfGSKhJyLFTmkyGEHMvtki4Sciy3S8JIyLHcLikjIcdC1Q+dg9AnXtJGQo7ldkkcCTmW&#10;2yV1JORYqL4qcxByLNx2rg2EX2dNILmFHMtNU0hKEH1YNImEggVhA+oTQ47lpokkJciGoD4x5FhI&#10;k9bHGH6dNZ2EIs7ZEJRjuYUcCyWDZAghx3LTpJISRE9B00q4RCpsQNeJIcdy09SSEmRDUJ8Yciw3&#10;TS8pQWaBIjHkWLiJQHEQIlE5llvIsdw0zaQE0RxooglFdsIGdJ0YcixcfCOTGHIs3OCoDYRI1IST&#10;W8ixUMVTLQiRqEknlEALn4IiMeRYbsqxlCACkqae3EKO5abJJyXILFAkhhzLTRNQSpBZoEgMORaK&#10;wwmQQo6FGq/aQIhETUThjopwDhSJIcdC0XYZQsixUHlWGwh9oiak3EKOhTuJ1ILw66xJKbeQY7lp&#10;WkoJIihrYsot5FioTqlzECJRk1NuIcdy0/SUEkRzoBzLLeRYbpqiUoLMAt07hxzLTdNUSpBZoF/n&#10;kGOhmJXgIORYKO2sDYQ7Fk1XoZppOAe6Tgw5lpumrJQgegrKsXD7btiA+sSQY+GCQnkKIcdy09SV&#10;EmRzoEgMORZqRusQQp+oCSxcVhEOQX1iyLFwWYsOIfw6axoL1fCiIXDB7rSgBMljvNedcz1/oQRZ&#10;A4JE7kEOG5Cv8z3kWCgoqkPI1omUV9QGMiTe60K2OYkZEu91W9psIPOJ97oAbTaQIfFeN6HNBkIk&#10;KsfCxasZDurmsWFByLFw+7A2ECJROZZ7mMdyV46lBNHLpBwL5f/DBhSJIcfC7QY6iSESlWOhnHo4&#10;BEVimMdCuUgZQsix3JVjKUH0GJVjuYccy105lhJkFqhPDDkWLjfXSQyRqBzLPcxjoQiwWhAiUTmW&#10;e8ix3JVjKUH0FJRjuYccy105lhJkFqhPDDkWKsTKUwg5FirMagOhT7yU6go5Fiq6qgXh1/lSrivk&#10;WO7KsZQge4zqE0OOhduXZA5CjuWuHEsJoiEox0Jt8LABRWLIsVDFXOcgRKJyLNzLEA5BkRhyLHfl&#10;WEqQPQVdJ4Ycy105lhJEFijHwt2VYQO6Tgw5Fq5RFxyEHMtdy3mVIJsDRWLIsdyVYylBZoEiMeRY&#10;uFlEJzFEonIs95BjuWtprxJEc6Acyz3kWLi/SuYg5Fi4bFQbCH2ilvi6hxzLXTmWEmSTqOvEkGO5&#10;K8dSgswCRWKYx3JXjqUEmQX6dQ45lrtyLCWILFCO5R7msXAPgyAx5FjuyrGUIBuC+sSQY7krx1KC&#10;zAL1iSHHcleOpQSZBfp1DjmWu3IsJYgsUI6Fi2bCBtQnhhwLtzYIEkOO5a4cSwmyOVAkhhwLF2jp&#10;EEIkKsfCrT3hENQnhhzLXYuClSCbRPWJIcdyV46lBJEFWhqM2w7DBhSJIcdyV46lBNkQFIkhx8K1&#10;qILEMI/lrhxLCbIhKBJDjoUrsHUIIRKVY7mHHAuXCU8LSpDMwUM5lhJkDQgSHyHH8oBSGWfrJcgs&#10;ECRym0zYgCCRy5jCBuTrzC2kYQOCxEeYx8IdaDqJGRK5uFYbyL7OXFgsDYQcy0M5lhJEOFCO5RHm&#10;sXBrmg4hRKJyLNwXGg5BkRhyLA/NYylBNomKxLBW2EM5lhJkFigSQ47loRxLCSILlGN5hBzLQzmW&#10;EmQWKBJDjoW7DQXKIcfyUI6lBNkQ1CeGHMtDOZYSZBaoTww5Fq4O10kMfaJyLFwwmg1BORYunA4b&#10;0K9zyLFw55zMQcixcNegNhD6ROVYHiHH8lCOpQQRkJRjeYQcC9d96xyEPlHzWLjONRuCcizcmho2&#10;IHtn7hgNG1AkhhzLQ/NYShA9RuVYHmEey0M5lhJkFqhPDDmWh3IsJcgsUCSGHMtDOZYSRBYox/II&#10;OZaH5rGUILNAkRhyLNx4Lq9zyLE8NI+lBNkQdJ0YciwPzWMpQWaBrhPDWmEP5VhKkFmgX+eQY3ko&#10;x1KCyALlWB4hx/JQjqUEmQWKxJBj4XJegXLIsXCLvDYQ+kTlWB4hx/LQPJYSZJOoPjHkWB56pUoJ&#10;IguUY3mEHMtDOZYSZBaoTww5lodyLCXILFAkhhzLQzmWEmQW6Nc55FgeyrGUILNAkRhyLNx+LW9j&#10;yLE8lGMpQTQEzWN5hBzLQzmWEmQWqE8MOZaHXrhSgswC9YlhHstDOZYSZBbo1znkWB7KsZQgs0CR&#10;GHIsD+VYShBZoBzLI+RYHprHUoLMAkViyLE89BKWEmQWKBJDjuWhHEsJMgsUiSHH8lCOpQSZBYrE&#10;kGNZlWMpQWLBqhxLCbIG5Ou8hhzLqhxLCTIL5Ou8hhzLqnksJcgskK/zGnIsq+axlCCzQL7Oa1gr&#10;bFWOpQSRBcqxrCHHsirHUoLMAkViyLGsyrGUILNAkRhyLKvmsZQgs0CRGHIsq+axlCCzQJEYciyr&#10;1gorQWSBcixryLGsyrGUILNAkRhyLKvmsZQgs0CRGHIsq3IsJcgsUCSGHMuqHEsJMgsUiSHHsirH&#10;UoLIAuVY1pBjWZVjKUFmgSIx5FhW5VhKkFmgSAxrha3KsZQgs0CRGHIsq3IsJcgsUCSGeSyrciwl&#10;iCxQjmUNOZZV81hKkFmgSAw5llU5lhJkFigSQ45lVY6lBJkFisSQY1mVYylBZoEiMeRYVuVYShBZ&#10;oBzLGnIsq3IsJcgsUCSGHMuqHEsJMgsUiSHHsmoeSwkyCxSJIceyah5LCTILFIkhx7JqHksJIguU&#10;Y1lDjmVVjqUEmQWKxJBjWTWPpQSZBYrEkGNZlWMpQWaBIjHkWFblWEqQWaBIDDmWVTmWEkQWKMey&#10;hhzLqhxLCTILFIkhx7Iqx1KCzAJFYsixrMqxlCCzQJEYciyrciwlyCxQJIYcy6ocSwkiC5RjWUOO&#10;ZVWOpQSZBYrEkGNZNY+lBJkFisSQY1k1j6UEmQWKxJBjWbVWWAkyCxSJIceyaq2wEkQWKMeyhhzL&#10;qhxLCTILFIkhx7JqHksJMgsUiSHHsmoeSwkyCxSJIceyQqmMDIoSZBYoEkOOZdU8lhIkFmzKsZQg&#10;a0DiE7eQY9mgVMYkliCzQNi+LeRYNq0VVoLMAmH7tpBj2bRWWAkyCwSJW8ixbJrHUoLMAmH7tpBj&#10;2ZRjKUFkgXIsW8ixbJrHUoLMAkViyLFsmsdSgswCRWLIsWyax1KCzAJFYsixbJrHUoLMAkViyLFs&#10;yrGUILJAOZYt5Fg2zWMpQWaBIjHkWDbNYylBZoEiMeRYNq0VVoLMAkViyLFsWiusBJkFisSQY9mU&#10;YylBZIFyLFvIsWxQKvPrHHIsm3IsJciGIOvELeRYNuVYSpBZIOvELeRYNuVYSpBZIOvEL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RBcqxbCHH&#10;sinHUoLMAkViyLFsyrGUILNAkRhyLJtyLCXILFAkhhzLphxLCTILFIkhx7Ipx1KCyALlWLaQY9mU&#10;YylBZoEiMeRYNuVYSpBZoEgMOZZNOZYSZBYoEkOOZVOOpQSZBYrEkGPZlGMpQWLBrhxLCbIGhGPZ&#10;Q45lV46lBJkFcp64hxzLrhxLCTIL5DxxDzmWXTmWEmQWyHniHnIsu3IsJcgskPPEPeRYduVYShBZ&#10;oBzLHnIsu3IsJcgsUCSGHMuuHEsJMgsUiSHHsivHUoLMAkViyLHsyrGUILNAkRhyLLtyLCWILFCO&#10;ZQ85ll05lhJkFigSQ45lV46lBJkFisSQY9mVYylBZoEiMeRYduVYSpBZoEgMOZZdOZYSRBYox7KH&#10;HMuuHEsJMgsUiSHHsmutsBJkFigSQ45l11phJcgsUCSGHMuutcJKkFmgSAw5ll05lhJEFijHsocc&#10;yw6lMti+EmQWKBJDjmXXWmElyCxQJIYcyw6lInMQIlE5lj3kWHYoFbEgRKJyLHvIsezKsZQgegrK&#10;sewhx7JDqcw5CDmWXTmWEmRDkL3zHnIsu3IsJcgsUCSGHMuuHEsJMgsUiSHHsivHUoLIAuVY9pBj&#10;2ZVjKUFmgSIx5Fh25VhKkFmgSAw5ll05lhJkFigSQ45lV46lBJkFisSQY9mVYylBZIFyLHvIsezK&#10;sZQgs0CRGHIsu3IsJcgsUCSGHMuuHEsJMgsUiSHHsivHUoLMAkViyLHsyrGUILJAOZY95Fh25VhK&#10;kFmgSAw5ll05lhJkFigSQ45lV46lBJkFisSQY9mVYylBZoEiMeRYduVYShBZoBzLHnIsu3IsJcgs&#10;UCSGHMuuHEsJMgsUiSHHsivHUoLMAkViyLHsyrGUILNAkRhyLLtyLCVILDiUYylB1oBwLEfIsRzK&#10;sZQgs0D2zkfIsRzKsZQgs0D2zkfIsRzKsZQgs0BOcY6QYzmUYylBZoGc4hwhx3Iox1KCyALlWI6Q&#10;YzmUYylBZoEiMeRYDuVYSpBZoEgMOZZDOZYSZBYoEkOO5VCOpQSZBYrEkGM5lGMpQWSBcixHyLEc&#10;yrGUILNAkRhyLIdyLCXILFAkhhzLoRxLCTILFIkhx3Iox1KCzAJFYsixHMqxlCCyQDmWI+RYDuVY&#10;SpBZoEgMOZZDOZYSZBYoEkOO5VCOpQSZBYrEkGM5lGMpQWaBIjHkWA7lWEoQWaAcyxFyLIdyLCXI&#10;LFAkhhzLoRxLCTILFIkhx3Iox1KCzAJFYsixHMqxlCCzQJEYciyHciwliCxQjuUIOZZDOZYSZBYo&#10;EkOO5YBSGSxPCTILFIkhx3JAqYgFIRKVYzlCjuWAUhELQiQqx3KEHMuhHEsJoqegHMsRciwHlMqc&#10;g5BjOZRjKUE2BEViyLEcyrGUILNAkRhyLIdyLCXILFAkhhzLoRxLCSILlGM5Qo7lUI6lBJkFisSQ&#10;YzmUYylBZoEiMeRYDuVYSpBZoEgMOZZDOZYSZBYoEkOO5VCOpQSRBcqxHCHHcijHUoLMAkViyLEc&#10;yrGUILNAkRhyLIdyLCXILFAkhhzLoRxLCTILFIkhx3Iox1KCyALlWI6QYzmUYylBZoEiMeRYDuVY&#10;SpBZoEgMOZZDOZYSZBYoEkOO5VCOpQSZBYrEkGM5lGMpQWLBqRxLCbIGhGM5Q47lVI6lBJkFsmM5&#10;Q47lVI6lBJkFsmM5Q47lVI6lBJkFsnc+Q47lVI6lBJkFsnc+Q47lVI6lBJEFyrGcIcdyKsdSgswC&#10;RWLIsZzKsZQgs0CRGHIsp3IsJcgsUCSGHMupHEsJMgsUiSHHcirHUoLIAuVYzpBjOZVjKUFmgSIx&#10;5FhO5VhKkFmgSAw5llM5lhJkFigSQ47lVI6lBJkFisSQYzmVYylBZIFyLGfIsZzKsZQgs0CRGHIs&#10;p3IsJcgsUCSGHMupHEsJMgsUiSHHcirHUoLMAkViyLGcyrGUILJAOZYz5FhO5VhKkFmgSAw5llM5&#10;lhJkFigSQ47lVI6lBJkFisSQYzmVYylBZoEiMeRYTuVYShBZoBzLGXIsp3IsJcgsUCSGHMupHEsJ&#10;MgsUiSHHcirHUoLMAkViyLGcyrGUILNAkRhyLKdyLCWILFCO5Qw5llM5lhJkFigSQ47lhFIZLE8J&#10;MgsUiSHHckKpiAUhEpVjOUOO5YRSEQtCJCrHcoYcy6kcSwmip6AcyxlyLCeUypyDkGM5lWMpQTYE&#10;RWLIsZzKsZQgs0CRGHIsp3IsJcgsUCSGHMupHEsJIguUYzlDjuVUjqUEmQWKxJBjOZVjKUFmgSIx&#10;5FhO5VhKkFmgSAw5llM5lhJkFigSQ47lVI6lBJEFyrGcIcdyKsdSgswCRWLIsZzKsZQgs0CRGHIs&#10;p3IsJcgsUCSGHMupHEsJMgsUiSHHcirHUoLEguVDSZanJGxCaBaayNCIgsDxKQmtkOUiTWSIREEg&#10;+ZSEVsiSkSYyVKIgsHxKQitkA0MTGTJREGg+JaEVsomhiRSdSrwsHyHzgsIFnSH3QhMXdIbsC01c&#10;0BnyLzRxQWfIwNDEBZ0hB0MTF3SGLAxNXNAZ8jA0cUFnyMTQxAWdIRezfCgZ85Rk74jSMTSR+k4l&#10;ZGgi22mjcEFnyMnQxAWdIStDExd0hrwMTVzQGTIzNHFBZ8jN0MQFnSE7QxMXdIb8zPKhBM1TkqFT&#10;KRqaSNGpJA1NpOiElRn7d5pIv+xK1NBEdhaEwgWdIVdDExd0hmwNTVzQGfI1NHFBZ8jY0MQFnSFn&#10;s3woafOUZOhU2oYmUnQqcUMTKTphagSdIXdDnxffGbI3NHFBZ8jf0MQFnSGDQxMXdIYcDk1c0Bmy&#10;ODRxQWfI4ywfSuQ8JRk6lcqhiRSdSubQRIpOLUtGE6nvVEKHJlLfqaXJaCLdFSmpQxPZWToKF3SG&#10;vA5NXNAZMjs0cUFnyO0sH0ruPCUZOpXeoYkUnUrw0ESKTk2joYkUnUry0ESKTk2loYkUnUr00ESK&#10;TqV6aCLdsyvZQxMZ24PCBZ0h37N8KOHzlGToVMqHJlJ0KulDEyk6lfahiRSd8DyyOAiZH/q8fNlD&#10;7ocmLl/2kP2hiYvvDPkfmrj4zpABookLOkMOaPlQEugpydCpNBBNpOiE9xFchEwQfV7WnSEXRBMX&#10;dIZsEE1c0BnyQTRxQWfICNHEBZ0hJ0QTF3SGrBBNXNAZ8kLLhxJDT0mGTqWGaCJFJ1yQoDNkh+jz&#10;gs6QH6KJCzpDhogmLugMOSKauKAzZIlo4oLOkCeiiQs6Q6aIJi7oTLkizu8FFyWJ0Mmx66WJEJ2c&#10;jV2aCL/sHGBcmgi/7OwyL02E6062ApcmwnUn67VLE+G6k4/qpYlw3YnnuzQRrjuB56WJkCtaLlxR&#10;STJ0XriiJeWKlgtXVJLQigs6U65ouXBFJQmtuKAz5YqWC1dUktCKCzpTrmi5cEUlCa24oDPlipYL&#10;V1SSzIoLV7SkXNFy4YpKElpxQWfKFS0XrqgkoRUXdKZc0XLhikoSWnFBZ8oVLReuqCShFRd0plzR&#10;cuGKSpJZceGKlpQrWi5cUUlCKy7oTLmi5cIVlSS04oLOlCtaLlxRSUIrLuhMuaLlwhWVJLTigs6U&#10;K1ouXFFJMisuXNGSckXLhSsqSWjFBZ0pV7RcuKKShFZc0JlyRcuFKypJaMUFnSlXtFy4opKEVlzQ&#10;mXJFy4UrKklmxYUrWlKuaLlwRSUJrbigM+WKlgtXVJLQigs6U65ouXBFJQmtuKAz5YqWC1dUktCK&#10;CzpTrmi5cEUlyay4cEVLyhUtF66oJKEVF3SmXNFy4YpKElpxQWfKFS0XrqgkoRUXdKZc0XLhikoS&#10;WnFBZ8oVLReuqCSZFReuaEm5ouXCFZUktOKCzpQrWi5cUUlCKy7oTLmi5cIVlSS04oLOlCtaLlxR&#10;SUIrLuhMuaLlwhWVJLPiwhUtkyv6u1/+8Ovf/vyPf/3tH/7+lz/8+x9//e2nP/387U/ffvrt52+/&#10;ffvp33/+9u/ffvqnn7/9U3X7yx/+7Zff/uXzb+ufP/2fn7/dtgeX3THWf6l/L7eVQ/L60//5l//9&#10;x//6l6fSbz/97edvy+NOZv53lPJHVAF+nTX++Ms//Xlq3Lj4+/uR720jJOaLU3n93eu///bZw43r&#10;lb6f79bfP74i319/9+uf/vLXPz4H8qPPT931cbt9RgPc1jtE3+sF/PGXv/6vf/rXX//LH//fsHHF&#10;xs/oVfQe2/cCTczUd5PWZVs/Q6P4NbWTn83++DWhsp+f6Rv23n+cLY2+frfnBzX+Pt0Xujf+9/mM&#10;PieD27Y/A1r59VrU5fdH+PlrND4XjvyaS2C+zlyNnofu7zRNcON3R0DTjOnpRb7GXDj4ZGf4dThm&#10;pvvzwKLp/mh6W1+nsL8324+DU4UXAu8bhr9eJmPMJw/yS/d3nvO6fg3qft++L+K/DPsP0TWf7H+C&#10;z+2x3b9wduPRvliLH/h8ofwTetvj/irKeFtvLOhfGq+/e/336+/X5TPStf7+9vVFf/3df2wdldXq&#10;+pji7AAVE/siM34YNwf6vUvqaOEwXmpgcCCYuj7LJ7t7w/jPq1lfU0qFi+WTdeW3++PH6vjtszyB&#10;+yeHgyoF0cebQbmA9eu1uv6WF/yHUS/dcqLvu933x+cxF/O7nd8J96/xUDjl83AU6K78b7yu+MHX&#10;nYLf36mX83zfb+U7PD6Dh9HFBT1h/+oYOmur7JzvDw9gz6cAVYVhX7/+Dx3FCySfYCJa+RXuRp/4&#10;vddK4vV3r/++/v5BxHn3Ga/xvf5ujvNLa3ul+dMLH4jn1/HHyNb79jXjD2Zc5pRn+UmNlo2tzuTb&#10;ZwnvRc8ve8sDStNc5/x5mHhbC54y5Vx19Mll8ms80etjM0f5GvvnaJeFzPPX67Ldftyv8vq7139f&#10;f3+jl5eNgOvrg/v6u9nbSwvf/cm/39bt8XkO+zWnnC28rpLj18zpHBlbiVcaBb/mK/96jrOv+dOr&#10;Z25j/+p5Z06laSbta/j78nlF7w/D+Bx+TTnT/2PT/v5pLifv22tmuRD5+4fhq2nm8bVEv63cavt9&#10;A9t+zTg/lyk/fm35BNgPmn49o99p+o41X4bxdRseksXW09bvry7u5cdW8P2YbzWFX02/dH8M6uTX&#10;X4bxAs+HcV+YhpdX4HrV74ZdxvxC2ucTvi98t14f0a71+rvXf19/f8NxfM0sM/Vag7/+7ndxdK9X&#10;4zsjzOO6AOV+x4zva3N+jbt7fhe/Bn5nyr+eyIZX+P138/d7ZmH0eWIN+l+6P5p+7K901/o1C4rh&#10;4+/rV/R5+/VlTn+/53V9RYo03R89r8ePb8/vGIbX//pC1Fv78tazr9esv54OPuj/k3YuyJHruLad&#10;Uqftsn3mP7G7NoENERSVlt6Lrgh3HlEiCeL/Y7115zQlBnY44+/22TwLdyil55vjQk/tPP6T/1QC&#10;mVtyFhHwCVWkFYWizTYHGt+EKXsqyUdr96iRP2AKfRSiwHzCGT89/vwuPQJN58hU+Zs22aQvNcNU&#10;wsLo0uUTJlu6O22uIs3gmBmlqlQjpNQRNr8xMzvOIk1m9rvHp2cM3jzGwimI1eOb0P5AAJsfwY/D&#10;P3fMjCpW5szmMclvJVELJPdm/tDZ1sxIjs7qPoA2aBNMFi1tfSy9o972Wd2c+UN2sD89+PFso8Er&#10;0aX92ChUIEEdkNobC/uF2zyRtTJFPfMZeV8wgSJtLmpZNCeYPzajZzbR3dszcS8UTr+LMtpxm//w&#10;X53zmdxfgKQOY+Y5nXf0X8lJ/keXzDqpH9ntjf2Seu772yQXVvWDqh5fMAeHZewDToKe+fsyvEoT&#10;q4OkRPwn0zNQB4fEn9EAmfGReZk8tq55gra5qHdLBX05NLDIyvnkcf4b41EtD8KXjWBHk4ftQEpD&#10;K6c4YrSAjYslhVJlHMOKiKiUd/0fo0v7Fh14wj5R/5VrxT4qeJ0tKRhXmRIoEKH21rS43IstS7G7&#10;TzR0rj74BH6dzpV/AUZpRGBpV/m5CUDyI2iVbMoHcugX9lSeB0pvuvkG23MzFkxvsKOR06Vh3sF6&#10;bdkTVgXx07T/QoBWmvhh2htDEvG+ONisz/zAqpLHBWwGXT3Of3M89saHXSdf/31Kmr8f/4Muk2j1&#10;JRZoZcXf7XvzLFgPZhxfiKaF+PFMYgTE+Wwfo7nVY5hf5Qb+LVK/KEixff0FCwqF0vhIDB9hnrzh&#10;i9bki0H1xQGYXQLN34J/32X/VScBx0p1m3e/onH6MTOGqWU9zkS5Tme28wUrSjc45zhEZJxLn+sN&#10;7kgnzeS3j6+fD9TyPNlL3PlHkwmr7nhp5MB8iwty31hCoud9Vn+Pt7jwD1XDXkTNEhk6BRcM8p+s&#10;CWDZiKNhdRyPv/AApXmBpTDdo95x4drX/PP5goMlsgk5bNZcw+UHd4JZqWTgivPeb548psVPVsx8&#10;QFPHTSged31qP/Bxa1JyGxfCHYvrCBBTgrfCzcHgvrAwursZPJQ/MZ6iT0R4yyDlNjz5n+PpTNF9&#10;ov4rpoWtfpYowJn+arrbLx4FAxq/5Mo6/z948ltmfxIUzc77D+2JZYYokATyWfb99V+xWzQj1Yfn&#10;q4i2/mE4qYG8cTBymOWVR94eSVAdbduvnHZ2iZ6c2/99swUv6qwEoEmVB0Oq333OSe9IXS4Xuz0F&#10;OOht6WazuEGksczcSxy+NFRYaDg1TzrTFsjgSVmUooBFqZncw+dpURLN64/Qx71pcW842LXRpaD5&#10;cn7V6RUBYRCZk/+TR2nvszDxJ+kA3kIIHYzx0MN2wEEDIAKTZ0LNUtRr1TqAVkFdykjDT0wdTBy/&#10;y4yesE/Uf+VacdTaRDtkfk374mZX856ThOVO9nIMPpSgP5C5+Yec2JF07Wnh/O5KiYC08KmnP7zr&#10;ReEqCH3wFir8gNo2o7/Qy0NZrA/D8oxjX4zsQManh1IeQCZkNCWYNMLeAVn6u8/2C4dRV5F+IDHj&#10;JzqXfMSTtnApNfpEb8QOnsFMCcHdw65sDrwXO7hVYPG5XYXduvoLqy21DVKGO05r5kJihVlC7CD0&#10;H1gg3KYscyZfXYGBzgss/ZSj74v6QFJaf8DaC7PoFmLAW3zH2McXmks3bVBafCnCxxeMuFsgA6k8&#10;rYzsPY/o5xXU94MYtQWCfydfLXwUolvLPD+9Otc+0TVi/ANYxjuFyMqP9h4xvtE4LJU+IT+8GdPR&#10;f3Pa9m98oqu8GmJ8M9pOw09JSmuhy5obRQWo8A592s5TbLs7i0StRWEwwNCtDMhvHpuLE3f5jiXf&#10;Qgy0nC/LLOyNvJSlPgyOFcc4L2qGBdwEqIXOfWO3oLIZ76e8K803247gDGR0YEsDWV9Q4u1pcZhY&#10;Gkjh6GCEPf4zkNHkBdLp5C/RadntpfaudA97V7Eofyoh8sBHC9CkHl7IIs4PrFvkRG7Uw/zXw/99&#10;O0by+cU+35vP+IbVk3twok8FUX16/uo1ZX1QJKvg93gXP9xHlRlcbYW8A1wryfd4Q+6dOLSabUMT&#10;H7QtwE7KeSDnThQfNJX5tecXb8Grs0s0ZB7nnJJngWS3yOKDzony4wV05IRruPDCc1L+1wN4Jhv8&#10;q4pmGrYEfH1yC65s9vxCc4BX5btIgE4a+BpQnlJEHFztmBlvWa0bDRp8vkscYAxX7XnPikM3ouQx&#10;CqIXRnQkpN4xMx4fMzCQVQHy+zPj6bBv7SDp+jS4I2EXh4EiuQQzuaYRwenHwxd7e2Z8ZC+zzk9m&#10;CR/SMTM+1YI2jYK7ZHz9clYHf0TNe3DOv+jqXvUXZxondcwMOy0N5MTxwb5PckFiz1/gdlHvDQzD&#10;bYETO9+FSrq6RqSVTyc4iZxkS5ljYVCGuSQOjenO3IbNfR3BoV6gRSVrfGEPdv30Bcstb/fXSScj&#10;iEs9kxeGjAw36i16fuGNKbkNZKWQgiO1Kbjxt4MHcpxBgP3xRyXRfGEKHFmhf+/5B+FWB4ll02UO&#10;Oaqw6lL5UNk7o0FKHD7LZ6omySNScvOcycgIijz2rIhUPbY6eTzGvXgsDNF4X8zKHv0tBZkNvpqW&#10;RIzou/wNcvksLO4bJbn8tErteEBVaEK+QBQXHKp2P0jmVXxwcBJZXgsafGOXs5h8zGE94J6wy7KK&#10;v35R/vpBfuP3tyjbOHNhaljfObM8WQ+grfC0+Tbu6cWVRQUJt8jmnqHmvDugzlk5nPW2GtU8gDZO&#10;CxkLA17kAC6hCzyyyubyY+WpNarCs1sc8I3zYctJZN3Wqk+xGrIF5sccZEdAAjlHiit4XppVn8u6&#10;SXKvL7J0bZ2h6GfEBP7jcf5b4//9q7zlysx7Mx5dJytW4O04ZnwS/q7/+vvgt/lhg5/H9d34LdwR&#10;jgvIC76QAAG/stY3RyoPpG1QFvgIW5RSYw1hh4gEom1abdCYYIdLjvFMP6MQDIrP8hGc/Dyvbw62&#10;2NWGdKEQrxtj6RlXQCUvwUJqxkIC3yi42YNCEQP5fWa58/3787+ynx9yQsIDnxWFOTPZn9cn/5Lh&#10;nFn0zwdbLrH0kPtjg/og8Xmmn6IYDvYCiJszb8QSAYva87XEM44nVhN6+LZRSDT1qFXwOP+t8dMa&#10;ZV2b33rclnaQqDhMDTQ4bT+uH3xfJT52O/vnws8PTprD1WHf1F8Io0GpIZlAwVWLAI9sNHzBlRfV&#10;nXDclznR4f45zey9G0bKonAEF2H6RyIAjAFfsteI0y+stYnf7WHKJWcVUzs5nxDHZCkZ5GeV8Rex&#10;WjvDTgtn/mln25kZfERIN4outqdz8nBAw5Abbf4iRJwmQZIjwev7pyk0sdVxOGyKQrBzi7FjZ2cw&#10;83iMRlnRUZzlwVNu7hlMKK0ODrHoR7DgSqLBe4WJ0vfMWVni4K1Ca76/Zy4Qr/Sds+fsBXZLDxwI&#10;TiRfBzNzQiwD6XL5mMOwbOwnu2AwBpvLwj6EWqGTTRi5jv/CxE2miMD4DbfvNL7PlnSipLIs6P74&#10;xHYIr18dF/eOlVz7hOwDaMdj7C2fJn7lqb/s37YFeTCoGAkVamO6SY4TA7PGQMOf0UU9MlEEm2/j&#10;PLk6zUuPFoZSERCS7UDEKzcQcYXvLNOjaIoSJwdyfA7+G5BF3Sqmx3DYUaKbh711UR2VJZw9Lpl8&#10;92ptOLWo70hwCFtOLirPGotbx5/DYMt4XSLi9GG+n6cxIddpPC0r8vS263mze1r0KG9rkAv5+8eF&#10;Y5e7p80SyOI3yDF+fzQf5BJUePYDb27B17vw34QWNuC30ZyCgq9q9OJx17v5JLvOjlMlZYe/AsBd&#10;bQYjjlSu3ItMarMpz+W/sbZPFu8sAjxJrwdLUylRJfchBDKm9mZtekNG/jiasZu/AP2LNV3jR9JC&#10;aA3exI4nYQNyh6zfUh5YY6c8/q7aHFjvktHIY1xbflsZCwZgn6v/8kEjnawjyY3aw+vE6j7lag7M&#10;xBqNoIG5IdVmoFValIxVYtxOR/LePaeCGMkHeYuvLIxiHd/2R4DSs3jcfmcQiBkE3lCZDJOIWkAO&#10;RTTlUOd+nCOOsAe+Bd79/XAkAMOWf31moukEc41SaTgeML3C0b7LawKEM3w6r4kDQoYleC8JEA+h&#10;XUvEZ46aQ8PXf+P8sHyQC7l+Iqu4VBcUvxRBn5+ouymx8aAcTPhYWt9lkjy+V6uqWJWZVWmIYQ7K&#10;rRnwxJSJdpP1lAi2kQ2miTcwV9sn6ltELziOiBVXFzYP899cH2dsDkYBJlruCpGmHPgl3jEslA7c&#10;8BNh/+UaZ4hwSXv5hAXaPcXU5N9tN9W3mKdHm1ArhWhpS2EXGpUbQX+oWqqbTPg20SHMDXCDmxn2&#10;ifqvnHbo5PkqhnWPDWHlVGkV4RRc1tqPj7A/xeXxYLfyXJhBgTm9XldmnV2uSqcJTK5p0ROdi/OB&#10;VHrtMWe7WzDSejvGI6pK2w+BW9Mbdoqq6ufdwqscpQBO011/DYm20yIaTSc4YpWiNH+Y3Vswqyps&#10;OVuVbPlsQcaLBK6O+HjXpXiFeEBt+4OT46uvlIitjrR+/dlw5Sb6rCkfLzHor/pvYuTVhj1sD2Fg&#10;aNG1gSHH7qesvRd+yY9s79HDg6VOG1Un4Ywl1/1SYNC3bVsF2LsMx+CuyICK3ir62/fXfwWISAwu&#10;nfYTgyUIz/RBOKJ0RCw3MlVmbJNDxbD4pDvAg1Rq5HbFI4aNtXwYy9NWlGyahuR4Lb+tCxH/+y+Q&#10;HA2v76//yt2iiZgzHq/WbuHH9tl8ElQKjbueItdM8MfTe9OSUWHDYbNbBNqxnxOQUeVN8E/PFn+Y&#10;FVtKJb97jinMDpkbCEdcXtkfEyehTB8/jp9iBI+nt3Yrb5f7G2C8qxZ++jDsxPdfIYhAmnbyhAlI&#10;2TEVwMDG03vTjvK6fBV1ruczNr50pttxKvku1BTC6d60cjp6xQTce0CaSFtFKA4BY5QiO1uacfBW&#10;PCgPpJ5C4yWnXxghDYykiYM1+WGOoPdFoLSvGp2QB4KqqgO6tVtsWDhcfpjTi2Rc70c6nOMxKml7&#10;NbrFf/NjDneYOPemRcIbk6n4XQq65kWdNRq5mcyliK4cZS+dQfRfwS4+f0UFsdvNtNpOnvxmWlxM&#10;9kEdVtet3X6RFOXgCD6cxSIjKawK+tTbY1GzcBu5UAQDiFD27bOdFUOcQf8tlDkSdvLkS1XyyZN7&#10;UjkyaEPT1WdNo7HcTfH89aFClkB/SCfQBRB5mP/m8KutedjuCDu00P8anbyHdKOxMpxvHSH+1He4&#10;gV5i18sGr/A1m+M/RdiZxMpo8CGRd46dkehMiKX7kkHXckTTXpDY8W3MQZT+OmKAFgCPmDk+ikPF&#10;N5G+2Y2mFnVlL/bTvLaFiU2R5B886YVCTNguF35YnMaQQCS9YfNWb5zrztbxGEoGHKkjZ0fku9Xh&#10;KvPqSAvAbf7X6rD8rEQKOeQ2DPbsVXXI5J6kYiTvff1HoV83kUl0xN0frAzei1bXDBIekwDox1hn&#10;DyQR73LfX6AVThjkzvJpPFsp0pFTaFhNKGAjsG6/DaZU7ULfZf/lPX+rAcRAaBgwn15mxnWV5jfn&#10;R35ro31yJHnbe57xps/Vf3lmUL5WDafv0T+SZTC9ktJAGBx2M0HIDsUqD0Lk8mAiu3nCfa7+yzPj&#10;FXcUWTl93Y5GpULN8Kchtm6f4Hj+Qt/PmXHrXBTTGNNyTvyDeGH9lpBywcjTeJwZNZ60OeO8x/lv&#10;fZ/AeMpZNM3MQpsEwQUk4CZ+C99DD1ABCZoQ+DHCaz0ijAjrKmhhSu27qwQpHQ8PYMIDcRwVDuZo&#10;pAaDd2ZI4GX4o47HCNqiFyTBA9Was4Va/GmloHcvMso2OWRjYRDESIyfVG9ojbPz2xhsEWu8JdB4&#10;l0p6v6s888bjFyYAB2uuLh5TbWAqR2MOT9jNmWUM+l3e5FDbphrjIzdtfQz7SZAolgqe3T5n0Avu&#10;HeBETVbR3TyzeqCYs4EDqvlqj0nP9Z6xrgjP7Ge+dKWSVUMCTsKcELTKxmLth2TbUsYXxoG5OT6S&#10;n67+81m8BQlQ1VWGS6fwsz8mG82z9rn6r6RkqouRPoYYqZKdIxNld0QPTERD6kgk3pR2P18BiR7N&#10;PH/aUvPY1B8LayB5uOf27gacfxzGxRl3+L7RMOBFSLKEOZoY2sYtLMGL7bINgkvIjX4YpMY4K0iR&#10;EsJTDbtxSLtzDcEQ9I0L7G76f2IJForzkYaGg2+kEQ4FoWn/KAtBle3tMasp2YvVXNHHBWK7mXEX&#10;kZiXDBLxuAS7cD+gJuVjFIqetfNB2A0OnI/x24bEucfFiOaL0GTsYBqP0qK2KeCZ5iIqKZ/u0CaZ&#10;BbGSb//3+r5wUCxyVdnzBUil3vqMPK5DzDT8TRGwV3oWIhQquicXytqoGmobIbkidRvUPWW2Jzb2&#10;ufovzzzTP4GI7jlCscf1ZyDgserebR6Dz5ZQWJZFB32u/sszk/ORHjq5JghwLyh3sLX/sGYiCHow&#10;FxoWlWxk3idyVTX9mUe2ZYkTLRDA/H4NcNbMzMW2Ay9wRquih8O4h5Gof5LDAyN/ca8sm2r0j+UY&#10;gvOY+YrrdPi+4VuqUTXMFf0uOj6km/HUp0S7rPQ+vUhDOxq6eZz/HuOLXlVwGdoS0PE4//V4AJgO&#10;YMXjj0Cix73bzQ/sIbHvm/AbHCpO4no3+CQzRqREBVLw842abcvB0KNqjUieuBeyjgV/hyMkqsHJ&#10;CEk9JmpszRWej4tnb3l4BQkX/KFwO2MZSX3GMo/z32l8auawChTxQU0T3DuO1FuozcbHM6pz9phN&#10;yQKLyI6dwV8z0DdR8D1K+ETlsZ6FNXZSXlH0TKIUf6TafMxMgkRRfwmNmzMDHORuSAViwEEDx6dR&#10;IY1UFHQrQ2TmtXjPHehFaPC2MajDt/8ytKF+45HS4RaORx4iImcsjDpdmrl0hkhKXdWWkTgJ/O7z&#10;HRWXOrmAK+T/xbu1Z7ZcHVWBB7Ku7Rmsrool5NRVg4TtnnH/KVo0HI6YXar7nsGJ10sSPx6fAvLw&#10;OwSjkyLIj7iA9kILkqXl9ab3S0U0PM5/81yEarZLSStB10nIepz/erzqErwnVLKK/Xmc/3o82RWJ&#10;zHhs0cQsnz1uCzmUcctWrDdS8TrkcKpzaAE5LKZUQetIabEr62cAFsGsWNhOSnkFudL/UeBLWCPf&#10;ItHbvMrj/Nfj8XElseC+5hpIc2CP898aL3dcfv9bGP0e0oQ7FCqJ9eA+LVnr7+4hh5LkGMJRZ3uA&#10;hjJLSC8+iom5pqqiYSVvwXdDPOw+hcMR5GjKT0PiaK4TtuMRm7JgiTL05CncByoKjrdB2qtcVO89&#10;YMpb4EHCFJ+LqonipD3Ofz0eZHSUBJvguKfe4/y3xh8FTKiWh6blcf7r8Tii7Fn6hFuUleJxuzPD&#10;BlCz/9w7gQmwaoYcaKaeGePM6PRKO6z+GD3D/A2tSll/f2M70phoaKZIqmT4D5/Z61f2gheB0IpF&#10;/CFj0WpgKLkzGA1E3ZaOiCFLJ3ZG6w7+tcfUARIXyMe4qS+SgwzbPAMZM6nnoSIp9zXh4XH+m+PR&#10;rv/nIH2r7fS47ZmpxCTlfzTUaC5XUJFa/AQXepe6o8xHikjCwZU7Q497EDYjxY3aSn9a0cYFpqjO&#10;TvZRdlWPS4M9BCOSSmnsS1lsQqfvsv9KSKEJVsrvuZuH2HSl6Y664Q4S6Zy1MHKSyzrsc/VfnhmG&#10;XqtWz8vm56HwhIC0wUlGegg9Mz1SYUn/SnGhGHhx9j5X/5Uz4yCqRvGjPrxvijxj9Z8I2iQTKXKc&#10;amaq6/Dc+zHu//H2SVczpnlOdHuvF6aTXq2J1tbxcw07Ir88vB7nv/4+VZvOJkUfIjDxnkJohAFt&#10;5i5wEr7+oCiaiJTmQiolueR/fB9J53A7YiPdINN+tydDq8hqsQQrV9bwTGKwKxkOcTK4bQIodTJN&#10;3mALXmiUC+T++/0ubYbyc7lQgtd6nP8mpEd9xiwTff4et9sZCjDpfVZvJIUbzrFYaDiPQ4GSxanE&#10;FSpq+xwi/jrtbj8zXAlXULx7Slv5+B+V86V3qYNr42pS7xSribfBq8qj73P1XwEp3mVmrxqrpp8m&#10;aQnM7IWBgj2uzmPUNb+Nh+IBhRMt4tN+l0hDJ2FqYcku8KYqacZ4RGCdlr5+XOkRJwrf7pm2WPL8&#10;DHjRUUSHOmEwD8GvRAOVGSzQJvJdfQVIEKbXeeJin6v/SmhzDV61olGSapchaNyY4J4ZM3cFCfzG&#10;EuiIv9/bs1TlyjNGzV+CVVTkVf0ZhX/U2DSQ4AtQO7QBMTzIuns96K/v0tSVu4VEXG0HmKFgQ8rj&#10;/PcYf9i5MJmTjdNn81uz8SzruFOtQsepGkoX/llgSiakG45FKM1r7HP1X555jvBhZ/bkLALPKFbp&#10;tAOjcvuFwbALdToWTLEd5OG7BVNyNfMc8btiR/xhNyr/vVwLsxfdsN/vDGWn/BWbNII5SIhgD+Py&#10;2JkyBYK+FIjM9OR7eMpxqChmQIVIfmYY1afxe/nOZ2QX5NJJVy097H1Hc0b12cJ0u2e0Mo4hZibP&#10;ZcnTR9kkjBUkgH9KuU+NQma/P7rek1p1pZXD4XNmbLDwKx971n1t6ZaT1723D0TXJnCaC1Ne0BX3&#10;v44/4lJTpGHA/B+SpGyMS58mPdNcffX6R5wiHFaT5mDsSkr5c/wbj6uCG1lkQw2MUi7yTK9Xh3/H&#10;2AsT+dPixwGBjZT7Z2PBG6fdbPGFQ5MvN6BGRgu4M0sR5LCb06N+soj1MfpZsHoe02FnIPI9GiGp&#10;RP2ScmbW0TQwEjfJC6pPS/FuC1MI0P5XFnYVV1tOkLf+pd3KeqdT8Dj/9Ylv1/g3TClJqp15bUUJ&#10;oJoSq3LjSqlpOwN3XRarcjZKlBJT+vm9wzVqvNIwlkNPvbFCzl3jGl5krMixJN4QHsUbhof/Gi6k&#10;EiAHa3wQ8wSX83gYvsfTZNN44nF9b8csx1vgITBtuAn/ro+Cm4smSwUTkcucE8/tA28UsungDOrz&#10;t+QtMS+qfH6aWNCihiiHwTkzRE1k6Qc0+y77L++ZLDHHi1XmH/6YA3cozHJImPqNVdElfYeL02Jh&#10;ytAu70Wfq//yzHiMHQsFWFJbG7TxsFuw8P/UA7k/JiZppCY7s3xpfS6ft+ckTuIzQholD5jwqL9d&#10;bxGFNH0R7Fv0TyzA/zKrDGWRpSxoA+918Lpx/T5X/+WZlS6Vu0Ql0S2hDQjYOGaHKKpLjzvoSt6i&#10;OB2EjRjrfbzAE24NCIUiM8AOvMDQ8MGrMn7dMwasM7EozcmmbDf59JT/QAiQQ+p7xlpPq460NcLN&#10;HS+wtiCm3DOMraRSh2//ldDGzVCpFXhPUWbazFA8IYr4NBSHGrU8PhKHyJRAsd1Ce8FIEoIrusZH&#10;Ub/yLY/zX2MEcsj5XpiRP8WtPW67szmnhMYo2evkOM35uPDPdi+cOHrFwglWoLtsd7afGavHGWbq&#10;6dZ9YaDokUdDZqPcTw3BpywcOt4dSfB9rv7LkMLCsbzHgEy76NgzaYpmfIjp1QAiXZZwUXK2Wbvr&#10;c/VfnpmcayMKUkGe6LYpdmluTsOLTOo9FsaqnbVwX9NgpG8Xkb7H3hY82q8Ua4pITagG6N8r+Gf2&#10;DggXk5+6Wy7fybdhEaFY3KRy1GdnD+L7AvU7jEgmMtNEz6MbSH/cBKK079xt32X/5dORU8y6ARxi&#10;YSD/JoEIdqoMuh3etG5Uu0e54JS6ljDFcYXfrH8aw7hEGkFnlPE28yQvUVbxDTzYs7pf5J6/Ma8X&#10;cx4JZucMoR1CsgsVzmIG7/U9mxuZDnwCO5hRmRVsZ5K15lg+F0zUly0yGGGscRq/P03cUl8RdVH9&#10;Cv6aDjToOjuL4Jnkm6swQQcxS8c0Dvl6D4NRh9zFYRQL9jiYrpKpZE+chUvjOlzmR64dCSQqtA7o&#10;9F32XwmpOdWLAN5SqsKnjzw9dfYPRbT4i/qNWTa3PKE+V//lmaccP7WHW2wo/Bdu4qbWqEQD2mGg&#10;cFUGEeHXvG3tJrRxXJqnYmuqU/JMHLi96OMRyKZ+9+ueVfLhx2gzF9rifs8kuFgFpixXsY4281Rg&#10;s8kEpYoLzSsX9jAHTd2gKrUGLaGHv1Ue9rL29x8CGgKfF0Yz7srt1k0Krwc8shXEyAm3fHr2ZOGQ&#10;XeQCpVREkmLPiqLFwu6d8+TfIy7Du50V4aEgzDo+Tc+gc93C4dWEZ40MuttURb1m9YqUM3fRtQmg&#10;VDkqy1JjsRnaNDypuwNIyM8esvf2jOukKt5IzIBK+qehcccLYWdM3h/D1DJXSf79vPHr5syoc0lV&#10;qvIg6Wf5NLGGOEgeM/PyWCnsQVU8dluSmzPThSy1M0IH+FsXcFLKUUVzhI2Xw1CWvmtMoM5HeU5o&#10;fbqrTTqPRAfw7nsmqOQOB/Qywfe9PGZh3vPc/KXzjkW2EfIhwSLnpJ1eeRs9zn+TzxJutm8Nuelg&#10;CpD1uD5bviVXfHokCVjTRaTvDI9+3cB2VDaXXJh7ML3pZbSfGQ9rWovEyqGkZWbFHnP7pDikg+KY&#10;Ge7sKAsC5Kgg7HN5794tst5kgWPiqMTwOP/1eJJjUGzGudN+RDMGb/A4/63xKKV50oxXV4X34wmZ&#10;FAwqJjid2fp93SydeAiZHe1VPK7v3quS4ywZ4CaZDCd7NX3iJOgs1rAXc0oXiwQMgN6FjbqfGX3H&#10;fOZceA3CEQE0WZFvuYhJMQgX/bGKJ9eKso32rko1G+ttj13DXtilauL0ggge2Y3qJpdSWNPUDg4s&#10;TihwmQBdkvU5J1L2pyPjR0blzZkbl1J9Vd9zY4DKa+6PUVOq+p5jCfl9c2Z8WOkIZ/fIkwXaUJ1R&#10;iIY5UGufGRilzsKxcc5j3TdnVu6rwcnbr2VTeJld3InfJ5uOH+eM/xXMCL6ObhqRhZszE1U37W7S&#10;akeJZ+I2lT2r56eVlcLcwhK4N7Oiwk5SwDzB1G3g1G2dFlakfGKC98fkjqXnH32H27TG45szg50W&#10;7mSdLm1b4UhVTAnLcHlAQZsScchuQBt+RKGLuWnnHf1X8jC8qTJKdFIEl2ltsGwKP5udEsQWk1HX&#10;zFLfk55HRfUTaBNw0vXRMfOmVAV3q81k0hXWCC0eFvIe4u2Wud932X/lnr+AtuNe+PJlrMw8DD8D&#10;OQ75afltO7mD6yqgHOs+Arj3zrlZXajMIfcOcM42GwS70PNc1aXbLStm2XfZf3nP0HPBC2mznDP4&#10;WsVQJK4tfUswY7Gv86wIjSfXv7lnTGqHvKhyB3od2iCgkVf+jGBSB0iQkj4MQjpoeXr75syzV4Ao&#10;0EKw0nSMYXg7l+t5cYdiuica4JlTkcHtmZHsFQzYeK/ngkYV7yyMBt8eGBoYRtNbsfj7M0/+TsoG&#10;1mJy3ECuHMBbr1uH22G0GBJp2dDn/Zlnrye+vEXj5dzLyTg8rcvM8BbXDY7I55OZkXN2UHLxwMk1&#10;ygmYYHUDy4KALVb4Tdxsf87WBJOecAsrxWhwAajpyCfyOP+t8VPAknM5abxbqp3zGkjfyBqIIo72&#10;WHfidE7VHiuf9wKmb/IqyDZyHgKZLOndgvquo8kUctmjJbgU1Rge/mu4aHzk4Ysr/T1eK0q+P1a0&#10;ejLfxMa51Vqxs3Fm0MHh5zt2sz0Fon0u9EEFRbB3GTmnIyg6t3CwOZlByuEFTS1wuXzL4/zXcNS9&#10;YimVUFcltINyPW67M10Qj90RWIxAXt3c7TGe/5ZlL42ysjiOSPmJN3sFXumU40DHCa6gWVb6bjwZ&#10;K6co2zK+Qa7i96zK47aQUOq3Q1DoBx9LqKF9lMKANxkp44wd8elzeQUJCfDRVQrglZy0CyTe4DIK&#10;DFI5cZmAU+WHH7i8zPYPS6KwH/X0j7oNqrWIWBe1wLFWjDp9Hz00MRAHsKi0Y+BpPKHPpHxlXES8&#10;azqn0/gjYkMw49AEPK7D2tiG9VWrIkT76tqHfMh+vKFdlPJf6y5vaPdi5mO9+MxWe3UGLxr4GhmY&#10;xSVFbFeWsvfu3VLrx433Qc+YCnh+/zgDKNhcA8l5inhf7AxZba4hjraG5ebHCK3OLhH+7i8urM8U&#10;4RPX2M+MguzEMDq1JC845KHihbmwT6qh1oVd0Uyf6w3VYci6gTO8klp0W1oH1fVvmdKJxlgFIbmd&#10;ZAGdS62b1PH3j+lqkTLvePsexPDFHe/CpBdVs81Mrdirk0d7XAC9O/O0KbKZFld5WxhaWW/ih8tg&#10;WnfR7d2ZyUVJzkXwI7F6gvbxadW8Ljl43OSm+wFTJoLdD2K7M34QBiNmvZwz2QBWXqKMrqMBMigt&#10;DqW3VGZdx6n+yxiGxWDK2Ci5JAXZCUWSgZPDDpAImXPPGCd4G5Jv9Ln6r5oZ0z83RabGWnOCK+54&#10;DCdbfPhAwdED4iXo7qaoPlf/5ZlxEdg5scntoIIP/hIHeSR7HXsmQaySl9jzk7wFFe06bWSTKkMs&#10;lhLtmJlbAylA7GiAN8OeDxKDyWW6D20OuXJ2Cdr8t2Tsz/ml5E9lkV7tGavFNd7E65QC9GDm/m5W&#10;Hk6fhusnCuFrkHE04zZiBrRMkFTW0z16RqQpnW5QJJE9WEn/NA6GOkh1jlysIPyJRgOOQnefhkzs&#10;ONV/JYbN+bhHztOxZ7xjJhtNHKHs6fGhH9NCRKJpN/Miw8GtqjnhtNOOBlIe57+mgnW8scnjtjvD&#10;JePQmrp0Qz4Npiq1MUyPxKfaWSOtp/yCoJ/TFeWgWBr/kRzpJpxUCJGKuiyMXDD77riYLLvZ38Mj&#10;zgfNPfAIjxZxqr7niQmqsnYVlYTDS1eS4bI/zT20yXW1R+eL1LrVgiQlyE6unUSSsWqxIVXRJ9zn&#10;6r+MHTKSLc3Kgj8Oko9Z5FA0hn+yg2R+DLQDJDehPc2s/S25XeTCHDMDnSWDk6o9hzaQ4OjtT6CN&#10;AWwxi0Sh6ceyqekxBLxkWM3yn3RsWm/p7bt7PnQHkoUz73SC9qQ+oqouSWez9tC0y36y1/opJcOE&#10;yQeCo1FljgorP7RT84TADsY7FY3xqjiJnXqU/x6jk3wYfeS8edSbdVFgk2YUjgn154h5jnX1HeZ8&#10;UoFCZMBlObP5FDGWnb+EJ26pTSH7zAlKxOuzO9etEySUpdJciRocNdkTzOcHX4JrBnjxKAYDqIdS&#10;9+JNSvSPK7r6zgyr3CGJsJkkIPFYESOP8l+PJpErXI5Uh5PW+v60WM13JOMx+nxa67en1ZMut2JC&#10;34XXg2IXbAn1fgXHW0BO50Nq7wM9tx277hHsOAEOB39HJcgiqDqfGQdxM3qHfWcLVLTBsCd/CPWj&#10;RbylD/LM85Y2Rh86tL95TR+kT8n9IaxTHVvVjPxBH7gi4ZrjLeq2u9pDJjORu3youwwboEjShaHG&#10;m2SMjYf36EMZp/lZKAubFogUiKFEJMQgHmUj9zkJqKYJDO+46jFqWJkDEBoKHNYq/4I/qnRqoIxW&#10;c4W3pzXh4Lwer6DjhdcDxGP36uiybFDaSDAA0GC5yYBQkpJW/oC4547ZiPARRY93UOWJ3vX9vMEn&#10;OGcag2TbZ8LWGzlAdhLh/JiJio6TH3JZF3tPRYhMKmWdL+vadYOTLRKkiaajjMQJb9TLJVmncnPD&#10;cWikItlHveEG5HDMsq2YrZ9P/5XwU5eenBM7ae0LADrmUcpP13EVAyXP+Q0v382pwtqMKXLzlq6r&#10;m/ZJ1jN69dgKImvpkUac2c1ZZLAUB+6z9F+JlUpfj30S10471uCjQMTtD8g0VzBnXhDuTxihYDuu&#10;iXvAB3AlYdXqTdpM8pX2WSLbSeqEsIlT94cj+DXehNkFDd3jPcQr07unwMNyZHgZ4GP6rPouoKC0&#10;SdE1bTXI+I53780qg9IfRqXjdGcIyqIICEoCLmF1vL7V6h76z0Tp07SdvCAAxddjJ1LjfCoetsUB&#10;xZ28Dh1z3z73dNiaI6VG6ddtD8O9PCYkkCkU5elplbtpMWrdmo8Jlp6fxPrt88SS46znSZHGdrKR&#10;1yk6vT3ncKXHagkbdC1M1StBCqg81Ps2+QQwHTLhvew4eWuf02cRLOKtE/ymrdBKg5Y37eEBBOze&#10;jLef5vTRBkGTZWMvNi6sLPfjHY/yX4+uBB5SRQ8ng0dtz0236QaKSffoahRWHn6hBLAU/bYfyCyR&#10;k4z4VJBP+9nN+ZqRcFT2zN8lmdqda3Q/bGpPxcUUZcgFq4nThR3qLSdfJKCczYoUn9c9B4FjHua/&#10;OZwGCdS5BN3JjHOVvof5r4cj7hPVyH7PtJbLUyKvuuxZ+JOiNG8Xg6TDOtRiCAySNPjHaOgwTuXg&#10;jNNStsdBoW7SLk2d1GBkQmndcJ+SivRRNf5sDw/2Xg/voYCSEOIYSdbMTMg6Y9JW7SPBnCCq3iZF&#10;809RBQejSu0+wwBhjlfrpGra9pSqxsamyFFT6nYiBWbok2nx1FhwIJY70wDJ3Q2T7HIYdof/LHTU&#10;ROs+S361V7EvG68Sf3cilwrVFznRnuri9ES7jkD9V5LDJOp2ImaibkbC+meEmjnDMwHEVCX3dtNO&#10;ovS8W8z01Hp1g/whaPv+FrKfOFET6R7WXzYnmqB+1hLIzcV4Cxw7axhy+BmNHqoupFun+brTiSZi&#10;PKtTkwr3UEsDlTOlZKP80eolIzbwYzkmZzRAKCStPdVGJ8fMWcnF7ZvidKMeq0VD0PdTrfutMi/X&#10;VRwaaR3qnTDvU60d8uG1p2iHRwSJpUYJU9T/omvAFNK9MXdkYsWblEY94Z7E51VTpjnZ05r7BBBS&#10;61bofUkqvbBC+87eWLEokNnEE/NUQQGAiJw5vCKmuaAyaq4dgWrjPcp/PXqE/LQvsuQVF4ive5T/&#10;bkef62Evc+iwO1BwB/ygbVL4/9jFF46z9HnIgYwC825djKbPd34dX9V7FYciE6XxaM94KOV6fPvt&#10;f1Br+B8IDeSFq5NW0SFEuBuFKL/9T9cK9W/3Uw+okvDHHPnOWtlIQi7XBo+HarZByIgPWmrj3PL1&#10;QmQjq9YnZuuz9F85J37B1Nuw1JfejxSsuO6QGZYUVsiG1jCxIGg6qkBu6T3TPZa6Brar2/i4yXqO&#10;z6ocrak9+GJcb4hloaZId/eJgs9347OokD3plVxRpPB4SBuwpdxA4ZYMn5CQSWn1ds5++qSHK4t5&#10;UBMe3Yqle5T/xhlQ/OUUC0xE5Yv+jSv0V0TW55JpQdjBhHspp1dQu6sX6nSbxgMAJLl4u58drpDG&#10;RulLwJBS165KKeEieZ+6X4W70fiJiaj6dsGDRJa8WOsWrtAb0y0Ex7ULbZ84hmwabpCXaTisMafa&#10;ku732U+CvMEnNP4Ht7nm5SjsXEU81qZK4eKfBy/fwZ8NIUP8FtUpOjmDmPt53euWaj/duNAevtT+&#10;bnA6mHvlIvZZFlig3WepNPZCMpxrfqdihNwR6frVp8/f7DMl70GWGgo4PTsfQFDQcC2WrB7vLTjN&#10;vYX2udKF6ElmkNKQUuOHQdNmtYEJCzl9TYQ65X+cYQjJpQOHNJu8Gf6Ew95v7lCNG/LEiEkEM7uG&#10;4XF/LEu71yeFZBrfG4hhioicl6zGvun/wdeCttweTvxbAmW8+cd+4PmEacehYL4jyfXBy/3Ayi3P&#10;Rt6ZI8eG0Q4nOEuuaIgZqAruUXKSGNltPJSwGq52EwCF2s4a/NKd2YMA/tqP+H6cD4QPUr3fj65a&#10;zel1Wfu6H+8ruTqI5p3ApQKBr2EFH/DW6OlfHh1/cwsrAplpKYG4SI52vBhWZrln2a30nOSNXC5Y&#10;8qnP0n/lriYZoJKZjm/Hvcu6EaHzoFkGXOPbdk7yPaDFwb1A45CPdeyE/XIrZwJARvqylEFRd3CC&#10;lqNqNjBmu0GzqCSeHq6ASO4UsdsPgkwO+TEDSR/93BBBNLXKh7jGGoDRb93GdfC9/X62c6L/pNlH&#10;UDgrug1DJZcawGdGTOtr8z0VYnmHfZb+K7mfmsckJPH29ksJ6N9EqUvsczQ7mJGXjGi7P1VmWrTT&#10;ZzFt5GyUT1qa0PPxRJ3X0pjMAHm0x1qIjCitKQ7xvThWK1wkcrymhIx2VApxqtWGThkqlbI2CRNd&#10;dUSufT4lFrLXTvp+Y5+gJ6vNV1G8F8cgAkz1xWNa9DBW0KbVAQYpIZro9p877RP1XzUtlY7+MA7h&#10;5cNgauqG3NkAmrZpf3GeOeJCKPhBniWuAYXuE8gjnWjeD/54PJLxVEizTHtxrn1/bxCDEL0LPUlw&#10;Yxm38AKG6k7n9ZZJDfcqDDfAyPH0psPc/AASx0NO58llFupaal8yJkw/HEyfalhJoL77JV5wdFU2&#10;DoxhQaESnQRnh1niBCqiG0uw5RAjx05V0BtUVZuZHm4h22d5czIERWBLY9Ecchkxf1Cs2rlkeR2e&#10;t6DzWhIaMpw/Pon6NXSb4yFn40wo5QTcpxtAit9xfJaz7/xcjlYyzeKhEazmpIOBC8poYxvs5d65&#10;qElQejaIssK9Z5pR//Bk6JzLwpcQLy5zIl+qXCLLuWxSGnA3453J4wa2nRlKDidXojX2gp7Umrmt&#10;INH5CwO7ryDxj1CdUsuEumf8E6JnnihaQ2eTFMujD8eLo1d0EHafpMsXJTen5wqXhSoq4h2P8t9Y&#10;GpdqOPmKIMPhqfCoPlO+wyKdUqsroxoRq+jf3bp0PUyDL84i/tvYDoHnKx/Fbk51v/Nn4TidNXDB&#10;e3VSKLlo9OSOL3ovxJwl/W6hpxq5p2p6loxqC+eQDPwDnXjCXXm5klx0m8cDXYRYlU0hseDuntAt&#10;iQ5rnWQmrmWUrtgnLBlps8OVHWxVRe9EZRhK1K0bfDRVcMY59WxqtDHtk8YTRIXGnCKcC9/Fbk46&#10;SBLCzjeFFe2zaogWnJ6w9dIfhcYOLhsnyn5kSfVZ+q/AWzVPTUYP+RIRanNC0G6+A5mHWWYgKD3H&#10;bVVgf4F9t3CIBFq3H+beeam2E/hUXeC7++B/HYeINaObBYQwMB/AlrijLo8Tt1FXyh5vAL2c0AfR&#10;KJY8LwjLMSEEaBG4enjap3lDQBUHp2/NhVflJQG841H+69GY2nG0uDrPHaF258axuV2Jmk/3LDTQ&#10;tZxNZJ93foOXVAn/AxKImghc/bEf4rsU/8Q7JFqFA/tyP0T5nFx82CvT6N1+qCF1tplcYFEZbVSj&#10;uNYphyMy1PxJZL9AoIET+PbLT9Nn6b8S99X8MBRQOX17bj0iBsdKfFYX9S2EgbkSMKTqLm+nOMFw&#10;O6cSOfKzaH29SIF4tutJ4z61GQ+BgFLpdG6YcqDpFg+3c6LTo9THm5LX7bNo3ol8pPyQY94egmWp&#10;XtLkKjnSrX2iR1NvEHOCjL0kksZ7dvfQqQcLcp4TzC3b65c39/S22yeKlj3Vh4FkHEI2uNEiLelw&#10;abc5UeXSg4OumPbRrX0SAFWlqWAL28eNPn9WrnSbXUriboBXu9E8FbIissjs3pw6pjhP9bnuvAzN&#10;z+Y3HbUoHG4LYoV+EydEeXo7NPuvoBXJQK8W8dP7bZOe5rg0EgyVcJ4TE1AtnAeElDo0gHDaZ+eI&#10;VCSqomS8I1vjfSxQnf8yWx117ex77d8mDgRCBsOgVVB1HfaoN4aL3Avp/MFlj8s8JMEfhgtDyVEb&#10;myE5KXRPYyUxKVS4OEtyCLomwUMFBsabI7aV8/Xz6b/itCid4bMBdDUdaoiHNUJL5HxIN+H1IWI1&#10;FoTn44GE5bNI64ArxnzX0liQ/F+xFZT2RiaU8apdSjxEdx7i94Qh230CM3tKuWty2YoikF4QiNek&#10;ui4WdicUeO4TYwlZrU4fQk41Mm+doaFHJVVePtziT9/ZG/xD6XSMY/ho7+EfuiE3isWS0J4aQyD9&#10;je0ELqhAoZ8LCRFOKyKk8qBWj9qjr5fR2tAtnEeQOV/vfGhYsGglY7WwzAvvYYdY4jz7sGJTmHvM&#10;SbuMlPXUiHZxBBA40qQzU8s9/MMa932/hUU1J5hpDg8Z96Rhiqq3Z9l39gYXOFLU0ThVtNdxqqz5&#10;D15EEVAdt7z8M6NGtSZLIfwyZ1zA2lMf84H1KJz3pbLSAyvwTy1TEw7KZrUT8MyoAB8DxpyogA+k&#10;lYx89XjWasWL+pwE9bHuxsNCsTo0NXZPXkRr8Cf1XP/DP5VZn7SM75ddyMMiZqoFYbv1bh7wEN4M&#10;nC+/4j38G36SeBNjqdM2pKvIuabE9l2EsjrP5rNHzkp1BE/hybIRXjMGoV1UEj101I9arfedwlda&#10;y61d0gbSzSxRqNA+5jln+18+h3bUP2peGSf9UK+bVVSQtvtWhnMgoL7RJdX0MkD7GtfeJZdeKHvj&#10;hiMNTk4cHdhGf8X1kQxM1ZBdT6cEzhFIdaK80LH6CoJrUvIhZ9WYkx6CXQDMrgyQq+uv9ONTpoje&#10;JEuFxd3eJwWtCniON4lDdhyiW4qLpDZ+Dug2YxHkCKIT3Z8T7489B2c/x+AXsSAqRrt2QmswFeyO&#10;1cJLHtwVTbKC2kePN/HWdqFDGE8XJurh2eClHZDzaNFbrjoDWGONk1QgEHE5Pgiv+aO3GP43O1g/&#10;KQ8+VeQt31YCW2AJiUTn/lY7zOLSEXIIxnqoFllUPtQxeTq1WHq4LB5RjHGzYBH0g1NWw4Vi+7zZ&#10;OAUcWBqi5kTFPXVUgq/kQ9jaA+saZUKCdHwWnOyyBv8fMdB8yGf7gog/Y7yNN6npe0C1KPCK0I83&#10;sY56XQu3yzqwA6WtPYFIBzIQCEA+0K/ggdh9MScitXOKqez3h7BSd2vgClD6jFaLC5Py8C3VdoxT&#10;fkLq0T9Aprr4eJT/WverusGjXBrZ4lE7/EQDs8eezwtik9MPzuZywk3xPMkzyadV6x6QuCXJlD6X&#10;PBPLIa2OUj1ILXDghzDVYrQBjSQYCkyvsj6834QKWnaaq4SKkgInqCyjUQ1hGjol5W6GXTON3sIQ&#10;cZ+mkKz07iBGM3btJND9tyhE80Og8sDmm96EO3TvMUUCTtlH+1nCMDg7fSm4bqmPMNe9c5vqNckG&#10;6BILB5BrE9COVBo1IxKpQWl8EX7IkMi9OY9aiv/w6AeECleO2g28BtnQ93hY1SCqVQxEujWnOoIG&#10;WyFxW3GeaSeoFakXbyowcKilFQmaET4bfO7WlHjFHMDGh7T4+4lF2l2F0o46NS+IrATrk3J3R9nR&#10;vTk5wdgm5sdaV0QgOZkV9Ud45hrLxqmSp4mmRgLDfTNI8bng9fqqSiom2E5bAX5LUauaA+abuhc8&#10;kO+0z07MUGPyGcLU9ivxjkf5bzAKaAEyEuWDZ6zNu/KoHekr6yZMMxgZjpa2n6mOFK+hCnanzeIQ&#10;hGXGbLq2w8HYPovnjhXKIZjxSvVP/6PkUGTu8yW2+kfhgdaTMUI8JcIpFjvBqq8r11OEouxLjmze&#10;4FT2vCk5FOXGVoiWZhPD02nu5hzlcPmmqg0axMEpPC4DqrrruNsrOGVFOwI5CESxSO6wz9IhLldt&#10;5njBK/+6tnnw3QAio3/KneZv9plSPB1lmzCBbGZWPAzOntFFyCwz3XcPCa9hj8aJ9Vn6L895fJb4&#10;bnfX46iwXwp6WFMv1NwukOqNAN7O+V6uHxoB3vpgYrVPjN00tt8oGoZx7lBXHGXjJLJX6JvTsXkZ&#10;rYqyOLf7ihNSjBCpsIkrPWh533AfVpZgkp8jfLm1H6WDBQzxP2T38lu4T09d3BsxJxpHV9aGZhqb&#10;UChw0UyHoTje5F6c7B5zb05yNjL5h9jbeo+AcgaD3oiMLiFW+T5SbmHOik/exU/i6L7VF3f52n97&#10;ZArHVij+XawbkuPTNCaYlIH8e/sk1zH1zm9g2/kKO3NbXby25GnPh41/lv+NBRE+pdjm9j6BntOx&#10;z/bfXJ2kVPWWRkLmWBV+oUM/gO2XvCaBQ0eY3aiJ1+8js1NYmtJ/OLJ6iO6TdDjM8fv8hlIDZ/4M&#10;K79tBZ+zu4Lp+rmuPWPCYzwO2CoZPFSfW+eJbeL8KNWldvDhbrFBusv3oKIy6HNQzf19zmkkmImd&#10;J0A9TlqjrcPq78FF7oC4+mfdpxXdsZYOBhB+8U7hgaVv9wAf+138Wko/Stg+dZch661aKNLa0ARS&#10;Qc7GnJxnKBLGIXpQYu3nQ1Z7H7YkqTt9kaDekhUMqLEw4rNnPyX6RfKEp+5PzIbUGPBNK5Q4kQOP&#10;Klp+8scS4WLvsaBnbl453pwgJg7aaAWN0lk4Z78zCTaQ0piTuSN95xap/PdLwCNfxOvTZoS3fJoX&#10;bxIx5aGNbcplf/800e8xTGPOISFnyKI50obCck7RhAnsSkXU5iR4FZp4Mic8wSwepr18FgRLzFSs&#10;ZHnIqfy/hWZRV43w58gOtxI5MQ8k6Uet8hanasCzyxrpulX/lboPd0a5OgMeDhrO4NNteFnmRsPO&#10;3poL2wyrL+O2GEHWmvosi+6ENHQHCsx+1ChmA+086k3wjtEWueZ3fwTuUO6VuTxU+MgmNmNhKyqp&#10;C4rj/NqeYRyK0eg1pTjlCvuu+q+EJPLOoTfiQ43NQRSY6TEhYbllwv9YTEzIuXpzfYr+y2orgcB0&#10;wLLQxm9IHkA45g7Zbl+NmlC80j4msvtkSkK3KUCIizPBjC3Uf8nEGpCDZJaHaCFJieRMPbE/wECn&#10;yNabdZIwUxfMjhTZviCCs4e4u0hD3IMW8zyDfbQH6GojTdU46oAtghtAzkBQKkj6WIQ+46hvMdY5&#10;rwCDoDtuRN/SmAXbUQrV58QlkJ5OVOzQJG7OuXmzYIudWJ8lU6RjLWFgJ01xy3A8fD4nONTxdvps&#10;5WtMCzqSK0Cw8ebNOaecDaRWR8052+MU4W9JB7pCJThWx5r+y+RJKN5HdtonFkIV0kknb+cJ2qDL&#10;xmE/gy0VKGqNN9DEmFDgwzGHJI2HGJrLnGCYFXYw7AHfU92nsQ9W08+TNIYie5TKTiszw4D1PThP&#10;vuQU9jMJYkGoTGzwIaV9dtji3UvWX5R9D4cI/zFXfBY06eSAw5FQxHh4ZoxkNrhy9aX49haHLAMt&#10;TbCfZuU33/GoLcbhqLFhUPPU6SML0W1jhV7E9JBGSiku/PAeVNgZ5RBXnyVLrYoJcuM1Jz5vX7tb&#10;qz3N6f0mVIiKUg8Ys1FROFCYdzzKfz2ayFE6TwpLptFbGLImzMgxw8hwbsjD9EpKGuSlrJf+EFSz&#10;sWzaO+1nOyf+XjULHZ89cQoVGqa7/5xiRMzLecrXet8CFYrT1bZVsxEA/6OoXffHW4tidCUU+Zv7&#10;/XwAxQCTUhNa7xapkapOGtPD+ZZcQFTc9IVd72c/J8eR/OusHqM/2O4955xBZ+oZMhY0+f37LP2X&#10;afSga9ygi2eUcgNcCeOz55Q9PFHVzwQgPOF80FtCCBmxaiZoCekZ2D0snklRaqhn9/CT9EzXwhId&#10;fy1MnPBK8pUysYrGaepFFvwAQlUg3pzzkIFKDevcluvDKUQYnz0bhORrq8WwzlP6tHlEP8H+K8+T&#10;2CsmQ7wJHfZ94iBypE+5YX1BhIFt19Dj8ML+Ms14NrRThzXQyL1Oj/Jfj2bLrq7i3CuM5mH+m8MZ&#10;TD+JsRVFzUPwTrzvPBx1y8PJ+1nEzTqcomdyEgRiQIaRvQzfQpdFTDWCy70MStXiAqr4pFKCez0q&#10;WWmV3a5cE3fE7BOtqyQF5zs/yT0Qf8JAfcNSkiEuwmaaQNbnMpzJ8bTch02HRCr0J2XGBZsEh2QB&#10;zqYCl09wiUlsGWUwaPkedcBVS7Di/VjcE3QLJzEuPqz+Dl0Dov4Clp5P2ecD5oOnikaK+Sq7XT4M&#10;a/J+ZFb23ZLbSKQw3sX9Hzr4vd0q68Qng7+lx5dVGUdP2Pgw2vLiGYFFu/cQy3uUTYDZeVzkdC7y&#10;x0+QnnxqaMST57Olmw7HG4t6VrpJHRhg9KsgzfJhkvDT+CQiL27fplW/udTjyvF5E8i/cmDHik9+&#10;Wny+aq4TT0/OYVnIyrYQPyAImNWd96alN7s9V1xyv0RL1FnAHYV0LXKYJUVeCDH3KELjIBCdbKhT&#10;av+VdMvREWiOFUMivWaSXCHSiuIIqF9cshvlMVOb+rFb+R/20y7MSG42+wXk0TAH8zD/jfUhtsh4&#10;DoZML50jBudhu00hoBR6GguDsWS/IkMLDogcjWXTqIjqwRlz5qd49pD4d6wUveXOVCR3cHwu8PE6&#10;/Te3RXGXa/l0R0ayJjDF47b7UlKoc0hUE9YVb6ILyPlQN/mo8h76zijYSJtYanZyrVvYqcwoO5fR&#10;mj/B7eXTCtgOgPMYraSpDLw99I8hJollEZS6jaCyV5zRSaaA0LXPDIZm/jtUg+Rc9kw0PnMWxf6u&#10;Uo0NdZ8O1pWjMVS6pS0/nc7b8QgwixKP89/6PslVKZClc4dl8O776ON5sKNh1GCF0/gttkCursBU&#10;wlH2tykymO9zJu885d/0GP+skQlZ88AT8oFMppl9oMNAxMa6eQwav3tMSlYiE4bks5mpUjF7Voi5&#10;O1qI5Y1eBwMRyXVY9AUS4QkB1cIordhztD20SQZz2AuWpeK7SSDx6ePx6D7W5JVS8HUAQSEw8Ate&#10;ejHzserjwqzjIKcL3RQ7725+ZsYfkQKNNiUH7va5+q/EYxyjAmGsGurqWh/QRn31p+Fd3UjjMdq+&#10;3yaR4IHfi3fx5RtemmUB54QGiuot/AgRWQUR8IyMc5844UK16GpOPKAOdNyiwAn/SYXkn6RPAx8C&#10;nqmmK7KR+fFIDWtog0cZqA4IcxecPM0xZz+PdaVK8UrNCXWfXLF8y+P81+cIpacZSU4OOzN/9jj/&#10;rfEqvfaquCpj5Ufr+Bly6q7+B3/s5yNv3rL+vnuvqh26r+k76KChDFxiYUoNG0Guvdy/mHlGdF/T&#10;N808kQm2WFeRFwoEMZ/M3IibmRc6mLkObKcbKgvXYWafY99l/2VoY+6ll08ZfAr5N8RFySqNQCbA&#10;Am28X876lVQPJ/yJAvczz++S69cjJ2iJ06elEawzD4ssedZDaIuAUz5Im1j53fyYnKpwZx1oMIME&#10;pSWM1Zt71uWX5nf4FHvQgoOcDgPpuTKZ+W3lBP8fc+e2Y1eSnOdXKfDSQKt5aJ4abgPjsSUbGEgD&#10;jGDJlzXVZDcBNosusqfHuhIwtwJ04QewL/wAAnRj+CADfgL2G/n7V2ZkRuRaxfXvAQzYslTcvXbs&#10;WJkZGRmHPyL/2HUW3nVZ58RZ46ueCS+2NRlo+gu0SXNZ3THPM5FGmgvIiZ+eJyrhX2z1KoBpZ6jz&#10;cdvuLud5JlLsjaO5/DRxpy4G2w2qy+N07JHxoIFU115Vmuun2FVJC3Fb0IL15rSYBxeh0xe7E3Ue&#10;JoKPXWazMYf9NAZgt+R1sNnmEUGia8lg4X5jWPVzCmCn3JCjc+p4zMTzepaPlDJQxOWEpGgsFA2N&#10;eOTCZEVDC5LomQQ14MkLZJueGyof2aSTZe6NYMeGxY+JMkVGRLPGKvpsYaGAG7Xacl/CWTcX9NnG&#10;OVLtZhmUMLtdwqjMk4FWHienh8FfEkPCn2JHxpiB+y7qERcyUhbpbuw5JeUx83fRmIVSbvP1XD2P&#10;67Yh2gOsoT8GsrWcz2SCo0SabDI5hW1KvP2spEfY5pyR6wGc/Was8N63fY6Z51HWQeQW192XbaK7&#10;o56AtOOqt9HpKtbaRAgzDfGt64xXENlINruKS+xdJSRqWI5HP02jJ7RH43zwYrjsPWMoKNZlYz6b&#10;bZzZEIODxUhRisvXecvKtEFxs2WL3cyFFHarbzr1m1tFH08oPF661M5YU9Vai22r/pvhAxHa7Rcc&#10;IZfxvfjbNTyIIzlC2zvSJXzetxPfi7/z+0B44/so2tU2r283qDbgUeeCO7mERQDRRSCZk1PXURX9&#10;grKP+IfG1GIu5l7DoYm9pkjqGoTiJAm7EMdsKf7hrjoiL107fWYNjsfMiR9BeawrYDl1UBytEe4H&#10;QSjIXhlzfm8AAhfkIkGRpelEm69HFH05ey88+toSTK+ckRkc4b7C6kh2wS7nnBaMrq0zZ2ft2cTS&#10;kbsP4SGvtCwGkXsWq1Gjp3gNX7+gjNFdnRbY+Dooer5EMkJdgGtzBRT987gLW5kKIQ1szfYVRb0R&#10;VmBIC7CFn2bMfUpoxgkuvKwzbR2iyoRFgT72U5Wp+qnvKnKbcSMqEXk4rz/NmIMz5lKrnhzqR/fO&#10;hHxitJC9Oxzzsv+52Qa57vPMCo/S0/je8ZvS2a/PESF03MK6wQmK0gp1+1HyFPzoMhDMzA6K1hZV&#10;HNBfHb7N0S2JVGX30u4L34vcWTxmF+5r3qMWTfuxx+92mifGHuui3dziEVCBKIg1je/F3/593VDQ&#10;NT2xIdI0Mb743uGcKrvWfTConiwN2x5TIDSSMDQxXDI4ykkowrXNCzPeww9nI+N8VElnowJD1Nzo&#10;+0+XygVDxxtZfnVWvJX2D8GtA8ekqcJUZhO9eUl0n6vOohYUKxbO256YnDlKeqRYlVr0jy17mYB/&#10;NMlD6XI/5CbGuzk9Xk0SESGIwJLBsdefRjK7FkH+KTQq+ByScZRK9g1E9FF4/qMdEvIUcgcitiPF&#10;KWUBorLivnffR900W4HvI1Fhbcf34m//fbI6kfdSz8V5QUp8L/6O7zMH7bTl+2zN0EjxvcOZI5oj&#10;2W8yiRppVulYM0YV+dPt/vHFykI/y9vZqJmMi85Zpl39PhotadglnEU5CzCb/pjsx2JNc3V9OFWY&#10;HYB1Y2/UUcbY+xyRA9Wx2XiSaG7DuX8Hat67u8rwSIuGTMbvVm7BhW0e+po4XT8Px5xSS65Kh+0l&#10;kPL1TBPaNHjS2YuuL440qlYhVp9gFU2WOlW8afyNd6TAu9+IhVjiy52kbutbsVEt6WKzqW6jD1Vp&#10;5bIv1aazm88Yl/uJKrOvCsrDmTheA0rqejSAn6a6p+oiwgMBTpQcAjisLyYzru9VtHBvlufpIklM&#10;hxERw6bGpyobumEA2+5TQpK+tkhBMeLV9BS5wqFE/g1dpEsUeyd9VlNtmDpVrHr8HauPYxbrAt5i&#10;xIrje4dzqgZE3Y+UKluDN7RQCFMO4AIDqYtNkiX6f/IYCYp3rLziDfqbcqJHlRRUsVD371is87hz&#10;XtAK8OjLTFRuweWpSkv6oqg3Z4URELOKe5QVJcIsKdLykOYjPQrDY7bV8ciOORP4DAsLmGi3zoau&#10;IHMxLCw8zZcNDTIfg5YJTUMv3UtamQjSggncxoyWWerseMyL9UORYuSOHJucAU11PA+1yhy4cZrV&#10;UdbVRGkDuOnSjUveg3D3ribfB93Z7GW4CK6zrGb9fZV/Rv0G36cza6xEfK++Xaw+6x3mwZzFOdQ8&#10;UejZJf9IqScuY5/H+2fiHs6qaOq0KCLWkt0enBk+P92PdNr4L1l9IDv0JgrOWExDJ1de9VMbMwch&#10;LkXQ8tvVVlMHSH6vvxiy30AQ88XUFTseK3Ydtk/lVT8FZ2oAwgrWRUkLwhgVw9HUOaNkWoBuciYv&#10;MUBMqnA+jt/FegdPnOfe04heV7hInz/thC6MJpd8X7jmRe4OR8aOkDm9nXaKI9U8tqIFUU3R8Fcl&#10;ZIog4NPHYoP6vseLXkZGT+FhhcIcv2V50/X7E7C41cs1qyvtwOOR4WL2GBJUXBKyvDpnZKwZe2Fp&#10;HSD3KYDqUJOgD9uh8qqf+sqBSo5aAOJJ0oBlhwgeH2YPFRvM2vJYTcjaimyXBh5rqUPOnNw0+Aha&#10;6qbrmBMclVgUqOf1xejkFpyJ9V4C46Or9zjzMDnxleqgUAodFiPOwoxnpUE+MQKjPOY1LxkzIhqx&#10;gqfY8zUnSpnIQP4eLobuLxozxpyE9q3zWz/1dcYaHc0K5kqNba9AWyjKp1hr1ZxDM0Ld9w5h+Pti&#10;68teUPZgrJEKieJ943vxN95R2NRuNQHkUMPfZpvF945HRvwgjFx683Rk5RwZdm84YIT51ZCqrKbu&#10;qOg6hUyeekc1npVX/dTflxvqlK/c9JGUbk3b64qv6CoDaoatVTnLoowjYAOEhg6svGLswfMZWfh+&#10;rmAJ4b8sc7R+H5zCXDm9xfL9yi1WAt97vJsmrRhkxOHpdbUThznlGOBDKzClLc5qWfc4+sQHxk+H&#10;DMyfRsGFYX0kp0Qo0X5tRYYYu5xJR4RGGdI3OePGhK0wt0B6rNKjkIWYMZNz3nwHnJGtcLWwfZe7&#10;LFAa8nJizBwOscJ1ZeunWGcC/+GHkU3g+q66OdQ6NRbj4HBQKULMNrHlsb8rr/opOM/r1g7VO6GW&#10;sakJeVebkGbAvNjgzItfcOKpAc2YzqODJR9p+ynR2RGcdR5eoC8I40fvUwJmISNThPCZh2wTzq3g&#10;Xd4E+QwJ45C3/DuoOK66OwyNaviqTl30Rdl/MmFXj+B4NaWD42SSWlwO61lXREodHbRN2hg4B9nU&#10;URT83GOZHXLGZSUK0KWf+V0OLqIj0QgUzpxrC2emPDzL7X6ZGG3lVT9NTax8ZNM1FLO11r5zUCx1&#10;7+smzrvH5Lp7fl+Nn3rmb6cvltUhcRSJIqj4nzPtj9U7uSAJsU/idw9HBq5EtkUbGf9ukjZGRnht&#10;eBCASNA+RWmkuj8ZTyDYu8RVXvVTn1Ms0FHvoAL7mnakPd1oJMFPc0ZVdUW8UdmJ/t7xYrs5PeY8&#10;KyQJnQftHDMe+lB1B48xMob2H489zunyEQaFAVJFFEWAt9QGpcqVmhskiEBero+Zd8DF8WcbTzBQ&#10;THDWHaJlIVOJK495jeXFUCeRE5iPzTHPutvDn+YQDGsU6w3Prb4YYhBRz/l4xzlkvMsWaby4LUs8&#10;aTzfZyq+F3/j+1wtGTErtfUZWYv43qEcUZAI+qkvl4zROmlbLXhXlEJxt/DjEDMy4yM2PVdkN7Jj&#10;zoe06ae5dqoryikoJ49dzsSCYlD0d6mpXNL9BFm6FTEVQuJMUqvbL3NTm5yR/pBBKngxCoqgcIss&#10;R8KqECZnju9eS6t0GVZWl4g6v/VTlw7AmUL9dV0j52rhTAYzDsS9CiWTN3sM0B7gEo/9CaVlkVkA&#10;Pdhp56Dw2MeRtn9MkDPq+Bkzm/4Ca5HTM1BlbAe2ZZVtwPOj/dzR49lKIlHv1jl2V+xCchTYA32e&#10;0/vG9+Jv/756FA1FrXuRQx/G9w5XMx8sKrOrqEqlNKMRG2e5Tsey2E+xoiOVxrJyU5IvR6hQxR/a&#10;+Pamke6MG2K2N6xy3yCOZV0i5HuviM5waIalN+QIVKqaRLcXO3isixPirB2Pz1YTjC7AmfhR1upE&#10;B0u7R65OZseItXx+NQlSDxt9zMoYWeoDQLEdYlz9cjVnGjxRCk2D70Z2LEezq82RuUkHcVUVtDkF&#10;z4ajm2MRuLZxdxc7hLM8rLvKq34KuZ9Xe0Ebcj/GLIjyGJRcizrm1Gvmc3vzkHO2Io62fTITjh6n&#10;o54jtr+YN9sgoaP/DG8dtHPMhBLmbO/VFbI1DoehzTzOnPIBRZUWxX4vCwnCIYB5h49xRIa+GNQm&#10;Z25pGPGR/ZiBl8yf3osB6dJ5Xl4oYdk2OdCRiraMYBimyBJn206tEH3GwMzbmirbuCDFlEsq2yar&#10;UKRtcVc4qOOKCSINTNkFOpK5nqe87iGvnMG0Bf6bjAOxgGoEcC9LlPVwsTeRmQv2MyeK2g5sqoI0&#10;9dq+gKz3cJSIRqvcJU8JKC11PG/UWLuPLhgzCb7A3KrKXlWH5ac5C8Pkoo2TyvXK41Rdr9sUmjfj&#10;yXZJimFHLjYV8Jeh1qkgVxlE4cxOChVH6xn5Jjy2OJOMhbbPF1ltDvz804C8OFHisW48Wx6zIzt6&#10;nBw6X76EM7XN5LO3lSJV3XGOocO49YOn8RgJas70fJwhAYTJLrAjWVmVAHbOvH9174DuPBw6jCJ9&#10;RV3TbIOwAh/UqVG+vfbGm20yderkuo2ZeK6uhC4/TRP8GDP7ZrmlgUwP0JI+JcABSI356wxsDpO4&#10;c37C1WyVM7iuKB0n9gDnOmYwaMIPtPcG09bEwBszYImoTWUE3Ei7vfVYSPKnUSVFg7kDmBgYiM6Z&#10;2evxNZMzONyw8xQ4bZmyyVmokb4YLIUAhnkxaJQ59JDqTJrJsuMc9lizRoTlQijaTJFXUlfMthfj&#10;e/F3fh+IR3wfLrGD4nvxN74PLCPQEaTWe1KHt4rvHVkq4Ng0d50LEa5qBLG63E8ZL8ERtWLxgPSE&#10;G4ucXGJr43mDtOguMNCAJQzJRqRtR+dMnX13WuYS8eKxgoxVdye02ayjrJ9ipogYhlbkNRbfHMwh&#10;U9JfjEioYqVl9UENRqIHlLPOUZszGIeonYIx+qUKFmiT4S0yPS9QCJnzI1RqR8yzE8l4X8IZsFEs&#10;JE2AQLjXn+ZYG+qaerBllz8kpxd4E6LDMmrsMWOPRrcq/gG6rO5ydZaKQeEK9HZqY53BcLP1m3yC&#10;oRAy0ufMiR+eFf6p7OI8nVSQDSAMpYucaPkxGofHwfklOCefMygZEAlxjugeljLbSDs/3SVMua3F&#10;OgMYKTRxs1TQixesM1kvIQs77UAjxXQi+Px0cEZdt2D5fCxcYn9vBKJXFe4029GuUjMxFWm3t9Z9&#10;XmWdEW2QKPFie/CP7PKIl5H6k35115kcJA1QYlAsZFVSLUnUOWNA9cL8MWYWFg+8vfcEVXhjxiMF&#10;iNRp1YS1ihA2kGZ4mxK50Mts4y6NKJ9iJPfgig5nu3gtg3YMinu/EMHgHD89H+co36D2xozFNWER&#10;IzOVfloqNTjv8lrqLjUeyw25YFepzCTWeUY+JmdVI8VC7kMcYP1nFn08NseMJpm5vF14RGD+IQYH&#10;U8JuD3Pi0nWmEwzaIKZzl8tTJi9UBZW3a6qPgMvAW87H3phZJtlFXXh3IqT+mDPJGCGhsRiY0mjc&#10;oI7HJmf8nDmdO99WGMQ4+tWQcdHb6qEWp/t87HFG+2HtxVvvNiz/gbBnPN7JNvXOtCbrj0dgcsc5&#10;7LFmjXAIqYSoUz3lVvcVPbx+X8HWeInh2sMlvhd/4/fVbCuiDATThj8U34u/8X3wW0NaB4In/f6h&#10;PsKUiTZ95PGV5CmHqdTuEAd882pT0YERvRDSMjBgu5k75ixXNGZ9j10AMjF8tj2wjczUDB0Jw+Wr&#10;I6BN6tvf9gcKoHrmGLSEZeKpPuT5gCulwvEUZeyfdhzwwxQjVr0UhKPipibSNiqGhwolw6RRivWC&#10;MC7BFY6U9sbY5UsFPHlQWeDt7OcoR0snS+sFcJywhnQkNt/WWl18iqGEcLqW/jOoVbk5jS0qvY5W&#10;beJiO6KAlAZ3TQpA/CxZ/2GEtYbDiTKxZPF0RRO/wMZFvNtLXRbhApjAAgap2jaUacT87X0yCQGw&#10;esXYIHIZd/sBH75stKi1OGMm8jhUuSqZ5ySj4erasgvGK48F8taW1YktsocuY04qFNFFajXqOG/H&#10;kSpYUIsBWWyRkqiWZjts+j7JKllZkMahigiHL2aswm1hp16KK6akY8bmMUurTtBVlpgobcQqDWnb&#10;JJZB5TYkvvpjAj6jjqxqxfqp63Q5sbFKRD567GH+NIs4rAjcuyVmi/enTP+2FExdB55Zk42PjhcR&#10;g9prZ+qSZg5mBKLHixFpfRgiv2HxjvXkeoJhlkdMCuTNKb5LNyoPRFBGSMbvHs6pAkPDkpUXVzYr&#10;xzo/Gsu1PxA5kkdFwoTgmnMq/dsjXwewS51F9uM4qT3OitKRK2iSMDDPY7mISigYdu9jxHsgggbs&#10;2OQsbmM6mexysLEnt0Ro56zpzppTjxWbWh6bnOW4DftpG2DWF5uBPh7vOPOmitP8UZzVNmVYo+Q7&#10;quYFKE0MbEzJ/jEZ+JGN1vT40SICMuQBx1vvfhrVpOb1960zqCLuYY3Hl0kYmbroa3RkR3ILJEj9&#10;9aeHAFIeOCp0pxXqrXO6AQLOu4UkWjfwV4CP+3ROzuUxuU7fkCRhRvB6bBsktcq2+iZPTbJ7MfCr&#10;qsLqi3HZbJfsunZn5Yyyx+zrP83DZkGNMaseYepZHWi2gaX+kupT2N4aa6sGHFWwoy5K7fFwCCZn&#10;MKrjxS6sNyGRQmQ1flphwaIq5DJGXmuGgyZnEKwjyCAX+IJ15hAdBW70AVmPWUEsw+I5OKTB52H1&#10;9Pce5oEn25SqT1wLqM4aWFZvMpXut9lGHGu+gwQAVmFsOk61Fs00ObOhUcb9p1d3hVd5JKBAe8zT&#10;BWQkeMvQniN0t+Mc53S3doAMyWLffhQbut+bAlV8L/7G98knho0iUEgL06Xv3/z42zc3//LV3/zl&#10;bSqUlLsRu3Y6U0NQSlgRCOuytWjKRrAhBs6mvkA7sxg0SA7afUBTRbRhrunArpuaVo/DG5sO5G5O&#10;j8fMVpwmakjCHDNg45gSqZZVjlBO03YOKTQ502VmgAd33jaN+/jpENG9gQuOfdSOziCAx1lxs4Et&#10;HNbvGHOBRh081lVhsRiX6gvuxwuf+0gVzftiUtHdfDHOsGE7DxVqjhllPsM1rHM1pyTuYyH3FZBk&#10;5KMvMyV7UuX+uaCynmHUcJq3mPgYFMW7cZkXP707sMohPR57Yy7n/6CdnBnI2LBHj5PdMh6bnMnJ&#10;hIc9rZbBmer/WXG0N0wKoHc89jhrccIFn17I5IyqGMI7DPb5GC90xOOHN+BxVgPGadsq8lZOYXbz&#10;VHF7zkqOju1+KWcsj+m37TnL0A7FLGOrhDvwJLIfEo/NMcsZCF2wl20SI7TZ72p9v6tKRH24yiZn&#10;Ha2hHoleLfsZrA/5zeAcG3asM1nrafPcL9vLqQoV0eb4UbJ7mw7hfeN78befwo8Jtox1GRZh+v7h&#10;iURgSEvUDAiJc63XAHUxkribvlgeazQxcInZ9tic07xcg3ZM2tYXLKZ8iOh4vDnpg7OMqkMducwR&#10;+duJVMcL23UaWb+PlTEO5GHAn80pd97Sey7mVGRlbwL5IB0Wj8PsnyNDNkf25kI5VUZ+mIPjtJw/&#10;LT8h9ua+SF3RunFqaWNfYJtvgY3x0xFdG5y1f8bW3ZsfFBCkZgQR2fPkCEgferRP5+hUMDkTQh5K&#10;dm9T0YqQuGFQh0Vmct4aOHVawp41vkA4eWDh5GPWKkKhyUOjbBf7+Gd8uk6dUCo/XMSL7pXDMKZR&#10;o6DxKdyiUG+sA+dH7wpvDZfUHBe8tNFSl7wmC+gnEnpE7S3qaLncBA+p044GIR5bQbEG6S6VgE89&#10;xjOSBbH4IDnkkjdHhm9eEOUm0DxUOq2Ceofn8cOCs8YP77AazOrsgHMZCkRNhiOSPAEkwZZiXzC/&#10;fTwK7Za1pQJ5qB1BrNpTa5Lxbie4hD3UUAWDLYGbkfZCzhvybjwFwhe2BGWDTNahJj46ffAaR2Bc&#10;VWw16giIcKREBfWuIqXuwqGawSUIvomce6M9JB3jQU7Cpps/PJ+SK+krLwwJI7fZovdCUR2MhyM7&#10;ttfBXJCpC7m4dJJxIcLn5ORZwFJIlDrltC0ysFJjtOQ94jwBu9jlwptkJiec7Nlsavwwjc/DcNh3&#10;qmID0cUyXooI0wWTjGYKI1C32VZEEcMZftnRJLNv+/ZSGuOChKcyd6GH6KjW25KM0XKuxLkrd6ON&#10;ZzzNu0DxNP/YfUbWMrx6kFLqQZCU/TN08tiZ+6fs+LGB8HtaOtRaWxz6AdRWkL2mq7n/I66EVNNV&#10;oQfySyHngy07ouUHPbZ0ZQwLlwK+BWTJATMgW0RRVPOa2KpFQMSogDuo84y7bwWOiw3EdQXCSOUf&#10;BkgaskrDS9Az5SlXZITGVoSlLZA1WrV5DctkkobQkHGOXsapl+Z8Klh520A4v+qc4o8WI7Kft0JH&#10;VceS4G/0doYtgd4S2ACcNZoNKqp8QcqEcDUVAf2NySc2/OIcT5pkjvmWux1PBZzsOkwOywWSLLTn&#10;WD1O+RrMplyBCwj7S5FprRCVpwLABlsOjQvCulS4DHtINyzWbByVc6pK3HSybOWaNiDVLxh5e3oZ&#10;ZlwWX6hzXh3JyLIK7GLEz+WV1PQ6F6oNNAg977pfb0mybrQKRBk9SVWbmjYQg5mNflGUNYSty3jj&#10;4KPQgqP5UJKr3/YEBHAUzNNdUO/dxD++Fn+b68xhPLrwCoc1VFJ87ch2kZaP05zMIuuZB4XZOUBg&#10;ZODBw5SnzHScFlw+OF37yqh+6u/KaR62GHgI3XiX5lIXMEamgaO+95aMfaKLOMMvfYjnfsE+IYPx&#10;Igxegla9SeP4YWClYWczE0vHy/JS7LEmVzvJicnu46T6JzYX+DvipZ9fQgoNIuFKQ0k00/L1w7nU&#10;jTMtbQNanWOrlGDrhOn5X/jz2mWz6IbBnhEnUMPJcyyXR2x1LWJP7wI3B09Y2OqCxJ6OFNqc/80L&#10;jKZTKZg2v6xJbIk+zsqoziUX0EVH5EoUX6vEbQHwfqKlEdB0HIs6fBpNdJXLiad7O8pbSryb3uQs&#10;YW8dv+UhWw7Mrt2oImFyinxz/EdfKsoxUL+VLYLZbT/iICSFL2C71dS2eRV4rZ7xOhf6mQgsBXh9&#10;nQvEqFs01EJxnmyvvJPvw9GyhfsBoxYDhOLyNErsekWAOnLxqT4Fd9MOaoVFO5DRYou0j6sj1Eq8&#10;OnS0Ig4cuLoHsgiZLdU9c7TjlS22OPIREVGpnzKqSXdRsRR4UM4mylwrW7U7DZEStPqCtZXGHKTK&#10;Oha2hIdikgl/La1ymKZonvI5kYqN1LcOxnS3u5FQbMfP98eiCOpZ7+qENUJGYNVdy68jij2WgjDi&#10;S3y+34Fufux+GCKGnHz+LKS2RmbbpmAoiANmq8lieeMljsQYFRDN+Vhiak+KRmNQYzoo3EFZ5PlH&#10;xKIaVVctsA87w8oo2LcZ5jZ0LqRrb8k7gkhY3nL9On5gg4hLimiAsXy98uo8MOu7t0F6dLtwLkmr&#10;7jru1rlijsTGyqDQnrGvgSIA93EGhSHUw6+6phRbbXnLZVB8/VFDBvB1TudNrM9WKhNhSlRDGp0+&#10;f5LEVjXUdFr2UAFxVBlmh4M6nEsUaDcfqH0T5q7OFv2YmyFNzx9mbnkKALJLpNrtNs/AUji4EVIU&#10;mzCDxOkXDoTVQi4qKrA5cYmbF3WkjE5HAdIjDA3ia3XACNEAnB9mPFWrky2K0TL/iwsFXkj3ObRX&#10;xki74Awrq0eQeF1bVjumkbOmGo6IaEBULl5b4ue9PiKRjklWH/ZY2yE08ykL1M2ZS0WK+/44ELeJ&#10;Iii6SjK+WY/6szmYxrK2nKQdFUMJOr13Y6NV0a2fmlLgRsgw3QDs0zIsyzEpwtC0RPcX/4kF6bgn&#10;8j9xTaclxdgx3WnjmgL63xaeGGlhDwI6XBKTdPPrfheIRGbaF+EXjK2vC6fTUpvBBg5JIpq1oFQI&#10;DzOf27LgBHXwjDVO3araF3RShqRwx2SI0cFD5jPe9kKe26z0t2XMRUzUTC1+FvlqYjJeiG/H2152&#10;azcGV5iLHLVETLIM6VramD6+Vl8oP2S3X6CAEyUt6wQZT2dZeiGuZVm6b2DsdZyhNGK/UsBbzzm3&#10;uPBCpSSe/IfYn1T1L2Fa9ERsbVAqqjVvNkjdkfU4pCtnWAS6Z3rYh/Gt+Nv2MV2UaQC4rbviiE31&#10;M6r4VuUUNIHdJifMtVrFMUM+cR+3H8RlWy4QSZKN/aPuuOfj0cbq8oWJ1G86S28Yb9rerXxbaKbO&#10;Ib51OJ65U+V81GYcab+pwK4eyWl9cMPkrx2N55DnlCZZgtXNSnKIZav+fklgMEfg0yaYTo33yMQR&#10;Tw6H0LzUHBCjLD+r+1r6z6LQ0TGJJyGvsDxYDVXtHo0z5ritBHZpGEkch6BhO018K/7GtyOPSCUH&#10;6b3120fjUVl5SMZ4q1BLeDCPYjzs5XrK48z0MI1cZyHUj8ZzxBOjPlS+vNLqm2EdRaBE19kuPNND&#10;elJcwpOl6Suuxgct8jfGyaL2SWC7q7AnrRtaNYITtv5INPRnYOWXdTuclcmHvrH4jve8BF4vZ355&#10;OF+fFM0l5Ve6YGgcSlyLUZyptBLcP7jUXuWHz1nPcDPryOqnJqXsvHGmoylquCBNHHk+3N08To6M&#10;OJlx03Da+qxWLvVT46nua32BJ2Ws/ucfsmvD4ryMJydB6BhiAtL2SajyQxT60kk7UXJt+AUnc/5Z&#10;zXMRE1kAfRIAXyz1jIkSddj7RVgnM4oujAwyS/y/PM7Ek6D2ki5mBw9rgD3yKM6ZuoJVx8nG6b66&#10;dmOL2d17krGPYvXmxk7frpy6rBCrHZqC4RQljg84Hg4FNAQpPeRCtXY2eHM4KQlJrleNzmnaH61p&#10;hMwuuRF/T8y5wbFUFWaSz7Qn5lEyxjl3ExmY7up645w7mN2tDhCZJ/sgThu2eotYDJ7Eb/s+JIxN&#10;NNceZ1Ipquqsxgfxul7loQZrS7st4sNx+nK5Hr9zyLPKJ/o3TkXuLqXxX6eJb8XffmJjm/ZRUZop&#10;F5T5OJFP+QddPmmzq+qBNIfpxH4IcKBG0tO5C4SupyetdePMiQNSzbjaTh1Ls6moZkzRvmkJxCZZ&#10;QRncY/Uc7sMkn49ZmjLOpDrwRgl65klImxQzq0dMrHFmSjBPS75g6k+idGsOIz0cdpTHM1HuDFVM&#10;oHDv9qZS1rw4l1iXTXrqbNZPXcclnc1WW8Y5eTKxHQs1Fnu+LXWc1Bb8UTx3HhzC2DNupC3wC7ef&#10;DZ5EsSIUwp2NvZWkN7dznByHS5F++lkC5YImpY2UHw533eKZKRW/KHKbHyraUsaZpE990AZGu65g&#10;/bQ7syZlTF/aKwcP5y6bD61xctaERsZNWTIsSenuI2ZJDxGnU2dKV26Tz7GP/CZXZh/4xawPTSvs&#10;5giH19msn7qOZpzdbNoHdpM7CKJdgKIkQylOgr6YfnTlUj81nrNHqTwg3ciVflb5uX5Okn9QCVh6&#10;yMjizFI5H9n9o7mtpxABzH43HpYcRm6cc/Gt+NveDR+9YwaOv300HiKNocYI6AHyyq8MvituksSl&#10;BgBaNgVp82ilQYyMx/7Jr4hbnO7olG5Ix7bAR47SO3alMMXlpZS9GAlRcvIxKXV49VObIJqGBx5H&#10;yJcFg0JsPKplYCvAZGGbQs3Pse1aTNjaj2T/w98QFLZGAjHpI4VE/HcFVM/ILvfxEpc7lJmjoXJe&#10;RY5c+MAagUmhZi5LX7Hj6J2Y3vFCu3FWyePGyn7HLVJANj98zvhW/G3LgCSH344pPmEx8a2j8aTY&#10;Gpdl9fvqQ2AUDI59RzitLlyKYqko/gKdllQIqJGlp7Dc+W7sAV3H7MjCkhQeJoeAHkd7/Wicyeyl&#10;GlPgi6RCku4GpLZEzpIPvuGOfN2dXEF62Cp3n3jmh7iiiz03bciZ49rJytE409HH+d69hljPZFsB&#10;ktNFeemFkj9Mu4qZPq1c6qe+/ae1AtK939kRPMl6RoSQE0nF2Jkn0ZiIUvDmF+xDlEqcUftkET5X&#10;/Cph8mYlxvvgWkb8RyrCX80vUG3dc0Felj5EXwh51wPimNGVZXpXKpSnB1/nsn4KxRp3M+ACYpjW&#10;c2JLfiwh3RhmMrtQHbpyhWm3JEhWY58h4ilIRVmwzWpsPJHMFp4dPPl+UF7mJSvwFb7uzhFmt8bP&#10;7j3WZEFSyqIuYO44007B3lhhLdNIRD8t+c8UKsC97iJtzS2WfihU2nno9EqbAZePyd7mlo1L/Vh+&#10;mP1R9bLzNd/06SmeX+6pxa7qu4jgjcQ7vc7U0kSdLzmWpxGI4aNoa/pRHKhAFBBFUX4wPxxv80jZ&#10;wZa8281rnGZth+gt+8ZTqz0qPvlBaOJb8bd/e8vFaorpcqLbgOqXj7ZgHs3WFCS9MEgYsDDbz4Em&#10;r7fez4QLaNp+DcFuLEcMOdh60JJE2GIazrQf2EbMuzx787B+iSQ1MKbFcJoNLwlutduHYkuzpbo9&#10;SUuexQDAl+uJFFVCXBAPV5lk0xNEjrpDHQynCcUBhdzlEU57D5wXvXb66tVJrAtOFKWbawIWnmST&#10;klmu0qQRXYifrIy6hp7GOrEvmm7lF052MQqGd64PhzWOen4xkGKVS/0Up8KAA4Exe8yNaEkmN9BO&#10;szNxm+jzUR9iisdDUrDb9FpCIvu6OzQURDxfMDk86gBPXSOw8AQ23UtHCA30CwI9nghHd2EJjvb7&#10;GENQdM9FHwqG69qFlYRudw1oiqz7FttGr7NZP/W5BRHYK6vYQztEKT/bpo/O8wusgyy4qlekDUj3&#10;KI3o8iRIGDBWDtx+C3qME3OUVFT7WXRWM5HGQyy6DpVE3/QkmTW3nFpR7oNWU5ulJEO6haJvGyqV&#10;ui4ZPAlJxDhBfV3gnQpY0H0yuumxfIXnRC4TmccDLg/1n/okEAtvu8wbJzLULTOaTGL8lZ9lZnvs&#10;Wm0kqzWDlMdl6IDfOqzD4zmx3yCaiJIUnqjbboESlllKDOioFvqKpPslN7UkkDrChMVSeMrjaack&#10;1mdH94/1FJ6+zS0RpksKQbdjpv8sofd66SgocKLUm9zKJVisGbyCbtMJXntBbAr4Kzq9/SxC1LIN&#10;MRRAzlRN9ofkFsokgPwCuN0fooy3h7v1DF3ftAEMAnurPthU0rQ9Hd+Kv/3b6sXaLDh60PWbBuAQ&#10;3zrSN0rMdx3HdRsdUzDGgzcV06S3L9YSZVwISxsPBQQX5N7A4BG56JTs5bInaEZPTf/2UHCDahNy&#10;4RQ9s/pDUC3bC53NocD/Tb4ULxxxgpiV+NvnEEx8V7GoXzAdy4wfziGOXNdIm24qegVbI2Lp9Dzp&#10;NXUxwUqN90oLEv7EbDq3yqV+au+pJvTd8AREoOvsk/5kJSNjBaaxX5QxeCKl/eDCxujZud0cHvLc&#10;7n5qs0/8vt4ALwxzV3Scsb2Ib/AUwrqvAVGTMauVS/3Uxzlr3lDei5eUK+2QlerbI7kRbSRwLoi+&#10;ex7SAWd0ZXtOjU6RTyoqsUW2SUBDL1ceKA7Vg8E4af303s1tlTiOP0LK7QdZ1RP5LDWaFEvHqOI3&#10;j+aQhJxSxrIMiPrQ2CLLCpAF7aPtoeDORXiJikdRB4Tg2+05RFtJJWw/y9FWTU9t64i76AbzIry0&#10;24vbSlVfbKHtVAPS9YIu4hjeacxK/G0ypTRteIEvqEp05hD5QRS28YDnY9fmOeQOFxyQ/pCx1fFQ&#10;S9hLIKnouwT1SRYiem7pWK5ySNEEbnjjyTK1mojYb1jZQCTbQ7TDPTbSMitUI46EDdHWz581imnH&#10;Egpd78whB7KSCZIJZl3XaiWdtTXwbg+JCVTb7CVbpEfUNuPiUArraCjq0+XV4kUblXHYxpfibxMI&#10;7hNTrkhfBiEx7r+NLx3tKYwGnYiNRnew57HwEMRn13fsvZIvIrbAOdssE2IwXm0Jy0E/kcZNPWL7&#10;DMQbxt82HHoBEBfoZ6gU9fLt4/Go90fbsAysYoo4dDnF2sPnDLaMlSM1sPrUNvsnGHhkQixtTLQD&#10;LRuKLYxObCsSPxqyDTO81b60MyVRB1U/9Wlh3nTEbjKx3AClAKD84+NnnAFhpjM1fTYri2UFlMXv&#10;pyGRmTBT4kvxt78XynB0XJjYifhS5RMkJCbCbOuTPuaHwies/m0oxJiqYH4FfKWbXrGQu+PpmKGi&#10;he1HMe+XH6WkPzQHEJyyrQHRQtj1FLJozd52u2cPRaLnVvmNmYm5INwdEWPkKCQwvnU8nM++Mjus&#10;g29YjqLM8bqxXptgPsNiO5SFY450EuoKcyfRHPvshba7OZDK9sKpTqW6IUmVRf0U07InnCIyn7Ga&#10;9/G7J5b99vbDq2ZKvb/++P0W7dQ/fvXhY4/wf/j4Z69uf1Cv2A+3b998+6dv3r7dPtx8/+qHV798&#10;e3f1u+u33zy4vrl59e5joLXKN9++u/qJEOlml9xcv//mweu31x8f6Dfe3erX2rFx9+Hjv7r+8H37&#10;tY2+DeSHNx9f3bUXfPuOV/rp/YevP7z/9d2/+Of6129vv/2Pv767uvv49pe3vAVa8vrdzfe3d988&#10;uPl4px/Yvv/Th/fbv777+ru797/h3yLlP179/oe37/jX+w/fPPj+48f3X3/55QcN6/rDn/zw5ubu&#10;9sPt649/cnP7w5e3r1+/uXn15U+3d99+iW3wcPvX+7vbm1cfPrx5991vvr9+/4oR6Wdv/vx3vNCb&#10;bzmpHly9u/7h1TcPPv3nn//257//9D8//dPPf/j0j5/+6dP/+PnvPv2vT//t03+/2jZQJ/sNo+KN&#10;9akN8Prr37++22Ye/le//+YBucxwE754TOV6QG5e/f7j1Q3PcfGxV5iEGxmH2GVDpOOH3jPNWs4r&#10;/eObB3evbtpKXP+OBW+zHF/5/3zFb3l9Rvrh/c2fvmEsv7r+8PHX13fX23/83au7j3/B/3n99hbJ&#10;u+3/enCFYPzN0X/X95EAnj64+ulOIvrhP/x4fffqwdXbf/sO2cB1xJC/+rh9oERBocu7/OS3+cm7&#10;H3/YhBETkrcLuUwi+vru9oe/QpR+Ia78VBbZ/uGXHxFhHr2+vbt59YtfbP9GENmZv3r3m/c3mFzb&#10;BtJa/eXv/+r67n1f0I+Iwp/fhjxef72sa/tu23q/+PHj7es326JL5NpOyhvmp/dpv3yXBFunbpfs&#10;/4Rk/+HT/+Z//uGq+buiYg/8mTZal+f+M9qzO5FWN1hCjZu2pL59QAZDpHFoCO7AUCItn0V2O4J6&#10;/fXN93/RdgXZUvDW3UD+glCjrkeM7/zrvjUUvN7us9fvEIrD6A/t2/YGiiK9p2bk/7mCwKQPBSGl&#10;gELQ/6IYfv77r68+/Vf+/Y8//+Hnv/30D//nv7Rj5POK4upOewIULO6hlMDrt2/e/xtJyvavfxcy&#10;03XJF4rxNbNCl31vRdjXX8e041nSlhsNpunShabYHps6nQt48+M8GULMrr/+7tvt5NA/+uBubt+9&#10;+4AS/2u90g9v2aH/7MsrpYbwI69+usJHpeFdN0J3RP8+E4GBoWjh6dX3EAkQ0+2WHdFfa8iTE3bp&#10;o4fnnDIRWHvCBs/POSGYhRNDOeeUicQJi/GcE2s1Oalo+5kxe5kIgKs6jp5zYtUTp4e0v35xPqZM&#10;BJKAfjfG7GGBTk5q7PjUWKdMJMwCzv/5mNhqiROy99KYvUxkjwnDL3EiK/LQ4JSJWCeAJMaYMMMn&#10;J1ciMpEtETjGkxONkAkJnktEJiK4QAD90fk6CaecWT0hiHHOqlDBi0C+wyvveKKoyugYvDKVeBE3&#10;NMaV9zyXAFPSbbDKRFsPUWTpXPnlTU9PBVBbBqtMpAIFFL7BKu96YhS44QarTAQrSslfGqzytifo&#10;QrLLGVamYgujlQxVy2GYhJBIAu6cMa5MZSumR3nrEzdQos7glangxQH+lTGHefPTFQfkj7Nemcqf&#10;w7z9STqrJ6wxrkylcdEy4XxcMsen0sD+oabqnFehonYUrWscjo/z9geRwe3XhtIoVEAC6Cv2whhX&#10;3v8qKiFWZowrU4kXx6rBKysAIoQsmMMrU8EL+8zhlTUA+TmO8MfGuDIVCXzWy+GVNQBTyBs6spGp&#10;4KULg405zBoAAxWwkyHzapQwpFdYBYL9Bq+sAXQfDM1AjTnMVPDSHcsGr6wBdHMNOTODV6byeWUN&#10;QKshFJuzXpkKXuh5Y38pdDpmnsOfiiFD5guV4D003DmfQwEJEi9iul8ZVnWhEi8SVwavrAHAGXCC&#10;OePKVG0vO7yyBoAX3rfDK1PZsqGIfppDHXqGzBcqn1fWAFypBfrNkENlVcYb4jfpxi9jvbIGgBcx&#10;aYdXpsIblt9v8MoagPUiN+PMYaaCF3rD0FEqUBmzwf7CeXd4ZSqfV9YAOF0YDs4cZipFFADXns+h&#10;wlVzXPTfwLc514eFCl6EJYw5/KrojRaJMXhlKgHMqWQ2xpU1ABgvClSM9RLke8wGvDgfnDnMGgA7&#10;CjSUwytT2XtZmePxhiheYY+NOcxU6EOMG2MvK+maeJFXx4I9jXIVKvUxoY+YsV5ZA5Clfkgi2uCV&#10;qcSLmxMMXlkDYPTSu8dglYmwh4DQOKKRFQB4FtruGawyEW75Zued+spqOzVWq13lYrDKRIpsYH2d&#10;T6BQcIMViRyQMuesChERAPL2hgyqyG+yMoMNhcgONigHOliR92RzGaqwUAEvo9zTMKGEOU28VBn6&#10;0pjCTAUvtd4zVitvfqqsEChja6lx7HhDdRYByGTwKirjCX1hHXdI6fvMi4iNYa4pSzKoQK4A/DH2&#10;caFiXBwMhspQod7kpdIPnKhTVViotF6UgxhzmLc/YErcKMO8FpJhvKHkkI6mBq+8/zklH9IKxBhX&#10;pnoMipMYwDkv4X7GG4IcAIdk8CpU8OLAM+TwWVYbhFDx5Y31KlTMIUEKQzYENU7j4lICJ8lQqBgX&#10;KH5nXFkDqJKR+vnz9VJybLwhvICVGy4lgMtJRUUjoXJDbxQqQqJYQ8ZeFohpvCFAarA6xkFZqKSj&#10;0IiGHGa9QbU/KANjCjORzGQggwarrDZAPiq/c6o1BEQcc6G6f0sbqlBhULlnciGyz2Sq6yYrynII&#10;sRujykTN0jDkQpDlMSrsJ2oOzlkVos1+4nA9tZ+EoZ2sAHc/M07/QrRZhc8cVllj6A5PxzcB7jXf&#10;bwvIcbSejypvfcra6AliTGAmghUhKGetsr7ASZNffSrsQPXzqLbL141RZXVBjY5CteesMhGaCSiq&#10;M6q88fH6lXU5Z5WJ2FfwcljljU+rFyuULMjfEFvbxlDJ2KDabv9zhD0T6ciST30ugXnjUyZBmxNj&#10;AjMR2C9VhpyzEtRzjsrU7IXI1uwvsrbY4OOGLVOI6IurZhLGqPLG18VrzpEP2HROBaNSdxmDVd74&#10;lNJisJ6vlcqExqzDivPKYZU3PnUL3NJlsMpETKAKrY1R5Y1vr1Um8tcqb3zFqhy0zotM9Ji4MwWz&#10;xqjyxlefGSeoqx4Lc61UAeYEZ1SkNqjAnnHmG2uVich9EBUzDFzVG01WSK0Tgi9E6l4B/uZ8AlUY&#10;N1ltVUHnoypEYLqVrTJYZW3hisXLTGSLhfCFY1QUf+MXG6PKRNQ4U5NvmDEqIyisXj4zWGUiWMnJ&#10;MiYwb3yCzRRxGawyEWUqdGwxDhGVlaZRkSBwJjATwYpQqSOBZeNzn4/gI6fGhRprjBektPAp/IwZ&#10;LDufnMJLxyNWpUvhRZGhwatsfdoMKZ1zPq5CtdWCOpKRFQY5BWX7DV6ZivlTVdL5uIhLp+nQDYr0&#10;MzhnVsloaEVnDGMWQQYVboQknThrJWP/b3CVUzNN17TOpX70gkAQG/N00SoZ3IjPWGPLaoBe/+pk&#10;63DLZNQH0PbMWresCdQJEa/Q4ZbJOMJorGGNLSsDLhyguMvilsmwOOgwZxwt4JHyuql3hWNgVzIV&#10;nwuQY0hJVggUIIO8ttYtk8GNsRmug663SjLJoWSFkyuZbfxS+Vm4AWe2MGWFDG5cGePMZAF6Un9L&#10;dM2RkkKGE4YT4ewAWjClmeRmUGU2z3d3IcO7JO7l7ABVVYxjQzdcCEJtcMtkLfJlzWRWCjRpoy7P&#10;4pbJiAeQqLRmMisFtTCgnagztkyG+mFGrJnMSgFuZJcM25uEd1oAuAHesMZWdIlKMr8yTDogdoUb&#10;wE9Lc1W8KJY+CXdnJosuwfGRQ3yuudTlYcqkAu7PHNxyIWMmCWtZM1l0CXWV1BE4Y8tkvpQU/OcW&#10;kHUc962d+JgSfwcUBCi7m1Ca4bs/KmT+7lbfmPGSHMHPrWzzdpPNIPM1lxrzDDK0MnXgjkwWMl8r&#10;q3B+clNltpPC5H7BROafOGqmkbip9MEaWybzT9OCBVWHUJo7GTugkKnqEwPK2N0qUk5jI9zgBA7U&#10;B2WSwY2InKNL1AIscQNC5iAg2SaJjJmkoadjBemG0cRNl61a65bJsLkIljljK5hQLDxyVo6eLGTi&#10;Rnm8sW4FFQrSlaSBoycLGdxAKDszqVYdcyapnPROnEKGZY6PY3EruoRLP2l/a+wAXSk8XhKvQ90v&#10;nJnMSkG3p9Eq1eGWydT9hq6uDresFPAWdaOvwy2TEanDE7bGlg0MXflC6xKHWybDN0VKnLNbHXjG&#10;AuDlswSOFVTI8PK57MAaW1YKtGvBMrSkJJMRHXzB1e/OumWloGtEgDg6M5nJiJdQ2uOMreJE6bZk&#10;5QR1Wd5cAN6QnILFLfs4QHQsjM6jgkqlFPWxtwEKVJQEFR23jHksVDCjA6gRu6PCOE0IRjmNHh1m&#10;mUrM0OWGiBSIKVUm5Iwdx7SSIf8E4xxuRSPAzSpc2Hp7jj3KDe90ZnLUlu4Lm2Q+t0IGNyt1jLuW&#10;uREGpM+0s26FDG4vLZdDbZ3m2LZmTo6SrGT+TBaNoIIuK6BQUKqUc1FK55gJFTyqKy2fOtutkrEF&#10;CDQaMlnxo0CYLCyIWm6mBVAfWWsHVAQpDWfppGtISSWjMA67xBlbVgr0JLJqJrYeqUm2nnP+Otut&#10;gEgJOdHrwBlZMUlAXJDbdEaWNYmadDlgK5zlvGgEvR9501g0AnV/Fg7/UUWfYtqRq3SGVjQC3JgS&#10;ZyIrmVbN4lYVia5xs7hVMlVCOtYWF42mXQMYn8IwZ2yVjH7wTqkh0YrCjVZ/Vvy6ktEsEMfUWLcK&#10;KCU0aUFDaaWdXxJu/H+HW/Zu2DbmTFYkqspynH4X9CnOL4lMelKykj2ka44ztqIT7P1W0aj2fivA&#10;Us4a2iIaIlmoaNxAq3DHbFXT5qFbAb5qQs5j5YUKZrouwJnHrBJght3qMMtUYkaE12GWNQId9kDo&#10;OswyFeW5tHh0tFZBpdJ52Gr1wm+nyX+MXUFmyhhZgZhSlUonT2NkhQpmtOR2juwCMsWuFjjjXEAK&#10;ldqIEO5wRpaVCFAa2tw6zDKVMJJUEjjMsg4ht4fP5jDLVICl6FTqCEiBmhKgsqrnURlZQNTWxwET&#10;MwOJ7CuiIxSnG2uWqfBqNmj1eWrjedEgL5lGa80yldxDFacZzLIu+Er189aaZSpMY6bEEpCsC0gb&#10;y8szpjFTyTkkH+aMLOsCanws9OMjmlZP9e17ogV2ijDyP8bIChXTSONEZ2QFeGqvWaHy16xAT0FM&#10;UBHnjKxoEFsaC/iUaK6Xsi9UwruR6jQEhPtk5lKzpwmNOCPLVMTOdMGHwyzrAlrWceGhwyxTwYzY&#10;gWMWFAiq7lawkA+FCmbEIK1pzLqA9tZEc52RZaoL1izrAsqRCPk7zDIVwAzindY0Zl3wFWv21DF4&#10;Knz18Ut1uTYEpEBREWDe0RhZoeI4owrX0foFjErFFAaFw6w6Mu7hWTCstFoAxeowqxqEqxKc8gTi&#10;+2lTE0fnBhCHWaZ6TEoCqK2zZlkXKEVgaRC6Q069QxM0DB6LWdYFdAnE/XRGlqmwrsikWwKSrQm6&#10;mWAnOcwyFfdX4Hs6urHAUsGu8ZoOs6JByL8+dGDiJEnS7IMsJ5PtMMtUj0ktIyKOgBQNYk9jprKn&#10;kTKDNLInKq8zprFS2QKyXUMx3Nx2l875NFYqW/S3JumT2XZZkMOsaBCaw1u1q4S+8zSabm6lst1c&#10;vJ3EDAAH1cbWomUyRPohIJVzcdy61495FDcrXlDJxM0qYSXzVsaGWsWeODX3FzK6AFi5IN3ZmLQq&#10;NOZMZjJCbFvJ/KnbRM/QzA3H2jKLKxl5doLahoIka1e4cZeSAxusZJRLcPA63ComlRsmQFgb61bI&#10;yHzTgdCwe7gFq4yNew8cW6SS+TugQFmF2qRxszO2okq4/xBsl7HfdB3k3G9cNvP8icWtkIHheO7U&#10;BhOBqtxoeGa41wsZ8D8rz4XFWLkBvrK4FTJtbvzJ8/1WMam0PFF/hXNdUsmw+tXLyeCWlQJSwu2i&#10;FrdChlGN5nS4VV0CZMQBFnF6pgVgB7AihhmJFk5kCqaokakxk5mMnc1dc0Y6CHuicFOfNUeXFDJ2&#10;G0LqzGTFpHKtnxpxno+tkDEfFK9a3IpS4MShP57DLZNx4mAsODJZMal0d0ZTOtyyLsHX2Nzz8x1Q&#10;MamEf9FCDresgh7hsllBSE6zLCVc8MfgHG6ZDCnx0tjERgs3mus66ddKhi1DKaG1A4pSAPxHsMMZ&#10;WybjPk9dbm/okhWTynV1zolTyDQ2eso43LJSkFNkhdBAiaQFwGPnlmuH24JJRZKdZpRcUVm4baBI&#10;Y2wLJpWmjZY7Vci4J5mZdKSkYlIhYqMaUlLI2G9PVQZ6vrsrJtXWJYXM1yW1zSkVVVwE64yt6BIq&#10;QbFfnbFlpYCPo8tVHG6ZjGoqrvWzuFVdQrW/pUueZDK4kS6w1i0rBVUK0OLPGVsma7dKWvstGxiq&#10;ggCE6XDLZKgtyjoNnCKuSdqmYMB1l7LDLZMJEYDyMqRkwaTqFHb2WyHj7ObqR8cPqKBUQrSeTBYy&#10;djdIdUdKKipV3JxQMkD4tABwI/ni7IACZkX64easWyFTwBXwmrNuWSkobWDlmBGnPDYua+LGGYdb&#10;VgpCLiPMhkyWnqlY5tjKlkxmpcAhSU7V4lbIHgJLcgof2c9pSpD+J9aVCyuZOihZ65aVArYrNzgZ&#10;CVIKvcpLgm/xZjIrBbgpL+KsWyWjRZ6TaMbsLC/JPe9OmeVKRltIKnPOz+4KS6UGQo3yz32chQzD&#10;xMmRUrNYxkbNk9MCZyHDDba6jXPrT+b2kOuOHdDnQoaBR4cKZyazUuAdUbBOfLKgYEkFsN0sbkWX&#10;gK+W+2CsWyEDcUtfEWdsVSmwb1DmBrdCRvUESsjhVnQJXYeVqzO4FTLuyvOs19IbFddIHTAdbkWX&#10;bHlZRysXQOujl7pxw5rJokvcohfQFWkHwO2Jd2FMIVPASlXs57qkIFNxoHWZtDGThYxD+AnFoA63&#10;rEvgxpVCBn4cIUxToiPf86gKMlWXtXsRw0IGCIJ4mTW2rEswnigOdHZABbQ+AYRiRZ4KNBUzlMbR&#10;1roVXaJ2Nw6sj32ZFgBn5aVVsFrJMO/poeRYCqVfqhppkLZzZLLoEu5wBBDoyGRWCo8I6ejoONdc&#10;tdMqlyrrDiljv2WlQFSZcnSLWybjwPHardDRPq8bFaSkaY2xFTK40e/D8XEKQBWjkOSiswMKGe46&#10;JaQWt6wUNrfPAUmSokhTgsdDfNpZt+fZLgEiSAsgZ90KGWYJrZussVVdQvG7dZpWaOvWy87ZAQXa&#10;ChIfC98aW9Ulz9EK1tiqLnnxTFjO8/1WILHKj3i5jtJNlcA+8WhHlxQyXFpqhh2bq3Rh5cRBmzuW&#10;QiHjxHn5woGW0CwzibJOU8+jKmRw47Zhx8IrSFVCtviLzroVMs5u7rJz7JICVfVtrkKGAtpuODnX&#10;ygXhirv+zPNxChlRZtpZOZnMAlbFesWedPRkIeO44QYHZ3cXjCsWF5vbWresgmysMGmzJJPy+pRK&#10;Pt/dlYwLiIhFGKdpxasqYuvAXMFY55dE3UHncCsGBmqL49sZWyHTnaxOawu6xeWXBGJs3YaxktEi&#10;wemR+bhCVjEopV6NdcsqiDALxb+OhbdgVl++sC5z4raiPCVgWXCFjXUrUFfF8IiQGWMrZGxTlIKz&#10;3wrW1Y8YFjK5tF50poBdUa/4z9bYijmjZh+WLqm4VVQJwSdnJrMuATmg5JazbkWXEFdWT5hzmSz9&#10;XjmoqCBwomq1C6tKwKzoTCHzM9AF8KqenngQztiyLhFugxVwZrLoEiC5VtsOkg1pv8ntI7nicCtK&#10;gV4fKBNnbJlM7oPVmpDoSHpJElRcym1ISSVTXzByK+dje1JauOqSNyXlT2WykoFDfckVOw634qxw&#10;dahVlP6kdn59CnLgseHjEELIM+lzy2Q40C63rBQIz3NHrBF7fVLgspTkPnnsxMyxzcrYXojQWbdM&#10;BjeulzJsZaJhlRvmpCUlmQxuL9TL4dR6ZZ8UbmCenAhGJVOXTWwFh1tWCkQriesYu5tLL9NLwk2+&#10;sMMtKwVxe+rcq4bOr9xMKSkAVqxQqvudsRUyxkZUzVm3intFKVj9jZ4UMqTkueUH0AYjTQmaC9if&#10;s98KmfJoDx2cAi2vKjcaIxk1zpVM3LRxzndAxb0SoMfIM3Z3Idu4Oc07iDzUsckwcbhlMrhxV4iz&#10;AyqAlcs4qPF3uBVdgjWpI9+YyapLCOo4SFRQ1GlKyO2C77HGlpUCDW/Qk9bYMhn9BZ9YGENq89NL&#10;qr0O14s5M5nJ2G9cn2REMIg9FG6gkKx1K2S+LikAVpKv4CedsRUy/+wuLVzZpIpjGzNZyGQmWC0u&#10;CCOXmQTD7cTMKxmvyKns7ICKeyUWhyHkjC2bM3ShIBjhaK4F90o6xqkwpX41TQnlpRRlO/ttwb2i&#10;gRDlc+u1kFEYSXzS2gFZKXBwsN+smcxkWOaUyBjeInVTaUp0TAkwbowtkyElhHUcP6AAWNkBSInF&#10;reiSZ5gYTqSX9GoZG4EQS0oKme91FAArBhdjc3RJIfMtvAJgRStzMDpS8n85O7tcaZbcuk5F6Amo&#10;KrOy6pRgeQQegP3YkA3ZLy0DrQd59l48LcDcvIBzUX1fvlMNJuOHwWCQm2SQoZWpzWOkJACs1WCa&#10;xtRCSoKMG4fEKnPeEveKnYBn2XALXUIdLJWPwxKElPA4NWW8k4yV/KocsTMArOzbG7+5mVvYJWD3&#10;8HUJuyRrsQJ6pZmr4Za6hFRw43miiVGsZC2KkslOhub6hZTe21yJe72ep0Ki4utrg+TGqQaDYiUD&#10;wIqeZN/M3IKsSpHhfDXcIreP6hUkP4h9S9xr9TNUb9MAsOIL4g4wUhJkGvlNSLBtgMZiJxklFHka&#10;G7skAKyFOVOxDpKX2yB58nELq30LXUKOPMaa2bdOprMRiEG2QaJ+XNZWkpWnl1JaRia7UiCUTMVg&#10;JZOdDK2Fe1LtW1cKhCRhqGQyyGhdXykT97pklGNlJU0eFX6tvgEPDrdaycS9Vucak41AO5HODYuL&#10;C1XMLQGs2E5444RMJhn4VSqkGG7hL6G9hSq/jhkSc5Po6DNxr4iJagszyGwdP56wfZDk24NyMysZ&#10;ZCgT5zPPiqzgbZw3NMmqQqSyuWZFVmLySkpCBdmCoASl+koSAAUealYyyMBJqQoHlM0NbmCB1Rsn&#10;yQ6ifQaxD+oluAHWNCXNBhmAq1qSe82VAFZERFX+Qpn2QcKtymoJbmGXUJOSug9i3xL3itVL1MJw&#10;S6VwQWVunMS9AkOqxuxibmGX8DSt9rP3L+HEvRLMv5RPIQGswBuwaAy3oUtwtqu5dQODpHDUgppb&#10;kGF00QfFrGQqBV7Cyp4MuGwl5ZNNa7ilUiAiY/KEKeDST8CTp4ry9CaAlSEeJq+DelrBrYIkam6h&#10;SygXqQpen6Oaa7VdN6c7AazEQ6vg+P0JSLIHPmyUwv15SwBrNUdVvqAkAwCg0NEUY+kbwO5z4szc&#10;OhlP9Y9qL0JwqXOr14M6b0GGdxJuaiVDKeAJAuRm5tbJdN4iWOiYGyg8dQKCjHcwFXyM9ZoAVpw6&#10;CKWZW1dBKC5KoxnNlQBW7vsfUweDTNG2JLyE6SKqzlsoBQwuXL1mbp0MjVyd/8x5C11CCciv8uEF&#10;7hUPBpe32bcEsFJ3iVtAzC3IyMahnZI5AQlg1RGxIMODjWFuVjIBrBfZ5OrGCTKcY9xTilvoEh3J&#10;DNwrsUWifWrfulIg3s3RMRHogMtiA9GP2HjVEsBKMMDFhIMMboSozOlOAKtGIQUZEej3j7pNf7pS&#10;4MInK9a8FoMMRxzV0dXculIAF0SjTZEjRii3a67aN3e6U5cUNzW3TvYrJYpbAlh/V9Lcb0H2t5UU&#10;OPMzAKyYMpTPMJoryDAnWX9z3gLACjf221jmQcbcSP4xuiRxr1Q6r66S9xZekFX9JFqoiBsnca8a&#10;FxRkSAldBs0JCAArJ0DigoKM8P+Hs2Pm1g2MBbdOVuh0UmQMt9AlXko62WIlu1Io9JjDqiXu9Vcm&#10;1dy6UqjzpvIWuc665jor+UfkGmFONDJ8OsQ/hecpyZ54AlUlTyDzwQ2Emymam2RPnnMq245nRnID&#10;XyI0V5KhubhNxenGxk1uvKmE5kqyJxDuN8bT7WuRezC5YZoIzZVkcCMCKnQJ7T+TG3aJuHGSjJUk&#10;Ui60MoWUkxsdOsU7IMn0HcC5TG4u3p1kWEEP5QuiRHdwowyJuXGSrLg9CDYJKelKgdUHiapkspNV&#10;XEu1baFeyZib8pknGVJCOzhhK1MWNrlJzRVkXnMFgLX8R9xx95YCNk8bJCH5n+o+d79viXvF0U5b&#10;LcOtqyC4kWykVjJ0CT3MlA+PYu4xt/dXNWR6Je7Vz62rIKTkA1rUrGTokjfNd431+gq47JOuQLSX&#10;N9xClwA3IMfe7FsnI/2W4rLCUqBxYtsAKtIiXeZ+C7JqAEVdZjO3rhTghgpSc+tkhBYJbZp9CwAr&#10;ESrgk0ZzBRkN8/BgKG6hS6yFR1S2bUBVqHuZStUE6RpZ+RRUVakkAxdEMF+8qMAnBze8cQavnGTM&#10;jctbrWRXCuhIvK9GSgIui7KDm5pbVwoVRFCZFiQEtCXBzwU0VHFLXULhYpORhoMkuVHRxVhBR1cK&#10;Va9JcutkzA1u5nQn7pU6JNzDQnMFmdcliXulOlSBqm/f3chSX0mqx5DgKjRXAFjRXOQoGV0SZKXJ&#10;P0omA8AKNzwf5u4OMmwu/CVqbqFL9I2TuFcQ1VhdZiVDl1CWotzR9/uWuFfQDqQRGW6hS/TdHXBZ&#10;ap4QuFMr2ZWCt/ACLustvMC9MkjOjlnIrkqqOJTxcr0C9QovAOOGV1ck8KpUx3vLNTCvxUs9goMK&#10;XgrNS22mrg7IGFUGSVDhuKviz/fzGsBVSgqaQx1UII/Qq4ZXmBWVc2VUcYBdqdGkusODk+9rSGqq&#10;SUROqrIo3Ly69vjtPCpCKVjsbYQ/vKiMP5Kyv42qeJkiG0kFLyeHWaZV71fXN7WGBidDFa0+L6rD&#10;OTnsVB/yPpRNEJVdqUPkzldQfcgXdLLR3zKE+lViNXdyWw14Vdl4cZZTbxDAUnLYqeDlXk0JUiVR&#10;SrlXg6qKAxhkK9GqthqUdaiqDveXc1DBSiED8H90Xm94GUMgqNDyqmMFWaedFyBH03Y7qWpWSjYC&#10;00o9u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RdwAKOrgko/JhJdWiW3FK+uP/QjKbGlPwAI1Ib1h4t+/EVF1YN5OeHo&#10;Okc/arMMq3VCBBUdipwTIlClFLm5TFcL6k81RYXjAmUqlGJgSn95KdnoqsPyooROGyGggQJu3Kqp&#10;pCL3kFpU9/O6EoaqeXVrpXgZmBo1Cdq8eD3zsjLz6lTANKltYObVHy2vN7suuhRQ+K6NEF48/Qyv&#10;rgHgVeXsxH51KsLOZYXd2onE6NoIcUqyioZXpyIcVqEtwatrABy7OCEMr0510tWazDXBq5sPOKwx&#10;7Q2vTgW8gHiO4dU1AIA2argYXkFFdyCjN0CLtv3CrFfd6pOquoQywvs1DNApZj35eGJeQfVCNtQa&#10;Bna0YAymfho5RG01+OtlEs+ILzUq8i4LfHJ/voKqwD/mbUStqMaLJGeFkUwqnDGV1S72KzRAQeaM&#10;ng+sKZtFtqDhlRqAylZG5gOgCvQWK9/w6hqgwELsstivoKo+I4pX1wBaR0V1Va2jAi2q9XxQaT0f&#10;pVV5kp4GPUvUt0tvFUwTUF2qWTQqSsbS103sV1BRCrZqK9zLfOBEX7x+TaUoLIw2Qp71D6raCl5d&#10;b1R9BINTJ0YfvE7ApYZX1xuk1KogFVndnRdd/wwYAXR/o6Ibd1nL9+crqEhjqPrRYg273gBmTUFp&#10;w6tTUeBAAR+o6tHnhS/A1HZMKmKeqmwlyOvGS9/LQUUuliq5fgUyFF4svlnDtDfYL2OLBi70BE9t&#10;+uZeQfWb5CJggvSd6msIVFzJYVAhvdT5E3IYmNDqjmkq31K1vI0Q+5VzaXiFBvjN6BP7FThSulpT&#10;KNDwSg1AUoB5pwSKFF5gNA2vrjdO/DYmzAcOLtbwS9Kt4RUagCLAhI7vdVQgSIEHqEahLFkbYSUp&#10;KtsmqPRZDgAp+ZGE7My8QtuUjlIyHxqgSlIbez4ApFr3BhS0gBluv8Le4E5hNe7vlICCYkc9TPUD&#10;TOq+y3VXmjUMKCgnRUVKcZ92XlWgRM2r6w0S/r7qXRmwU+woismZNex6A/uQwiZCDgNAWi2llY5K&#10;ACkVl8u1dH+Yk6ze2WoRu+IAFvdRncx46rYdA+CiisVzOXaqb+2zUVNJVu10jUoMNCiYRIwptYxd&#10;d+CsVKlOiEOfmd+zINN71tUAhYCov2s0VdRI5VFv8q/x/vWJfUr0Da8gY8eU8Rt4UIo30SNS8era&#10;g+AUYxQnOgChfhGDTC9i1x7E3EovihMd6FPUgPI8BCC0QAwqERTYWNtnPA+OV2iBB9MypaVIxe+8&#10;KGRljnMAQgkmElhRwtFVzk8Bmo1shA6gLa1qIADMoc2rqtCreXUVQLm4t6lvwNO6s/ptz3VvCAQe&#10;9ItTWgUEggosDYWJxBIGHvQLokAp36Cqo6yco4EH/amOoeZyDiri4M45mnhQstBMWXEKkbbt+luz&#10;B7OGXW2U29ygmYnZdl7VRcTYAYEHpfoXVqLQUEFFbI9CiWZe/fy/gQkahDFgijYvHgIsh+HVz/+b&#10;R7My3LIA6nmoAClFcdsISS39KIdKUJF8rKpVXYEhpZIHwHqzX11tUEi8gC33eiPAoNU/StmjQcUS&#10;qo5apMS1NSQ88lEOsKBChdLoU8wrwKDUYlcIY6rdtBFSakfVa6ZsTaO6QCKpoEpQUehfVUUkOtR5&#10;/a1f8/37Iahw3pYGuJeNAIPykCsYkuDVrQ2uBlUXmkBUnxfOdgMYSaqDAKnJCqMkYeOF54ZEQzOv&#10;TkUNgnLtizUMvfEGP6p4dSrezGhEw6trAJKnVEExzJ+2GnR34Yo1vPo7BWwKxqhZw04FTodcb8Er&#10;cKCfH3okGDkMKkxlOnAYXl0DUMPEBbQDPAo2sMp53stGlCr9wcmh9HxQPXHeqKBKwkAJgqtAYlDx&#10;uCGR18yrawCqBdF4QMhGFjetd6/RUYECpdw3zeINr65tMEVdoGNARzFSlBcxyN5ssjnLiQEth4+p&#10;r0IThHaYX2S6GMDIKE/6xZdlDnOQce0pZ3biRok4VcvW+0slyKjMqM5yAkArTGdyIMA3tDXEJFA2&#10;duI/aThGJSMxryDDz6mesAH/BIAkZSPIrGwE/JM2fRVyM/PqZgrKxmQJ4ORtC18tOBWoOMnIGDQV&#10;TqgmHbw+FwaYmVcno4WdcjAHaBTYPihwc76CrKqWG90b8M/FfoXesPvVLQfMIRw3BtUWqFGUqPIf&#10;Bmi0UPvV4u1ebwTZCxeRsDdQL102HlWxQfBKMvSGuZffARrlJvqQWnA/ryTDRW/eRDyQY17PtzJ8&#10;kwzEs7m/2J/GCz87QzTT6lTStfyOoqXVaNDEwJLqb9Xx7k0bkh7btD7VFkPtVqeypig1ejsvTNFD&#10;LWGnwtGunsvcwp0Xz0qj5ZOKMEzFl27N3ncUK33T7sZEHZKKDEheN4ZXf3CQzAjQwohhp6InIcaN&#10;4BXoT6rGVeOBWw1FEldbeYrNPT5mXoH+pHj9BYJW8OqPG5LwVKEzLsY2wioayqUneHUqOmE9TAlu&#10;zKbOixCiqXKWVCdF2k2RB/qTJS9ezGZenYrCylV65V7mA/0J7tZp+aBC4im0bHh1DYDTsYxKsV+d&#10;ir6ryuXwDvQn/XcqhVfw6tqGyrCV3y3WsJsbB8hFt1+divsfkITh1TUAuaCFuhPz6lQ02aD+kuAV&#10;6E/MXpLJBa+g+rCCJkeQGrxN5uH1MC6HpCK0RElYM6+uASiWpSxsapm1EdoCVgTWGhURzmrDcr9f&#10;QUU5cIWRYoOC1/Ew+WZJRYX0pym+RE29zou+1mhRMa9OVZ0wHyKX+R2YUboOqvzipOI9VD3v7s9y&#10;oD9xfYNrNfPqegM/IMaD4dU1AE8H1SUMGW8rT+wLzLPh1TWATYslptF5YSqr8xXoz6p1akQ+iJBB&#10;V0MF/24bIWAbZWIHEdFlakmbNQz0J62RjIOIT7cBArun2qORjUB/4qhU11cQ0YLpUCEOjm4bIu5N&#10;ZfYGEWggumCZ8xXoT86JKTSCzd8GyH6RDqPWsFsOX6pWKDnsRMghuZlKNroGKNeyQANw4GNemCl0&#10;R7jXUYH+LA1lVFQQ1bwoz2l4hQZgDUWEnqpkOa+jjuX9vAL9+VtAxSxiUH3R80r3BvoTgC8PUqHn&#10;g4rjRdqumVeoAGIVl7krAzPKlQJo1PAKewO9pjYsMKPw+hh3L0mwfZvBwhvoQVJRBVQVKKIDRedV&#10;leeN0AeVtqMS+sk7xURTeC20EWr7MAGjpJEcAqRHF4nkxdPXyEa3HDA3KMljZL5TaRs7cJ9PlK8B&#10;zpHC3eaFbw5MkJhX4D4pQ4VbRMwrqGgtXeU07nVUwEVxfZPCaHh1K4Xdo8Ch4dX1xgEGRvmIAizK&#10;Q4qqJIZX1xuED/jPzKtTgd8iSdjw6noDVGo1nLp/OwRYlGAKsTbDq+sNC7chDtLk8NcfZWyAQIvi&#10;WAItZubV9Ub52QyEnhqIbYRv8gOVTy+ofg+KmlfXAJg2D+XTC7Ro+UVNvjQ4lDavwhG6NexU2t8b&#10;wE8arlR2670cBtWvH9usYQA/QbSrvIB3UGn/fAA/KwZr+gq/g0rHHQL4iUsfZ6BZw643GJ5JKcK7&#10;20TjicVG+1LDq5NVlEhtV1cABQmuIQrZ6GQV/VK8ugLgJUUMzdg2AReVaABG1NcQPxtBDjOvTmaj&#10;lYEWJQqLZ9T4D4MMDOzHmDaB+6RlIk4HNa+uN8AeYRDdmwCB+6zGsgXEuJeNIDNXV2A+qyELwFTD&#10;p9saVUnDTKlbGsSHeeYpVp0M76uaVT/6ZGGAfVGsBpm6TAInWq3LVSYnXv92SMhYMhX1OOqNCKTd&#10;F9yc2a1OhrGmnK+BE61Cgc7tFWS/NVaMaPSjj8L4/igPdlQaJUph8JS4F/sa4ulU2ZVJBmDZdImh&#10;w1fycpieJKvS/MaxkYhPi1UiQ6ENkcqk6uYaiE/wQwbv9Q4yu4aJ+ARdqrKXcY63eYETNWlf1AJo&#10;RGSz0HPc6I0gO9BRar+6AiBA9HDWWgBFKZhmsIBUae/zAv1Wterub5MkKzSFOMsB+CzbuprvCl5h&#10;oFheoTcAOTsLKnCiv9a1mVfoDSIHPOfNvILMziv0BnXWvibxi0TKvs0kPJu7MgCfZHACzzN3SpBV&#10;p2QjGwH4pFUysS8jh0Fm9XwAPgmKgutVvLresFZo4kSpe1JNIu5lPsjAlpjCLDSE7ZsMr8poFbw6&#10;WVXgMk7lxImygLiVDa+ubvQahgJAa1ShdzGvTobvRQWIBk4U20a9vIKMHBhlRwXgE1uUiu1qXl1v&#10;kKxvigQCr++ygVuejBazhp2My8I4h/AuBi/QVCahLcnKnBc66pM4UWKJ6uWVZD94RMW9jCj0eb2x&#10;sU3XziT78uRQ8wp7g1ITyluOJd6HiM1mor18u1Px59O4NgYZLrZDaHrihYMZeLt7SRxkj+trYl90&#10;eQpmdNYFenSrOgYZLlGjE+lNEsxAVJkEn0FWCDMRhf0EWpQSJnRiEaGbQXbQOUftWVcDMAMSJCwc&#10;Gmb2BcEUMCqY2h6d6kMSuCnENchIiDX2LzdrZ0aRbC5NISBJVm5Ho0ACMUo9/xeRacMs9A7vHGD3&#10;t34ikohjZmUOCI0/yHD0G3wPRkMw4y4zNQIGWfnb1cxCg9DNRr1ZSFjqY8QVawxTYL2dikeVSsxK&#10;MuL7Xyf6oUG42VXdRSzsNsYD0TeusE9UDX3iMHqY51iSUSq7cEhCGkMVwAwYuBH9TgYz3qeCWWBA&#10;sSPIgDZXTJKBFFACEtBRFCoJf2ZmQYZ7+jrNGxovdt9quD3A7NxfaEEGCgzEpMiA/AQQtMqil7Ep&#10;uIXqoXUnnY/MtnUlAuzhtyKP4NbJeDfWpWa4dXUAt1+DU3DrZKBBqRYv3kuACWLfqomDeJslWWlw&#10;ld6BIRbc8BIYaz/J4FaFA8xK9gcJy2G5dTK4cWErbqkSvvT5UCegk9E5/FHQpHu9FbhQ5sYz0uxb&#10;kBVmmOIShlu3RioH+GkyImnw3ra7PCcVPxFzC11CzoLKbsLU+Y9x60qBRCrCrmolOxma61GXvZhb&#10;VwqVtlUW2v3pTlhplYFWt1sgROGGP9ToySDzJyDKih5g4dHMZm5dBRGkBA1szlugROEGNFrtW1dB&#10;T+qCFa5X7FtXCnAj8Kjm1skIiv62RhTculI4KnRjPIHo4H4CXgeK0shkQEXhRgjBmCVB9uTBBshU&#10;rGSARYtbvb7uT0CQwY2VNPdbwEVrJdk6wy10CUWGVS9nkF5tA7yUBNkT27pyA+6lJICm/gQEGScA&#10;gKqSkm5gwE2e7sCacrrPx2HugICNes0VZGgudILi1pWC18qBN+XuhpvRJVGglPrVJJ6aOyDI4Ebn&#10;IbVvXSnADfidOm+dzK9kwEfhhofK6Mkge9J8pEKm9ycgYacA7MvEvtclQUZQpxJyDbeuFJAS7BJz&#10;4wTylNMNLNHIZFQchRsaT61kV0HcUr+pWmIl0y45cBQYKQn0KT1SuHHU3IYu+S34KPatkxGApq6n&#10;4tYNDKxXPCxqbp3syfOBCidGSkKXUEBMlVQE0t2uDrgBoVYy2Q2MyryoSqdiJTsZhSWIJiluXSng&#10;NyXworh1siox6TyFASmFGzA9c96CDG645M3cAlTKuxt/iTlvQUabYsCeRisHrLRsUDwoYt+CjDav&#10;PN8Ut64UCjL/MdFD9FuXSeoWgVUUJyAQqcztF/B5L5NBtphbVwreOxMlTBf71pUCK/lbekfMrZMR&#10;paBxjdElgUsFE/gLuhPcQpfgz69Kdfd3QEBMC4FYZV0Ft9AltMnBFW24daVQ3ID4G26dDLAz+ty8&#10;AwJmCjfgH4ZbkFVkhNiqmFtgVJESPE/mxgkyLyVRmRS7HM2luHVzhoYIONrN6Y7apCVaPATEvgUZ&#10;cVyMV8Ut7BLAvkzOcOtkSBb1wxS30CVVldtJSSfDKqEhqeLWlQKFLpibWslORgAHpJWSya4U6DwE&#10;Dt/EAwKxyvOZGtFqbl0p0MSRHp9q3zrZkxLsZWDca65ArRK+rMomRkq6Ljm43cqtec8tAKg8p7Dp&#10;zdySDDkuR6Pg1p2ocCNdwHgwArmKSgDuYaQkQKiVea1q35H13ywFnJOEFdXcuoFxnLw6lBWU6FWe&#10;i9SKNCvZlcKB8xsfvZCSgV8t3Kvi1pXCYm5BhsOEIL6ZW1cKi30LMgAlLmoUcNSDjrW1AfeWQpLh&#10;ejpN7UcqCHfh4jKl64zhFmS8Z+k/Z1YylEKVzlD+yUCyHhiUPNkFtwSl4hyrXNH7lUwyjGUq3Rlu&#10;oUsISfJiNNyCrEA2pn4hvU/7vqG2sDAMtyDDMAEjbeYWuoT8FOIIhluSkcih7u7AtAJq/1Z/WLFv&#10;oYIO9k29AwLVWv3NSVMx3EKXEMuvtLb7GycKmVaFcRrLGW6hS3BfqCrNgEu7lBBbVwjrQUYlU6rj&#10;mbmlUiCNTuEUAhLLGUVTivy7T6BbcXoAVTeaK8ng9iWUfLtv1Lb7j6zkIKM2Br3sDLc/KAUjJcRJ&#10;+yBxYmNlG26pFOrZIc4bZ7lzw8D4mtciiKNORmm9EzDF7ekeZFT+qF5FYt9CKRD9UZ3tAX/2QRJD&#10;AOlquIVSgBvBNDO3IIObyuLlmPRBEv9UhewHGVlNcm6hSzBD6elu5hZkQJAICZiVDF3CQv6YOA6Z&#10;531JsGUeND4VUhJ2yeP1UnYJ6TvBDa1sfOZkCnSyB9haEw8YZLTPUSXfcMgHN8pmGaD3IANJWkCR&#10;+5VMuOuXu9vNLXQJDjxVOo/bs80NQ4Gby+iSIKMR0Q8az8wtlMKjSsaKu5sa7G2QcKMRgdElAV2t&#10;alGXwV//JJnft65LAIbWO1+c7kDKVrXOCrcKKelKoXADp6kJ8JOYV4DDHx4rgltXChQGemD1mrl1&#10;MlxIHDjh6aVwZttuHFYEQI2eDDK44Z0xdkngV+HGShqZDDK4sZRmbglgJSL5NbEOCky1JWFBYGek&#10;JAGsPxTTM9UcfoIMblVnSUhJ4F41UJ+gYJ9blRYwSFS83Y0MV/tbtZRMsnK18xAwc+sGxhNDDQC9&#10;OAFRcbVCWwrPBb6gz+3DFWCi60mGq73KGpu5hS75wM7UJcI/2AYJN9xq5g6IUqigJ4kbGV0SZKzk&#10;UQW27zVXFEPFE1HdlMy+dRVU0GgVW8RYaksCNzKnjJQEGXOj1JCZWwJYyWdQdaUJgbVBFvSemJhY&#10;yQSwknd4mng3IbDkhtWluHWlQKU8rm61kp2M4C5pFuYEJICV0AMqT0hJkMGt3vlmJUOXIMfVnf3+&#10;/Ra4V/aNG0f4FFCMbQPokkj+sFrJTgY37m7FrSsF/IyUmDXvt4TLXrxwTByHl1DMjTxW0xgkyZgb&#10;B8C8qBLACqC0ipaIfUtdQhKJwYbiWIy5VUKfWckgQyuTM2TOWwJYUeUK8cE2tUHCjZU0t2ngXnmq&#10;8BJWc0tdUg9vNbeuFNhq8AbGOxO41wLBVLDp/sZJACul9Lm9hZQEWXGrkgeCW+gSgDM0kTDcOlml&#10;8aiGGhiQbbuJUEnNFWRApdDKSkpCl6CVnU8hcK+EELhwzOlOACtn9GFKT3Mq25LAjW1T3LpSoDj+&#10;F8y42bdOBjf+MzdOAlhxBamy2nw754Yom31LACspei8Tf+N13rlVTy4TWcGr1cioB0GxEHO6g4y4&#10;IqrM3G+Be6WGHEXrFLeughbc4o2DKlFZJD+Be+XNTShZ7VtXCjhZSBw191vUXS0A64+yzKPwKoGV&#10;Z5WTuL9Ng6zgVbyhhZ5MACt5hKr9MIX4mnDV3D7qJRxlVAuoBvbYzC10Ce4Sqo6ZuXWloKsAgTzN&#10;uXG6jeZKACv5aKqrEgUyk5uUyQSw0rWwCqrdS0mQsW/EydXcQpeUfWFqlVBPrs/tAmRrMPQ/CWC1&#10;laKSDF1S7z4hJQlgRSZVTSV6sOTcKmxhuKUuqSetud8C94r4c7qNzRVlVfEncAcYXRJkrKSdW1cK&#10;AP0xYBW3Tsbc5G0auFdqVNIzVXELXUINsstkXAN8bNsNKsVVqUyysier2eq99ZoAVjy2MBSnO8i8&#10;9ZoAVtJjwF0abmGX0Ffg+TTe0MC9spJgc41lHmR/m5vxqiWAtcrHOW5pl6C41Isqiq1yAijao+aW&#10;ugSpYZBCSlKXYKmpiFgUd/W6JAqukqLkarTRfb4dnLq48XyYuXWlgKXwdX7lwL0u5taVAjipnypV&#10;cH+bRonX0pO8cszcQpfQSfFU9mTCZS8rJQFgxQoCc2bmFmS8TTkCZt8CwIqbl5eR4pa6xHpnAsD6&#10;/GHflOYKMkDVeJ7MvgWAtWrwVHeeeykJMmDOlEQ3d0AAWIlkuuo9P0FGTJiOGYpb6BL0j9PKUbmV&#10;LDYi0EpKQilU5oPSk1HylcpEgKMVt65LaMZICqjRyol71QirxL1y36iMNPRi15Oorgoj3N8BCWCt&#10;3lSmngJKOLgRXT8MtwSwApZVFUUQpeDG0TG5fZSIDzJOgKmSPMhKK6hX/sC94qBUkZUkq6RMU9US&#10;YzXmVuk45h2QZPgiAHQJKUncK6cGGJLQXElWd7463Yl7BcD6Vm+cJCNvlwecmVvoEkRSZcrTMK5v&#10;AF4PZ5kn7vUg90GhIgZZhfLNjZMAVvJBqtzn/Y0zyHhkmgxQog25JBQJVTIZZJjmLxPr+Cbu9UEK&#10;ukEhDTJc36RX3kvJNwGs3DhkKd2v5CADOVOg6lutTJJcW0nQYziWFbdOVjnhlYQuuHVdgqVQiDoz&#10;t05GhJaAmPCXkO4Wc8MbbfRkkmEFvQroL+YWdkn5BgwqgtTBNkgsvEI4GG5dKVTKO29hs5KdjGgf&#10;r3w1t26XYJk7Hx7emD638mAY9BgWXSNDRJwPL8l4B1huXSnADW+o0FzgvNsgUSXstzkBgXt9ktmk&#10;on2k9yY35535Bu61ivahloWUBJlfycS9QlcPsds7gMBxzK3wREYmA8BK7eCSZcMtdEmN0fhLwHm3&#10;QVYuufLOJBkr4uKm3wCwUgS/yoaauYUuKWPG2JMUHom50THCRKCTjHg3TluBM8fZHdzwKZg3TpLp&#10;WD73WXA7qUgrXsJJBr6ELEklk10pcG2QoqZOQCcrbqr5MbjTPjeq2NK6R0hJkHEH4KE3misArGS2&#10;qiIA36CCmQM0guFtU4MXZTDMzDoVyFBuDnOXBny1suuVCRRUQGxZRWPeBegVn6PTkUF1sPQFcb63&#10;SQK8WhVblRoJKoDRD5VsjQ3Y9uyHvhimOmNSaQ/XN6CrOBjpI2UEpOuexcy6EqHBGBAdw6xTkS+K&#10;787okMC74gFyV3ZQISD8zzAL3CoNF0lFM1MLMg3BJh27SUjloVUT6nsDIcjQIQi/OdaBW33ybKtY&#10;vOCWSgR1YNxb37PbFah+gCWKWyerSi708hQHO3CrzycudpOuSBZG2wC48UYV8ARQ4Y0McwRby1yi&#10;QQY3BwnFHghuaAil/IPsb5BQtZJdJWDYcUpFAJNz2QYJN+56o5AT7srDuWr1CZkMVfILd1Vz63YF&#10;R/v31SC4dTLmVpMTMhm4VR4b+CWNlATZglvoEnIqFSSUljy5b1xuRk8m3BXw0Y/atyDzUhK41aoG&#10;r5L/SfrIuUmZDNyqDpfi3khuPDbMCch6rWBkVXFSlHdys3MLXVKZEkpPDrir1cqBWwXoQbMpc7qD&#10;jPuNJ5E53YFbJbxBLxxzmwYZ3Mq8M6e7KwXC98QF1Nw6GZYCd4DhFrhVKppiJZu5BRncfq+OezM5&#10;cKukquBMM5oryOrCV6WHCaA0Ua5idiSCiDsgyCqlDxiZ2LeEu+K5ds7rIINbwdkNt64UWEnyio3j&#10;IuGuPMBUiXYG1VfyjYGh7MkgQ0p+fTlCSkKXYAShls2+dTK4yUdp4FYx8LhQlZSkXYLz2gQwvwl3&#10;xZv5UK6EIPO6JHCrlIMHDqRWMnWJdVwEbhVoIUWJzEoGGdYrJ8Bo5cCt+ts0yMoyx+0tzlvgVqu2&#10;zUc5nIJswa0bGKVJqkf3vT0ZKFlv4QVutTqXnKZQFs6iphTg5hI/eYk2Mmxl/Dlqbp1swa0rBbgx&#10;SMWtk3l7Msq8eld5kHG68SmYd0DCXYnyObskyBYy2ZUC7zccagKoT237tt3FrRAb93dA4FZpa//r&#10;O70/AUEGN24c8+pIuOvva9HoySBDSsp8NXMLu+T3Jay4dbJfmTRppqTntg1g36qjl9AlQVbcVHEb&#10;8PzBDbvEJOwmGfuGKCsp6UoBXxDnRs2tk/nzFrhV/FxE/hW31CXWMx+4VUwnvGNGcwUZVhBuLrWS&#10;3fGBfxJVoubWyfw7IHCruAooxGZEMlTJC9iqMrkCtlr+WmVNBhVOZcq/GDshwK40U+P9JmYWVPjm&#10;2TTzCAjQKqnaZcrc68igghkzMzoyMKssBu8iw6xrH4/xCMjqh8VXgYCgghkvRbVnXR3QL0N1hCJy&#10;2DQdV8aHQl5C+QdglT7AqqgNXrBgRjk8kzgIfq2R0ZqXyJTZs05FCVq82WoZuy4gmoI3wTDrVItl&#10;7LoAzYh/yzDrVDzZiKWbcxZgVUS/9M79OQuqKmtZq39v+QTEFUWg6muAJ2s7fVQEQF2gAVXFYeEi&#10;N0EF6JqZqWXsuoBuKkUllrFTHdRifJqMeMqltQWhWZVqlJFUAAmJNpnbM3CqF+pK4RaDinJT1VLa&#10;CEjXBbR4+zGlSMERtPUApMolo5h1XUCRGODdZs86FcyOKqQiRL/rAnBlL2XxDGgr6kpFGgLaii+4&#10;ygMIaQwNwqapKsPPR0Bbr8fzaZA/g6yaRapUKei6OqDZCKrufnKDjILBDgENXX+avOhVZZyRg4z7&#10;AreukEnouko4ydg3N80go4gvFow43NB1VXICpj1ElZJBxgv2W6tyewig64YFyVmq2PYggx02k5td&#10;Vww43xSaFnadrJrdqnc9dF01nHhpjWU3yPBQkWolrC3oukoBBapckoNMN5SArqsH7g5aLalz18mq&#10;mfuPqS/wfARatWq+GLjAIKN9Ob0Vhd8Cuq5V6HmuoqWDDMfRD7U1zUFIvCqvFANPgF1XRtzg3MaO&#10;XdcqNEFVxdJh18k27LpWwcGiurrDrpNRiB/t4GbXtQqdHvAyGslMgCxxH1WxhGGGegDKYmy9QUai&#10;HDXx1I2QWFcQs6aRC+y6MsJVQjKBY9e1yuFn18mqFILCezDMUA+USjSpWoOsiowSbjXnLnGrlC1h&#10;UW4tI6zyQMl6UUnkKua9KQIGu66MMFVI4hQQK+i6euB1+76EG3uQEWwlRqJu80Sv4qGkbr1ZzNAq&#10;KEycGWrvunqo5tYUYDDsOhmSyUlQN0IgWGlnUaa3YdeVUZUk53WsZte1SrWTN3U12bsgq3I6psAH&#10;dKEeLpI6nKgEGXN7y8UM9UD6p6lAzCiDDN1Aq1K1mF2rYNOqdyTsgowiYrRRMuwCygqSkkeCEZUk&#10;o8U1r2vFLtQD7AxCiCBHkJWFY/IRoOtahQvh5CUjDkKSUYhblR+DXagH9sCduySritoGAAW7UA+I&#10;ioFuTjIi+y+DgIIu1AOJeqZgxCQDPE6NfiUqoR6qabt6LAcOlroueu9CPQAKM8EPZhdkC3ZdPeCp&#10;M4gruHUqGotQ6tqtZdcO2GEGKQe3TkW2NmXsFbeAtFLh0RkqQUWSJTug7taAtAKpN2UVCurfHG+V&#10;ZEleg5HKgLRSY9NJSVBtuHWFUuVI1D0eQFh6y+OgUq/ygLRWj3iBcGQlQwud3CEmuF/BzLYDPESc&#10;0RBUdT1+pJR0bYJSMAVhyuZtYwRKdlJUVUlJ1wrvalZnrp0AwoKK4QS489a1whuzTdmyAYQFFUPI&#10;y82tawVahpuEQlayU+FnpaehmltAWokCmrJ4z0dQUd6OLmTKcA5Iq+cWuqQeBYebW7dOtEwGEJaV&#10;ZG5KcwWk9aK0v7pOg4qVpAO7kpKAtOJ6dpZQUGGv4Vdxc+u6hMJNzswLICztuEkiUnoyKriWdnUr&#10;GbqEYhgf3ILC8RxIWJ79Bk3ACegaCCkhRcpx67oE0xCzXhjMAYQFvIw73nHrWoFaQybYw9w61UIr&#10;B6RVcwsqYMgVSDH7FpBWPHtOcwUVdzd2iVrJgLTqfQsqEK1oBaUnE9JKQzd1AoIKe5IHi5tbtzCA&#10;phocLO+FTrXh1nUJt6LTk4mfxU4AQqKkJLSC5hZUqGRetopb1woF61CnO4Cw2CUvqhEobqFLcKYr&#10;KyiAsL+n21nmCWnVUpK6hPZlJiZewL9mGRLiMdiTQVX4WdXlEbpuYegTEFTY5TQzUfs2KriWBhJ3&#10;QFBxm55E142UJKQVD6dy0QQV9WwpWeHm1rUCveWdpZD4Wbraqrp47FvXJehyd3cHFaYzIAhRrxdu&#10;XSsgyS7KGVRww3GoNFdAWk9uDiclXQMxZPbNceu6pKrTOm6dCiQyhdmUPRlIWH+6Q5dUk0f3xklQ&#10;6+9rXZy3oFrYyolqJSSo7oCgqhwKekWZ052wVj23/jLixqHNqePW/SXVvkzpksDQPmnbTtaMmlvX&#10;JZ5bUIG1AEuouHVdomUy8LBYQehXx63rEn3jBCB2w61rBa1LAkdbrt4qTiteVFHBVevJoKJxCiAS&#10;t5JdK2ivWtR9BRELMkBxC3grI3T3W1CRovlbBlGsZOBbcWKbNqcgvLo1g/7hIaC0cgBc8XuYOkVw&#10;C12y4Ba6hJV0kbEo/IovCM3sNi7UQkXGVCAuALVgJYDxuLXs2gRQAg0njJEX4FhmRx62m11XJzok&#10;EOhYunUhKI5bVyeUGndgtij9imEIlkFdA4F0/bju8pWn1B4QyAgV1tTTOwCyHB3nMgkquAFsMisJ&#10;dK6N0rookwp1Uv4IoZgRw8at6o4aIy+pymdIDy3FrSsGIgnKiUGkvY2xUhWqENy9qiSa1uisAZtU&#10;9KnAMnH7FtpEuhUw/tsYuVC/LqqPRy7oqljgvQE7qXBHqNONZ6dxw4dhfE9J9AREWAfHbFtXJeVU&#10;clMLKjq6VWl5wy2UgrRfebC1Ban7pvLSDbdumVTczq1kUtl3PoCUNkprvyYV70XSudS+JShWvhfx&#10;I7QxIqA8O9RxC3Cr9fWi34IbGB71FuaubnQoVxXNTyr88+7mxpHTmBUATR2AoEJDV+VXI5IBbK2p&#10;iWQ1di30D2B20uAVt65JqFekcNocsLYiJBx+sNTEaQtUq42/EXHrzN6cAHW3Rd3XAjeYRz5hos7s&#10;+HLhq5l1jUA82F3bAZ+trDMVesBp2seImayUVlABE6WomJlZoFm/b1VglmPdtUhhpd2eBQS20Dem&#10;XmMZSW1BKitUOWZI7m5knHJVOwhunYx7poCzQvijgGvBNky2N9y68kH1fFXoDedUnxvZLCbxD26d&#10;jKqLquUiZF0f0J9cJeMNsjfWvwqZgk1vcwOyQS1uY2wFGR6nKs1m9q1rhIPHrKkKw9w6GboO7Jji&#10;1hUJ6bIO4o7Hri0JT43qaCvmFhhWMBuXSZ2vh3LnRuBBvRIJHDcyEAo/6n2fZDTue6mwIsDTzg2Z&#10;VHklSYZdoVpSsSRdKRx4Zkw9q0FGVqnKnoesKwXSLoASmRMQZJWvrNx3JF+3laSUDE1CFLdORi1o&#10;ktyUTHZdAkSn4hXiKRWg19ff+oqYE9B1CVgDrm7FrZOhlBETNbeuFM43dpTj1smqEjoPPjO3rhTO&#10;H7i5lQwy2pOY6gAcy64UUFxUAzUrmWRfQuvKSg7wKtww3BS3roJOmjO4fQvwaqE2VBox6OR+cN7v&#10;j9OTAV6ldhOF9tXcugrCBqKrupGSAK8SsKNHiOKWKgjfvDoBAV6lqKS0uYKMGH7lRokTEODV8sGp&#10;WABun7ZvOKpcNhzC1Mho1XvKE9DJqP1hT0BXCrYmAce0k4HKfX/dSnalQHc78KVKSjoZYA+Sa8y+&#10;BXiV2q/USzPcgqxKZKjgMz7Ftm+kfdMeWHHrZBhBh3NdBHiVo62q6JZDtw3y+YP3XO1bgFdxzPOg&#10;VXPruoTanA7Qjm+2DZIXDkhsxa2T4YST1muAV/HUunoEOKzbIKnR/CBpVeiSgLxWaMS5eIOMBSJC&#10;q7h1pfBFlyj0MACnNjfUK4l6ZmpdJ5AGT61ttW2d7PUhjKyYdZXwpYLvoRwzgXilZZbpYI/F040S&#10;nHBUrVDyH3SU9lGZhDx72+oTJiHvxORlJl15L9RVmshVcknpu2u2LehIF3Z+oESuYqa5cClvk7Ym&#10;FHxRNkkCV0+80Jwa8QgIOhlOxCpuI9Q1bcuabnS4QNW5fnfTAmaH6u0Is073fhOoE+c6Uavc2bjU&#10;1DJ2LXI4CBeXRFsOsI8FRlHMOt3n/VRKJJCu2Gv4QJXVmnTIvtq0QLpi5n0p12KmlnQ0CFTnOjGr&#10;LCNFbBS30D7lOzIykpjVFy3EMOTFUQu6N28bxawrA16MbJuSkYS68iRVzMKqWDDrdOMx+vd//od/&#10;/u//5a//+p//05//4c//k3/8ff3rn/7tL//+G//6uz//5Z//8U+PP9X/8b//5a9/92//+Kd/+pe/&#10;/OWv/+tf/8d/5Tb6P//vz//2+BPkfBKqf//M/4+Y7e3EzxUx1mMnPlbE7FonPlfErGYnfq2IUbGd&#10;+FoRozI78XtFjArsxJ8VMSqtE/+siLGPOvF3RVwh5k7N3ysZm0K2k7IK5wb3nZxVVDfId5JWEdcg&#10;38lahVCDfCdtFRMN8p28VZQzyHcSV3HLIN/JXEUig3wndRVb7OT8vZG6ihYG+U7qKvwX5Dupq3he&#10;kO+krgJ0Qb6Tuoq4BflO6iryFuQ7qauYWJDvpK6CXEG+k7qKWgX5TuoqDNXJ+XsjdRWOCvKd1FV8&#10;Kch3UlcBoyDfSV2FcoJ8J3UV0gnyndRVsCXId1JXFUOCfCd1VQIkyHdSVzU9gnwndRWw6OT8vZG6&#10;ClwE+U7qKqQQ5Dupq9BCkO+krmIFQb6TuvLiB/lO6sotH+Q7qSv3fJDvpK4c50G+k7qq/hDkO6kr&#10;13Yn5++N1JWLO8h3UlfO5yDfSV05oYN8J3XlVQ7yndSVvzfId1JXDtwg30ldeWSDfCd1VVYgyHdS&#10;V17TIN9JXblBOzl/b6Su/KFBvpO6clQG+U7qyvMY5DupK19ikO+krryDQb6TuvL3BflO6srzF+Q7&#10;qStfXpDvpK68bEG+k7pym3Vy/t5IXfnPgnwndeXYCvKd1JWrKsh3Uldp1kG+k7rKmw7yndRVInSQ&#10;76Su8qGDfCd1nyF1/L3a9yF1ZDBvyCuZuA+ev1fkQ+rIFl6RD6kjaXhFPqSOfN4V+ZA6+tWsyIfU&#10;kXG7Ih9SRwrtinxIHTmxK/IhdSS5rsiH1JG1uiGvtNMudfy9Ih9SR17pinxIHYmiK/IhdSR+rsiH&#10;1JHIuSIfUkdi5op8SB2ZlivyIXWkTq7Ih9SRC7kiH1JHcuOG/Dc9sYtd/bD7wBC8SkHcfWCIXmUV&#10;7j4whK8SBXcfGOJXuX+7DwwBrHS+3QeGCFaK3u4DQwjJjVl+YIhhJdLtRjAEEVzS7gN/CFisIxZT&#10;EslgW03hD0ELfth9YEoicYzdB6YkEsnYfWBKIrGM3QemJBLN2H1gSiLxjN0HpiQS0dh9YEoiMY3V&#10;B2YQo/Ksdh+YkkhcY/eBqROJbOw+MCWR2MbuA1MSiW7sPjAlkfjG7gNTEolw7D4wJZEYx+4DUxKJ&#10;cuw+MCWROMfqAzOwUQk3uw9MSSTWsfvAlESiHbsPTEkk3rH7wJREIh67D0xJJOax+8CURKIeuw9M&#10;SSTusfvAlEQiH7sPTEkk9rH6wAx2VJbH7gNTEol/7D4wJZEIyO4DUxKJgew+MCWRKMjuA1MSiYPs&#10;PjAlkUjI7gNTEomF7D4wJZFoyO4DUxKJh6w+MAMgIMeWH5iSSExkN4IpiURFdh+YkkhcZPeBKYlE&#10;RnYfmJJIbGT3gSmJREd2H5iSSHxk94EpiURIdh+YkkiMZPWBGRQpkPnuA1MSiZPsPjAlkUjJ7gNT&#10;EomV7D4wJZFoye4DUxKJl+w+MCWRiMnuA1MSiZnsPjAlkajJ7gNTEombrD4wAyVU7Fp+YEoisZPd&#10;CKYkEj3ZfWBKIvGT3QemJBJB2X1gSiIxlN0HpiQSRdl9YEoicZTdB6YkLiMn9DNML3T9sBrBDJ7Q&#10;RXj5gSmJy/gJNXTHFJYRFPpxzA8sJZGgSbjyqSC5XIMpics4Co0w5giWkljlRMMtvIyl0PZzfmCp&#10;E6voZ45gKYkzoEJxkN0uVGnOGMEypkK9/PmBpU6s+pk5gqUkVkXM/MBSEqvGZX5gqROrbGV+YCmJ&#10;VYkyP7DUiVVcMj+wlMSqF5kf2EkihWnyA/XDRqlSDmp+YHc70x56fmAnibSznh/YSSLFxucHdpJI&#10;6tP8wE4SjyqV2LexftjtwpBEalktPzAk8VjGWEibn1NYSuKMsdBifjeFKgoYi7iMsVBGdn5gKYkz&#10;NYSCksspTElcxlhogjKnsJTEmSByLGMs1KuaI1hK4kwSOZYxFjqkzREsJXHGWGhHsNvGP6SKLGMs&#10;VOYbU1jGWOjsND+wlMQ/JIwsYyzHH1JGljEWqn7MKSx14h/SRpYxluMPiSPLGMvxh9SRZYyF6qtj&#10;DZYxlmOmj9QPq4tlJpAcyxjLMVNI6ofdCKZOXMZYaNI7F3GpE2ciybGMsdAmfY5gqRNnMgl508tF&#10;nDpxGWM5Zoylflht40wpoYbQ8gNTJy5jLPTpHLuwjLFQTmJ+YGknztSSYxljofbkHMFSJ870kmMZ&#10;Yzlmgkn9sJODKYnLGMsxYyz1w2oEM83kWMZYqKkzdmEZY6Enz/zAUifOZBM64SzXYOrEZYzlmAkn&#10;9cNuF6ZOXMZYqHg2F3EpiTPt5FjGWI4ZY6kfVmswU0+OZYzlmMkn9cNuBFMSlzGWYyag1A+7EUxJ&#10;XMZYKA435GAZY6HG6/zA8naeiSiUTV6uwdSJyxgLRdvHFJYxlmOmo9QPq22cCSnHMsZCT6I5haVO&#10;nEkpxzLGcsy0lPphtwZTEpcxFqpTzjVYSuJMTjmWMZZjxljqh9UazBjLsYyxHNXALrw4yxgLBQ7n&#10;B5Y6ccZYjmWeyjFjLPXDbhGnTlzGWCjtPNdgeTvPGAvVTJdTmLfzMmPlmDGW+mG1iDPGQpHy5Qem&#10;JC5jLDQoHLuwzFw5ZoylftitwXyxLLNXqBk9p7DUiTPGQrOK5RSmTlzmsNCsZU5heTvPGAvV8FZT&#10;oMFujqB+2GzjOWMs9cPuA0MS6YO8/MC4nc9lHgsFReca7HQi5RXnB3aSeM4YS/2wW8QhiecyxnJW&#10;/6d+tdUPuxEMO/Fc5rHQZ3WMYBljOWeMpX5YTWHGWGhHvPzAlMRljOWcBbjqh90UpiQu81iolT53&#10;YSmJM8ZCu4PlFKYkLmMs54yx1A+rRZwxFupHLj8wbudzGWM5Z4ylfthNYUriMo+FtjVDDpYxFpqb&#10;zw8sdeKMsZzLPBaKAM8RLCVxxljOZYzlnDGW+mG1jTPGci5jLOeMsdQPuxHM23kZY6FC7NiFZYyF&#10;CrPzA0udOGMsVLVfrsHUicsYCwWi5xSWkjhjLOcyxkLnmDmCpSTOGAvtmHaLOGMs5zLGQinwMYVl&#10;jIWy4PMDuxcLVcznB5aSOGMs9GVYLuKUxGUeyzljLPXDSh/MGAtdSZcfmJK4jLHQz3HswjLGcs4Y&#10;S/2wWoMZY6Gv+vIDUxKXeSz0YZlrsJTEWdLrXMZYzhljqR92izh14jLGcs4YS/2wG8GUxGWM5Zwx&#10;lvphNYIZY6Gh1fIDUycuYyznLPFVP+ymMCVxGWM5Z5mv+mE3gqkTlzEW6rWPw7TMYzlnjKV+2E1h&#10;SuIyxnLOGEv9sBrBjLGcyxgLfRjGIi5jLOeMsdQPuylMSVzGWM4ZY6kfdiOYkriMsZwzxlI/7EYw&#10;387LGMs5Yyz1w2oEM8ZCo5nlB+bbeRljoWvDkMRlHss5Yyz1w24NpiQuYyw00JpTWErijLHQtWc5&#10;hakTlzGWc+ax1A+7RZw6cRljOWeMpX5YjWDmsdDtcPmBKYnLGMs5Yyz1w24KUxKXMRbaog5JXNYI&#10;O2eMpX7YTWFK4jLGQgvsOYWlJM4Yy7mMsdBMOEdQP2zW4DVjLPXD7gNDEl/LGMtr5rHUD7sRDEmk&#10;m8zyA0MSaca0/MC4nelCuvzAkMTXMsZCD7QpBztJpHHt/MDudqZh8fjAMsbymjGW+mElBzPG8lrG&#10;WOiaNqewlMQZY6Ff6HIKUxKXMZbXjLHUD7tFnJK4jLG8Zh5L/bAbwZTEZYzlNWMs9cNqBDOP5bWM&#10;sbxmjKV+2I1gSuIyxkJvwyHKyxjLa8ZY6ofdFKZOXMZYXjPGUj/sRjB14jLGQuvwuYhLnThjLDQY&#10;3U1hxlhoOL38wLydlzEWes6NNVjGWOg1OD+w1IkzxvJaxlheM4+lflgJ0oyxvJa1wmj3PddgqRNn&#10;jIV2rrspzBgLXVOXHxhvZ3qMLj8wJXEZY3nNGEv9sNrGGWN5LWuFvWaMpX7YjWDqxGWM5TVjLPXD&#10;bgRTEpcxltcfWqUsYyyvGWOpH1ZTmDGW1zLGQuvZcRqXMRY6ns8PLCVxxlheyzyW14yx1A+7RZyS&#10;uIyxvGbrlPphN4IpicsYy2vmsdQPqxHMGMtrGWN5zRhL/bAbwZTEZYyF/rNDEpcxFprzzg8sb+cZ&#10;Y6Gt/HINpiQuYyyvGWOpH3a7MCVxGWN5zZYq9cNqBDPG8lrGWF4zxlI/7EYwJXEZY3nNGEv9sBvB&#10;lMRljOU1Yyz1w24EUxKXMZbXjLHUD7sRTElcxljofj2O8zLG8poxlvphNYWZx/JaxlheM8ZSP+xG&#10;MHXiMsbymnks9cNuBNOLs8xjec0YS/2wG8H04ixjLK8ZY6kfdiOYkriMsbxmjKV+WI1gxlheyxjL&#10;a+ax1A+7EUxJXMZYXrNWWP2wG8GUxGWM5TVjLPXDbgRTEpcxlteMsdQPuxFMSVzGWK4ZY6kfNiO4&#10;Zoylfth9YNzO1zLGcs0YS/2wG8G4na9ljOWaeSz1w24E43a+ljGWi5BKpKHUD7sRjNv5WuaxXDPG&#10;Uj+sRjBjLNcyxnLNGEv9sBvBlMRljOWaMZb6YTeCKYnLGMs1a4XVD7sRTElcxliumcdSP+xGMCVx&#10;GWO5Zh5L/bAawYyxXMsYyzVjLPXDbgRTEpcxlmvWCqsfdiOYkriMsVwzxlI/7EYwJXEZY7lmjKV+&#10;2I1gSuIyxnLNGEv9sBrBjLFcyxjLNWMs9cNuBFMSlzGWa8ZY6ofdCKYkLmuFXTPGUj/sRjAlcRlj&#10;uWaMpX7YjWBK4jKP5ZoxlvphNYIZY7mWMZZr5rHUD7sRTElcxliuGWOpH3YjmJK4jLFcM8ZSP+xG&#10;MCVxGWO5ZoylftiNYEriMsZyzRhL/bAawYyxXMsYyzVjLPXDbgRTEpcxlmvGWOqH3QimJC5jLNeM&#10;sdQPuxFMSVzGWK4ZY6kfdiOYkriMsVwzxlI/rEYwYyzXMsZyzRhL/bAbwZTEZYzlmjGW+mE3gimJ&#10;yzyWa8ZY6ofdCKYkLmMs14yx1A+7EUxJXMZYrhljqR9WI5gxlmsZY7lmjKV+2I1gSuIyxnLNGEv9&#10;sBvBlMRljOWaMZb6YTeCKYnLGMs1Yyz1w24EUxKXMZZrxljqh9UIZozlWsZYrhljqR92I5iS+H9J&#10;O7ed63EcPd9KoW4g5bXxppHKQY5zmBvobjQwATrTg55KMsjV53ktUjYpr/WZSKGA71+yLFESxd1L&#10;yUWM5Z3PsaigRkHmxCLG8s7nWFRQoyBzYhFjeee7wlRQoyBzYhFjeee7wlRQoiBjLO8ixvLOGIsK&#10;ahRkTixiLO98jkUFNQoyJxYxlnc+x6KCGgWZE4sYyzt/j0UFNQoyJxYxlnc+x6KCCgVzxlhUUGsg&#10;5SfORYxlzt9jUUGNgoT2zUWMZc53hamgRkFC++YixjLnu8JUUKMgYSxzEWOZ8zkWFdQoSGjfXMRY&#10;5oyxqKBEQcZY5iLGMudzLCqoUZA5sYixzPkciwpqFGROLGIscz7HooIaBZkTixjLnM+xqKBGQebE&#10;IsYyZ4xFBSUKMsYyFzGWOZ9jUUGNgsyJRYxlzudYVFCjIHNiEWOZ811hKqhRkDmxiLHM+a4wFdQo&#10;yJxYxFjmjLGooERBxljmIsYyA6kE8F4FNQoyJxYxljmfY1FBjYLMiUWMZc7nWFRQoyBzYhFjmfM5&#10;FhXUKMicWMRY5oyxqKBEQcZY5iLGMue7wlRQoyBzYhFjmfM5FhXUKMicWMRY5vw9FhXUKMicWMRY&#10;5nxXmApqFGROLGIsc8ZYVFCiIGMscxFjmfM5FhXUKMicWMRY5nyORQU1CjInFjGWOd8VpoIaBZkT&#10;ixjLnO8KU0GNgsyJRYxlzhiLCkoUZIxlLmIsM5BK1M5FjGXOGIsKakNIUZy5iLHMGWNRQY2CFMWZ&#10;ixjLnDEWFdQoSFGcuYixzBljUUGJgoyxzEWMZc4YiwpqFGROLGIsc8ZYVFCjIHNiEWOZM8aighoF&#10;mROLGMucMRYV1CjInFjEWOaMsaigREHGWOYixjJnjEUFNQoyJxYxljljLCqoUZA5sYixzBljUUGN&#10;gsyJRYxlzhiLCmoUZE4sYixzxlhUUKIgYyxzEWOZM8aighoFmROLGMucMRYV1CjInFjEWOaMsaig&#10;RkHmxCLGMmeMRQU1CjInFjGWOWMsKqhQsGSMRQW1BhLGshQxliVjLCqoUZA8lqWIsSwZY1FBjYLk&#10;sSxFjGXJGIsKahQkj2UpYixLxlhUUKMgeSxLEWNZMsaighIFGWNZihjLkjEWFdQoyJxYxFiWjLGo&#10;oEZB5sQixrJkjEUFNQoyJxYxliVjLCqoUZA5sYixLBljUUGJgoyxLEWMZckYiwpqFGROLGIsS8ZY&#10;VFCjIHNiEWNZMsaighoFmROLGMuSMRYV1CjInFj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uS7wlRQoyBzYhFjWYBUAs6kghoFmROLGMsCpJIoKHJixliWIsayZIxFBaU5yBjLUsRYFiCVOAdF&#10;jGXJGIsKakNI8cSliLEsGWNRQY2CzIlFjGXJGIsKahRkTixiLEvGWFRQoiBjLEsRY1kyxqKCGgWZ&#10;E4sYy5IxFhXUKMicWMRYloyxqKBGQebEIsayZIxFBTUKMicWMZYlYywqKFGQMZaliLEsGWNRQY2C&#10;zIlFjGXJGIsKahRkTixiLEvGWFRQoyBzYhFjWTLGooIaBZkTixjLkjEWFVQoWDPGooJaAwljWYsY&#10;y5oxFhXUKEh24lrEWNaMsaigRkGyE9cixrJmjEUFNQqSnbgWMZY1YywqqFGQPJa1iLGsGWNRQYmC&#10;jLGsRYxlzRiLCmoUZE4sYixrxlhUUKMgc2IRY1kzxqKCGgWZE4sYy5oxFhXUKMicWMRY1oyxqKBE&#10;QcZY1iLGsmaMRQU1CjInFjGWNWMsKqhRkDmxiLGsGWNRQY2CzIlFjGXNGIsKahRkTixiLGvGWFRQ&#10;oiBjLGsRY1kzxqKCGgWZE4sYy5oxFhXUKMicWMRY1oyxqKBGQebEIsayZoxFBTUKMicWMZY1Yywq&#10;KFGQMZa1iLGsGWNRQY2CzIlFjGXNGIsKahRkTixiLGvGWFRQoyBzYhFjWTPGooIaBZkTixjLmjEW&#10;FZQoyBjLWsRY1oyxqKBGQebEIsayZoxFBTUKMicWMZY1YywqqFGQObGIsawZY1FBjYLMiUWMZc0Y&#10;iwpKFGSMZS1iLGvGWFRQoyBzYhFjWTPGooIaBZkTixjLmjEWFdQoyJxYxFjWjLGooEZB5sQixrJm&#10;jEUFJQoyxrIWMZY1YywqqFGQObGIsaxAKgHlUUGNgsyJRYxlBVJJFBQ5MWMsaxFjWYFUEgVFTswY&#10;y1rEWNaMsaigtAoZY1mLGMsKpBLnoIixrBljUUFtCJkTixjLmjEWFdQoyJxYxFjWjLGooEZB5sQi&#10;xrJmjEUFJQoyxrIWMZY1YywqqFGQObGIsawZY1FBjYLMiUWMZc0YiwpqFGROLGIsa8ZYVFCjIHNi&#10;EWNZM8aiggoFW8ZYVFBrIGEsWxFj2TLGooIaBUk7b0WMZcsYiwpqFCTtvBUxli1jLCqoUZDsxK2I&#10;sWwZY1FBjYJkJ25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IBqQSURwU1CjInFjGW&#10;DUglUVDkxIyxbEWMZQNSSRQUOTFjLFsRY9kyxqKC0ipkjGUrYiwbkEqcgyLGsmWMRQW1IWROLGIs&#10;W8ZYVFCjIHNiEWPZMsaighoFmROLGMuWMRYVVCiYfssgy15SbCLBLDRRQ/x4IbHjXlKkIolGmqhx&#10;JC8kltxLilQk8UgTNa7khcSWe0mRiqSsaaLGmbyQWHMvKVKRFDZNVLkzAy/Tb0XkhRcG7ixiLzQx&#10;cGcRfaGJgTuL+AtNDNxZRGBoYuDOIgZDEwN3FlEYmhi4s4jD0MTAnUUkhiYG7ixiMdNvGYzZS2p7&#10;JMMxNFGVnRmQoYmaVckLA3cWMRmaGLiziMrQxMCdRVyGJgbuLCIzNDFwZxGboYmBO4voDE0M3FnE&#10;Z6bfMkCzl9S4M0M0NFHlzgzS0ESVO0Flgq1KE1XNnoEamqj5PbwwcGcRq6GJgTuLaA1NDNxZxGto&#10;YuDOImJDEwN3FjGb6bcM2uwlNe7MsA1NVLkzAzc0UeVOkJrEnUXshj4H2VlEb2hi4M4ifkMTA3cW&#10;ERyaGLiziOHQxMCdRRSHJgbuLOI4028ZyNlLatyZoRyaqHJnBnNoosqdoDeJO4t4Dn0O3FlEdGhi&#10;4M4ipkMTA3cWUR2aGLiziOvQxMCdRWSHJgbuLGI7028Z3NlLatyZ4R2aqHJnBnhoosqdIDqJO4sY&#10;D30O3FlEeWhi4M4izkMTA3cWkR6aGLiziPXQxMCdRbSHJgbuLOI9028Z8NlLatyZIR+aqHJnBn1o&#10;osqd+foymqjanRn4oYmq3ZmvMKOJakQpgz80UYu588LAnUX8hyYG7iwiQDQxcGcRA5p+yyDQXlLj&#10;zgwD0USVOzMQRBNV7szHbWiiyp0ZDKKJKnfmIzc0UeXODAjRRJU7MyREE9V4ZwaFaKKGCvHCwJ1F&#10;XGj6LQNDe0mNOzM0RBNV7szgEE1UuTPDQzRR5U7woGQcFBEi+hw0exEjoolBsxdRIpoYZGcRJ6KJ&#10;QXYWkSKaGLizihURv08ropISdxJ2HZoociexsaGJIncSwBiaKHInXubQRFF24goMTRRlJ/ba0ERR&#10;dqJUhyaKshPJNzRRlJ2w59BEESuaBqxIJTXuH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ilQM3FnFiqYBK1JJkYqBO6tY0TRgRSopUjFwZxUrmgasSCU1KgasaKpiRdOAFamkSMXAnVWs&#10;aBqwIpWcqPhPf/7TX//jX//bv//xX/7zn//0z7/99Y9f/v77r3//9Zc/fv/1j19/+efvv/7z11/+&#10;8vuvf9E7f/7Tv/35j3+xuvrnL//n918f84vvorFo/6J/T4838VRV/Z//+N9/++//2F/645f/+P3X&#10;6fXkEHcbEJW4MNbDUkfNv/9rfOPBN6JbdPAxkz3Rw+9ez//+m/Xw4Es8LRSo+q+eJO31/vr3f/z7&#10;3/aBHH3au+/X42HA8eP9BBPytTpq/vV//eV//PW//u3/Bhrf0GiJjrz3mttdPsxUI+k9zW/LouEx&#10;1+zuzR6Pyao0if6A3ucRhgh9Xfb84jo443TeffCfrZFNBh9mttxHHr+FcrUltMe8YTYGj/leSA/P&#10;3eg5vHvRNHlwTaLRNGPaGa6PWXxggXweF8fMdJtve3r3aHp+e8DuarZfKw6oc+BzhnDfCTfGvLGQ&#10;/d2LdX6/+6Cez7nZe52wj9wVV/YLf86v+WkRjsf7wdJ6gPvgT+dyY7359fQLAHkD28/f8Hr+t9d/&#10;T5YUqfqPLvy93mfquIRLXxoRsAJTMbEe9z6IiwNtXXLlEgLDX4MHAwdzBcxkQOAD4u0rnj6lXIYw&#10;GUDH0+V1GFI/ruUGu1u4n1e5OzvsDE6Wv/u2Gp+ywQ+i/F0J0Z+75TtjFhFhfmc7pdfHwx0bFkeD&#10;dd/8F7YrcnCxXI62p1x4/tyvUuNflmfKu4igne29Y5CPWQc52uLB2HEVQDUgrD/+KCicSYyZSGz1&#10;zCj6RO650vF6/tfrv0hOPssMH5/Xi+Psb81+IpxeUBC7mj9G9n7OfcZfzHiaU9bSUDTReLqS8Me1&#10;BCKhZ6dXEjA1zZd/Le70eIs905TzVRyDvXiMJHJlE0fpY7fRThOHlF0EzY/jUxxez/96/Qe9OI0w&#10;V1e4Xi/25m8huw2qfbznl4Xs+pzihvpXx3jMnMaRYXV6xj2P0fK+jrGv+Mt75sPdveeFOU1NM2ld&#10;WiyTfc31IAx12Kec6T/8u59Xc9rYby6I+FRuUwy9aebRrbnHe3m/m69zesw4zUw5Ht+SCQTKadrX&#10;6KLpJ9R0wtBuQUJibO20tq2LeDm8hp/H/NAU9qb93WNQG487YWzguBjPiWlwqbA4YcOYndNshZ8T&#10;ess5+PyW1/O/Xv+B4Ogzy0y5M+H1Lvnoqa3RwEOWa2CU5xMympPBY8Tdrhf7wJ9MeV+RGalwvTev&#10;e8YwsuAm3O/vHk2/Fj8ZqccYFEHGP989Ufn0eJjT657fb08qOL179PxeD91zQRhSv2sI7VqX1rEv&#10;n3VfHWRQf+vOakoNXPGMtxt781743I4FSVku7NQo458UdYXMB1WSCniyKyw5C0ObYe5sfHNOGVPX&#10;fOtsx6mPOWV/dEZB+LS47enxc+52BJbOkdTw895kkP79K1wlPIyoXZ4I2W67cyNSQ6SPnjGqummE&#10;ljoQ1hs9M2I7z0fP/u7R9JmDLx7j4fQZ649vzvYDBezyCHncQjlHz5hi3Z25eEyeVNeofUru9fzQ&#10;2vae0RxR1D2YbdimCVmstPxYdkd/29fqZs8P+cHe9C6Pzz4ashJb2h87C/UpwRyQ2dsIW5E2FV0r&#10;V9R7Hpl3Qgj0rc03PZLlhPDHZ/SefdPdGzMQCQanv4sxGnmbgq2v87jdJ6akL8ZZ5kTZEX+ZJCHf&#10;bO4rtchvD+KXLGX/1Jf0QjY/OADi3yJDwlK3IEmwM9fJ56tbYn0hOU28GJKPObhr/DMboDMelsLH&#10;Y7c1h9l2Keqj5bB1D2jgkfWcVq/nf1t9TMtj48tH8IiZV7uaUu4+8mw4nBa4MXlSGFXOY3gRDcDw&#10;UW/U7ta39oF3GDuKv4xW/KM+X6MnheDqrgQGRDN7e7dEZ7tYlmF3f9NwyfEhJ4jrRKm8MhndIoJL&#10;o8nPpfF+PwceMpvrPvesiKceeeCURnTfEHu6pqMJAbRC3E4fHfM4rZ89exA4GN8W8YUC7RnFh2vv&#10;HGKM92Jh7SjfA69KERe4GXb1ev7X6uNvPDx08tqe0ubf6y/YMk6RRKAbK95uHJv3gvfgguOFakqb&#10;n8gkTkCbxsvHWG79McKvp5H9rFJfnF1w/5qplItz3t0vhSpNNry4xTo5VC8WwMUls6kPKrTZiaOM&#10;v/pKILHM3ObdV7tj23fC9MIxtWQqFmoPnQbCEEWWXc/jXUVe9vwlpgqnW57U47U8MMuN9o+88+Y+&#10;AjfdidIogNn69LX1vzZChW9cQ2LnPftVEF7vcl7emBoeRVQvLZmjzwsO+WLp45CNOtq9juPxiwiQ&#10;uRd4CqdPbkde+Dwvy3NCghmziTncrfk8LwvhBHecpAMzz/t4bV5wLfwb8Q/21PHRDK/3eccvyHG3&#10;pBQ27gx3EHc1qfCtf+zj8cLDiOFm+FDxxF1KvbAnGhLiU8qH0xR/bk/POzp2FH+1kSJWn10VEEyf&#10;gu3Gd28UBzDhOIjO/w+Z/FXYD4oi+Hkb1hNkNqKkgXwt4/jirzZaLCMdJbZXUW2xYSSpT/JFgJHF&#10;7FF59O2RLxPZNvyybs8h0SG4vc0MwYkajQAsqR7BkOl3X3Jyq+DqknEEOLj10O8lJQwii+UsViXh&#10;u4WKCG1BzcFmupxk+KR7lNoByag5hYfHbjESXdYf0Me9bglvONh1YUux53vwq69e30A4RN1rU0Tp&#10;Wkn45retw/R2htDCOB96tavJwQIAgfEdhToKHKid3Wddxkh8Ssi+O8xcf9OFWOwo/jJaCdR2K6RL&#10;iD78iY+Adosga1g+390Dg0UNurDNXX4oiN3yc71bJP9mJ9hQkK58+tOFd50oQgXNHrzFCgus7W70&#10;C7u8GYu9YUSe89iLmnGSielhlLcFAjI65SKEjX01ybLffW1fBIyiibSwxZw/sbkUIz5ZCx+1Ruzo&#10;i9ohMmjZA4R7GJW7A9/VDmEVRLwNV7Bb8CZXRG0329jKSMcTzXy7VjBLUzso/YIHwod35c7Yq3ky&#10;sHmZS3/K0keiHmhKtx/w9ppbdIsxkC3+OarHC8slujYYLX5//uOFII4eyM5U3q2c7GsZEder7b4F&#10;NeoeCPEde7Xzoxjdrczx6ad1jR19Zow3k+V8J4isx9G+M8aMxeFa6cn2I5pxWvqZ1fb4xhNbZQqM&#10;MVPbg4ZPaUq3QhPNYUe1qSI69HRfXdh2DBZpt/YdhgBstpVP5Mxjl+LgLnMj+RZjYOVgVhnHobHa&#10;KYDeMDzWJcZI1HkukCbMWrO5b4wWVnbB+1R0JcRmwxKMk4wN7NpA3hc78Xa3BExcG8jgiNOIeHz7&#10;JGPJa0pPK/+RndJoP1rvSvfw6Coe5dJz5w5+dAVqu4cX7LzfA+8WPWED9Wr+16u/Z8dIni/GmdXy&#10;UH1zo+8pENVXz6t93lkPTk8K/N6lGHG4R89I/zQU8g4IrZjc4w2Fd9qi9d4u9sSDE+74SdYP2zlu&#10;igf3j6we+SVagF96XjAsZB5bn9JnjclubYsHVobiePsInwrChaYnIic9/npMnm8b4qtCM+1tfJQj&#10;xzGMMnJOW8UJywFZZe+iAeLWINbASWDbsIdUO3omWtbpxoKGn+9uDjiGr7L5mIVDh03JYwxEJwx0&#10;pGm9o2ciPi7AYFYB5Pd7JtLhsbVjS/em4R0pu7YYGJIJzOSLfihOf7zHYm/3TIxsctH5pJcWQzp6&#10;JqbaZ5s7ZaNmnPhMLjzaen5x3RPTc79nbHWn+sWatpU6ekacdgtkkPhw35NcEOsZ3u67N/JU/GUc&#10;RtiCILa9yy6J5hpIK03bdIKc6D4SBnUQxs5wKUlAY21xw1u7aoIterLGC38w2qcTIrdHu1+DTQaI&#10;y9EXJwwd2cKo93omGtP1NjMrg/Q8KKTx7OCBAmdRDU4MuCfRvHAFjssmft7PC8qtLySeTdQ5EzbQ&#10;ET/EvY/mBm4PdPs610xNkkdk5No6k5HRdmRfSKU69IXs5uTxmPBiD2xKNe5scHO2OYPbDWQGOAUr&#10;CYxo7vEGhXySiJsxkvuYldpR2FVYQv6tSUJwmNpxnelX+GAzv9GoiQ1m/HKIsccsVkF6Ii67V/xa&#10;Mf7itpmJ+7squwjmItTwvq1n+amF2RY87XKb8HQKZXHYgA+O2pjZzXbNfF9n5XD2t3WnSWG2CVrI&#10;WdjnixzABF0QkVU2lz9WnlrYdER2uwTEhvgUfLiUYfJuO9UDVkO2wPkxCxkZECDnSHGFz7tlFfty&#10;28Tk5ossXTtppEy74+Ibr+d/e/33u+ct98w8dpDX879eH1vHDjcg2wnM+Ep4Pf/b6xOt9ek9z5/X&#10;i6PxtwhHOC6gKHjaAgB+3Vu/WFJFIN0HhcAStyilxi2EK0YEiHbX6oKNATv8dCqR6doOwaF49hjB&#10;iKTMLGwXVxdblx3idB8x6HuScMYk74qF1Iy0BWYMXLuuQIiB4j5ntTTzBfjuPxclIfDAs6Mwo5Al&#10;IbDnBMLWWUQvD4bsfmFV+uOD+kIS87Q4RRc4+AsIZhN1F2pJ6coeFfis8ZzHjauBHmZ3CkFTsSM0&#10;kZ/3GkGpg0Z51y5vvd3LvYNGJWBqpBNSSIboQuyrq4+rkb39jOCDlWZxjcbYV/zl4wNGY6c2zXRh&#10;RcBH7jS8kMrJdAeOe7kkOsI/Awf72L1PZVEYQsxbeMQ/zOlKLNlpJOjXvLXTGlyPjO9hdUxtCD6h&#10;jslS8ikfTcYVtdpHhp/WgvnDyC57pvKBkF4YuvienpNHABqBHPbmihLxNAmSHAGv76+m2MS9jiNg&#10;03cIfm4X7PjZBmYej7EoOzpKsLzJlJtjhhO6VYeESPYRIrgn0RC9wkWJY2atXOMQrcJqvj9mvjXd&#10;03fGyNkEd/dDByD5WpizJMQzkC238/8TOQqftf0dVzZxMA4bBra9xRI1m+zEkbn+CzVqsgeFsbaw&#10;76l+7M32iZLK7Ozv44nvEEPJOPQ4jsbBT7Z9m7S+miwveVBGI7KyYvmRB4OJYe9yNia65AQxcGt8&#10;0ohnRFWPTtSGtbcJnnxazY8RLRylvoHQbAcjfgoDgSvMvh7EwQ+MwdfB/7aZRS/py9T7olMdcWSL&#10;7tW+hqgwdM3qfSDGejjiE20EtTjfYdPBGziJqTfvtRGX648wWKqv7014+jDtHx/t9nr+19rn+AVx&#10;FBv9FT1fRs9tLse7+NxddH8cPTfywCzWG7qpY2xOlf916rAf3JN6EM3t8+v1/G+vj21rrMqBgle/&#10;E8TrfR7Nk+w6D5zC0fJp297/NBicOA4U2ljkUnuahPflfxttT4j3LAIiSVOBNB0l6sl9KAHD1JAY&#10;n2jTG3Lyd6beR/M9TKv6XQFiPytpIVo2VzIJH5DPjXovygML4pTHcz+bg+hNGY08JrTlbytj4b6c&#10;FxjnFywTxyRXNKgQHhNO9X2JN9pAA5eGnDaDrcyjpK4S436W87zFYJ25OMvd73Xyhfa/zoxhfNiC&#10;3ovX+zCnRC36rCCQgkGQppwdEWz5uI6IpkJsgXfXhyMBOLb8r1k5Jg00vROGRkhy/iOPxlF+3oA0&#10;/vS8JhYI3/SnDaiAmS0y+IyyYyPP+jy39cDzQS/YlgBZJaQaq38m7fnE3DWNTQTlEMLH/oujtC1P&#10;7NVNVbxKy6r0CcUdVFizbVHchHYzYX8Kgu3MhtAkGmjUxo7iELELXuDtrUko7hd2eTX/a/SxxuBD&#10;rTpe+sDQsS9/iXd8LpQOHPgTZU/enjUJvh/35RMR6OEpuib/7nJQV91ioeJ9WcNkNrT58NnColKg&#10;pI1E2SZhVxDbxIZoTx98hOG48PXHwCpRXGXo7g3r0GnEhvBX+tEqxBAha42nExWeEvIojFaRCxdQ&#10;cE48ryu37rA6kKuxW+xEz8V5EBCarjnncpLhSLfbcR4xVcJ4AG59v+Gn6FT9ebREPBylYJ5On4X7&#10;eZJRjb5PCMQqRencMKN3xaxTYWltdWTL1xZm/JDAFRmf6LoMr7aqmG0NdztZ4Lm6Ihu9+k82G8uu&#10;NNnWOufBu17zVv2vyaVPI/BqlyulSXGSLiaFdfSn0B5Pcikw7OGg4kpx8BrbxYaGaxYDTbDE7M6q&#10;EPO4+fGge6hfp9g6nBvHF3+1KSLTtxuaTzyQtpN8n4EvdKMPV4zUkzP7KELic/HkuH8hNxpF3AEG&#10;knH0UYgTX+oEnU+jblaIXEsYcnbjBkBva1wLi8XxxV82WkwLF3XHq320CFgPwjxBiZoJ3Z+iqHwH&#10;H0/vdUuKhHsCF6NFQx3jGSYZ29x3cHVtCXC5pcrZxzkmjQqrsivpQWsYbRDsnLsnMNPYUXBiC2ze&#10;Gq3CV56yjDdOmO28tsgH//YRmgWmCStP3J8cHN8FSKT96b1u9/Ny9ir2WUxQBBQ8BM24b/dVsXfZ&#10;TU3b3OtWUUSnGAQ9IszEZcmRsoa7xnCWIt0a09eeMskFNSasuyveCa8iTCN538pON92K7RL0CWf1&#10;+s0lJHZge2qBbo0WtxcJZw2zei271scjo8xHqzNqU9A2BGQWl3CHz3KvW1S2czJHeNMJrTNROtAd&#10;1ZhCki6lgEuOcyxRQMRfZpCt2gVttBfdajhuro3dEjPyoNLhRt0a7YssJ0c7CMokF4tTJf2E3oXd&#10;RBzIT37g0YBN317bs6XHlThb2pl7Bo6t/MjJcJSLTsyb02evgonietfU8+uhkymNS9k6jV2YIq/m&#10;f636p6F5tasljLOFQRf2yfeZDnuse8K3lpAA6TfewC7xWMoFXxE8dolfZdjzFuteQN+epMq4EYEK&#10;tZt/+lNy6V2/cbUcYPBtzkGVrg4BYAUgI84SH8OhA5ZoX7tepnf7yQGMq/nZgwRsImu/yaRJMcMu&#10;zg4X0jmkMZLecH9Vb4wHyXL9h7K6GqOSCzJaqd+oI/bl1IHzEwe3af1IHa6cG5FijvH8ZpwZG5NM&#10;DJO908bJvejzkrlI/L6JMmQvVl3QCDwmo88f424VNBHv8q23JgfJMVNu/Hn1iZRirflj9Gw0XXkM&#10;3f4YTumHEeIo4y8f86wbHfZ1Qe7TdOqZWJT506wfCath75P0yNs+5jPfxL7iL+8Zlu9UI+ljUhD2&#10;FL6UqQYYRsxzMm8F9eNmGz8xZ8eXE4K0vO6ZMLfDwkrSi44xJhWOqTfNZouGNZHkF/a+9Uycpunv&#10;QaQl/ifgh0nnb4kpjYe9nv+12XnAYe7OartgyzcDw+v5314fpNv0LJampZWdFMGHmUCa+FsEEyLi&#10;xExwq4A/RnnlJUICuq2CFaZcvbtGkPLrCOnZfKCO25EFl2jk+sJ3LpDgyxhQge+QPs7xaIKCac3a&#10;slu8aeWUx7AwxjZJYTthbIg90z3wHWHTThgOWwMPh9W/nm2SW8zgxNyk6SDjkxBAgoXYFY85PuBj&#10;xmJm5u/PtpxBf5c3W/TymO0g+Eg2Sz1zXMwgfwZP3ULPsBfSu00nZrJO0Z2nU5eauGSDB3SIKzwm&#10;39bHjHcF3nI95o/wnLgMGWX9o2PRI23WDt1xuVYEHD3DHhwAiRDXiiwGT+AQOAGSEOgmduiXjBC3&#10;RpN8oDvIKtvJ2J6elrHrLrzeMCUshlm2Aox170B4DDVdquIPdaAojjL+sp4JBJCDZqyP4Eu4BI4l&#10;CtB3BsdWEmFc+NLVIyG2Jkvu7QyA17nrEcIp7LAwKObTHAGMDZqOs03eAQLDCNum+YPrmSSmEp37&#10;RCpL0tfI613P0cx5zc/igTNlfn0Sang/4BEGAg5uWgsJoCRkjfPmHCnKZDsJZzXFBDDZCOr4JBCL&#10;iB4cj+Fnl3r4DH0fxFHGX84XwPMWe5HTCRYZV4f88S4SsVMbXtWFC+fy/eImqjHPvgNjX/GX98wk&#10;WcoPe4H5Sj2f9gJY0zzt09l7pi+GbXsftqmMGcUuCSvHig1OdCk1fd7/+ARNJB49f5I6cZTfbF6O&#10;MPicC6js+/iQW86nPlfcbGRxhYmMoePuLa/nf4/6fb/qbFzTgyeLIddnAs0/FXR6YD5e79toFs61&#10;G/fNICVIqMb3n0dDtMnsH2HKZEvbG723K9kpDWnfZFGepXINwvYjXcdi3zouYbHvvmoAfG6TIPNx&#10;3ve3h93pFNg8Euk65h2Mssnrz/Oo+mZzISowsXaePtWPPNJ7wSByfhxZnbXHIDYR2DfZMTLkq2Ey&#10;px08jOy6ZzawYRiyswezBBXuW5Q8fTOIjp7xXbrNg3/RlMbNnpkcs5lxPmg67v4nxoEzFWdvBeaf&#10;F5u4qGNyKA3edg6Ko4y/fLbZ/c7rylxKEo+UMVTOPtscqeTejUgY2U/9GBA5bsyf8W7sK/6ynnUO&#10;0HHg38CZkyZkyP3yS+YDXRfGDFf3wyXoqUo6OZXxrDtgDfQSdTDxDC3eHmkiBJKwU+QditHxa6Ds&#10;D7Od9o50aY9nck1HM2ZOe2Gozy1/Fu4iAwBbx2bW6/lfm01lLPYxoXw6quP1/K/XBwg3ZiYWhyW2&#10;T++Jnss1A/x13YpdTtZUnDnCpSxamzlsYTNB+w7hNlTZtRbCI+h+zS2JUr57vRKwtrekY7/PBLlQ&#10;sshafdJJhzyy3L4i3g5CzuLon9onzuajIDDWda23ez1zGEkeHT6ORB5Tw4k4tl4jGucBAXja4ZxA&#10;1I169hjDpHNP7Cv+aiuNRFAIwd8FtEtNnxMWiR/HPBccQyKDRpjOXCJ6mz6LffnYvc/3sXnxpnXw&#10;o73l9fyv14cZPf6NT2An8E/cONQnPmXpDZiWh6Xl9fyvt88m9pgBHvWRH+j14mj8LQ4h+JqBLJqd&#10;72uGmYbt71MDQBahKzQeKcM271hVStC6MXNcxgYDt9XS6c6emuGU+l+jcZW/0Ixh4nDEXu7oWKwa&#10;BEpTohynIWVj5/k+MlRMny5uWeD/wI0c2SLi22jkmnZyL+6MTM6M2XmYSEpT/M4TWNfkiFgv52N4&#10;PgOXa6bTAKb/290HIZgGK3Js2tYMu0sXWZz3GSqJPHDvk2Na13bRdc/c3uk7ZbxXgT0LYcYOSoSJ&#10;iCPcQ5i5P8Z6K/SMJdizM8eLFySme0blfsQzTolszk4Y1z937zCOMv4y7sOXlWe3iy2dKokxVQ4P&#10;ATX6dJI83ADag80IAJunhp9GfLIwZhzEfqf3fpQ3Doosel0VsBMGvomNG9aZg1DEZP0xyvgWB3Nq&#10;t18KiNDZutXsHOl/fW+ejxtL5ee9metzwM4T/7CHCDl/3yHcWcDetFEAW04/7Cjue+iWC/KMtN8f&#10;2ide7kAqauOwaJ3uS57gVr9+Gw6iXAme5y2GuJLj0Fam5wp0ngj6Bl/wg0XpFLikXuduzXBSWCGU&#10;7/pGqfS2/rAdeYWp/tXIMIDRw2ctHHgOYtnDthyEwHXb1Wng5GjDPMaSj88ZUtc9I5UIBTXzYEhI&#10;IJdOcKw/xnpIPXOLQM9ig696ynPsK/5qM4tpSM9ONV5NXE0AZ3p2wmDBiJjyWDdBGGFEKAo7HByA&#10;pv1dYshxC3NsEdzYl7CnQzgfAZly+6o/7gmD97wxbjBS5GefbUwvLep5IScY3DlY2bZptsE0+xFw&#10;cjm5ltp4K85v/GWzzcet+q0hyids6OQxKPA9F5ggGMDukTDkjWugA1m9N2YwfN1C08aMmZ9gCA5P&#10;9aNCnNHiOETomVhAv+mXCLK+qNz2Xxxl3LXUA1JvK8w0s4N9prye/7XZCX4uQuberg3Os7zjuGsF&#10;CpppqMM7S5pTctz8bqgGkjiNcWTxl9N7xm5AqmLaDdAOhpWHOTFwonbkMZ65z47yd657znNEFp6t&#10;I3FX/Igf/Eacnx6vYoWPKLq3ez0yvP4er7gAiM/wD00257Kz8Y4Bt/2FEa0AxCW3XPeMgvD4Dhit&#10;5Y70psng8C+5orvYLnHr6vYF5zgsZ0yf+z1zMz48t+8QDBtAwKDXMDaJ2bYNRHxKWS1hh5zj/th6&#10;lcsGlAGMhLee8cGaB3yMWZ/WaunjpMSDwKSe0Rdm34FrQvmHMX9Blgj7gTRINhAbwWb29foY0+R6&#10;Kz8oM73BKdpcffTn4Ngf6n+JuArcsGR7jisITLc1/Uwd8R3nXoTIjx4/AQh8JBs/hDbZeBrNJafK&#10;dzPNiX3Jiavgd3P7NC3ZJtiTafJj7LOm0nmby1B8zmNf8ZfJHdIFdLVNWy8xT+RUopQK1NljGd6B&#10;UwUBevwVwg6JEPty+WB98tabPBBr9LQKXs//fqXx5znl9EgfmdPWdwKsppQZIwLvLY4M3vUTjDp5&#10;dFh9cWTfeI3jODhuewdypTqS8JnXiCLjRfob4qNvlik74Y2aO+q3zXyalzyPiFrXEhyzs7Ndp/px&#10;bD7757fgwxbVOebx/BhwIFmyHDYBuTQaidwWolFhp+tKtpSRwmAw5a1psKBkhiD7CY/7Y2Cjyq4g&#10;/8fxYp3IbvGYY8w4BA4Jk5mfDV0SM/jGVetZubc9ehHnN/7y2SZi7FgokyWz9WxPKhfJFQv/0nW1&#10;8TGYpDM1aaI9lhb7ynwBTuJrRAcmA37kC26ec/1IoETeYiBFBoWTgpKLoUQyEEAS/fFZ6kdK4y+f&#10;IyXC2LuYJPqgY+gZH8fFIYZquo4MZ1/RorY6KJvjCFrsK/7ynomEO7iCQWG5PQdf4Gj4wusQcx4z&#10;WR+eY8OhC7s/i3mOfcVf3vMp/wEIkEWKY8ZbN68OxQ3cHPkCbwu1aWNGsHWtFPuKv6xnwgw9tYLo&#10;KcZM6JkdD0TRmmbHYUalx7CBP0bINsKGMSeOJNWzo2s0Kn+dFT5xZKrPrTCEGW18Sm10+9frXY7s&#10;nFPCHRayhQMfnZeL+GyMwkmidywcsALbxWiMfcVfvpp4PZ47pOu3YiwMFj3yaMhZU/gpEHbKwuFy&#10;siO9OfYVf3nPBB5c3+NAml90cDAb0wUfajo7QCRCAhe1eQ7WXewr/vKeyaZ1RkErvBJ6CCVEmq1p&#10;RVOjZco5U+7Ft8e3LQ02v38IQvYeY0t8dE0p3hRITTMNsL/z9J/FO1OYXH6OSPKdFHsbEdEMi4Hj&#10;r3sGkfa8MGJfsH5ceJKJXGhi53FxQ3wcFKLWx0Yb+4q/fHUUFDNrCYtvSN06KUS4UydWA0ee6Ma0&#10;K2X5ciqxK1MCV8TNYtM4xl2lATpjjIeeT/oSY5XYQGHMuqjAxjzrZoPUM5iyTwkT/872xVnNEL2+&#10;53Oj0/1TtQjqPbOC4XyRbLiobqbqmGWj8VT/ejUJSxkirJMJxGvipLGv4Z2dwUkutHv0DiFA1MbT&#10;m7FhCYPcn1PMIT9wvx8DQ1uel4uvfvSsKIKF6Y4xQuZHrh0JIToT22YnjjL+Mg4+p3qBSKVDCDR9&#10;5OnpEvZmiPYx62oo180hTyj2FX95z6ccP5yv9K1HAVh+35ZusQQNiFNyyiACfrUPY92TF8RY/fQm&#10;N1vgu+emCZ8Yg+tq8jxmJfP7Y6yZD9bi9ZhJcHETmAOXwjrCOp+OTlxkgnI+B8urMSARtQMXj33F&#10;Xz7bIJKWjaAVRZHGnmFet/42FDQb/EwY9yb3rF1dej8VZGQ46qAgXGr6HMkiIJv0Al9bAElqYxaK&#10;1gi7t86n+B64DO9Gg4AIBTDr3jTQwZiRfqQEIbP2DLrbu4qTeP1aPwVzk60NgNIPGkKWXXjfdxV3&#10;U/Rr3km1trvk7o2Z0Ek/y0RiBkwSFlIgveOFiDM6j48Ran5uDNvMPs50s2fMObNUlL9P0k9qGqyh&#10;LSSP6Tk9BlKyXcVjv0HiZs9cGGXWGbgC8da4qzDOjuNQHD9Mi4E/2K//quY5YfXps1pSCVIdzHcc&#10;M6CSn13nu9/EvtNjCGuSBHY43dMRd7Bb47aTgXxIsLA+ufmsRxu9nv/t9VFWjjt0MIWZ9XqxN3tL&#10;oXiLSAJYc+FDHBkR/f6xrOPMaufg83U5X66due6ZCGvPLgLBSHOKxyAjeJ9yUhwsQHH0jHR2lAUF&#10;cpwNi3352H206HrfFgQmuElVC3Wao1yf5BgMm0YEfkjzgb7Vxyi1leYojs7Lf28fyKTPARu2YYJf&#10;2tdHgI0P2WbHTRhOdxy9j1qBMxOAF8lkBNn7/TxkLaAqA/fiTukbEG0OmL0PPup1z9g7LmfGI7Uw&#10;HAigbyvyLZOalIDw41xQUfkCJMMI7+oQ3lnRxcd+Orlzl86JWhRE82EXB7EucZTxl+9DZJPzAHkc&#10;WD+xZ1By8+TYMUNOpPxPR8aBIC2j8mbPQUrp5EzsOQhAJHOSUpgp/Vw1y9L0982eCbZaIJzRI+HS&#10;bLPrnIW424TdGgljjsxmYV1Y553umz0r99V4G/3LUsWmsdD92B5xH7sf+lhn4q9wRpPr2KYNWbjZ&#10;M6i6792LtNr98J7xNid7cuQnHBhEuDVP4F7PQoU9SQH3BFc3jFkfVnRlRconLnh8TO6YRf6xd/jw&#10;0f74Zs9wpyt3sk7TDZtIpH5MDpHhxwP6bHP4l125zzbyiIMu+1rd7BlQF47USgEuc2g9DYo4mwcl&#10;wBZNUPeeZb7bfibKRs8FDgNw0pd+W88XR1UIt7qbTLpCRmiJsJD30N4OmftRdsRfJklezLbjXsTy&#10;5aycZRhxBnIcrGnFbeN2h9d1NG6n+wBw7822ZtBz2TFM0yVR0Wdjw6b9THqu55sgPEnmKawz94Uo&#10;z7hRjbZJ6wy/9sNQJK6lGylwY/Gvba3IoDGpf3PMuNQeS+D8srKawmzDgM68imc0IXVwGFrSFwNI&#10;BytPb9/s+RwVAAVKG1aWjnMY0U4z1nvPXBlDvmSbMSJzOmRwu2cWuYMBF9Hr84FGHd5JgobYHhza&#10;euZ+Uon4+z2f4p0ouXxMmDCQnxwgWq8PxIbFCBgSadnsz/s9n6OexPKSxcu69yAjt8AiS2PP7Aw/&#10;N7gjn5We2RceoOSO+CE0ygr4hlWWbmLAgBXO4GbX6+yWoMkQwsJKMdr3E7vpyCfyev631z+hoKzL&#10;YPFeSirmzL0Iwp+4SnHvhMf6fEmUVOGx8nk/zOmXvAqyjTwPgUwWi26x+z6jyRzkerW8d0mZnzJK&#10;iW9S35IMbtUXRSbHdopyHuUXbJwPEAs729eMfXDE+Y7RXK4CaJ8f9MEERbFHHXlORxA6lyTYOZlB&#10;xuGHPZX5RZ908nkkg/neGQ59m9uyMOEXvq8bKY2PieSHrHlZiD0r40C+B1mbKT3lLHA3AAtqMsPr&#10;+V/fCef6ZKAMqFmqH+av4/FQ5fU+rJk2jO1P5Q9E6CA02pMSuuyPS6qP9VzKQafARgZ/+akD+ERB&#10;1zQTX3gTgwQta7wJgNTzvQ/eTL298QzsuiFuJSNz2q0Br+d/fd6Vbtq5HwnkWsXr+d9eH7vS7BwC&#10;utp1TRd4Pf/b6wNlGscy4YZfndZpqH8gMIA3h2b3epfrqqBvpwrIdUoS8fT4Yi9iZK9ui3zZix96&#10;PuglBsZ6aT46yxBB6NOLRZ0j/Wf1x6G0T56vj93nlLN7XQpg+hPJ/WEN2MG2ZoR9j2tTvd0PI0P3&#10;ugyWhIp7BUY7PUYJpYEjHt1agest5XeQGtc9A1J4ohd3apgsOOZU+J8RBotzDDhO+ac9E/v6sutw&#10;TP3uXGQlZ8t9Dx27LrZl60Kut3vWvEfcIWJ4Pz7mlgqTTcfb92aM2NrxLkI6mY6hZ85+TXF7hMd9&#10;Qu/2fBoz2Ukp9B0Iw8qK160RAjjR3fft3Z7JLTHJdXB155Jz0zrDmnLq+IiWPs3WLDWERwWrPfMH&#10;2dxg0IEBQRk8Jk/0mp2R2QAdZB6E0lV6plzkqfjLOQwPwHfGhdFKko8HlUga8GSvY0rEzDZmnA2i&#10;ByY3Yl/xV+8ZV964k8wLAMo4ZsIg/TGSLMXkmQVHAwjJY4v7jop9xV/eMy6/BxsucjU4kYd8aQt5&#10;pOweY+Z0QE9GYsyVPAQdwvU0kIvUF7BV0opbz3ywjQOFcUqITngkg0RfcpPuzzaL3HNwAWHsK6l9&#10;UOd8UfKh4N7QM16In9kGf1NKT6Hn+C4eWWoaqW8sROxAzk5Qd4QBPEHiyGK6t59RaUqP23ckSB2i&#10;JDZNwKAvpO74S14N8UFnA5YCdKow5pPteeQwnWb7SN5Vxw2aPj0+7GOuBJFqato4crPrWudq0vNc&#10;erHa5hczU17P/36q79zk9WJv/S1o882BUsv27mlzHCnTfWRha1XlBSCepx8q4JCuaCPZ0a9L5MQP&#10;vl4SJ+R2eSyOY8J2kfg9PmJ99Hn1JtlBttO1dHiuXQhygoRhBTYDBey3uiCm+QzY5Wpezza5q27z&#10;cJI2n79ChMwetLrSSHI+3TeRqegrHPuKv3yd5fS6Nuse+bGQNOYqh0NgxBvjmM+Pme02JTdn+9Sz&#10;xpeSPcltOXpmdlKoglN4DlVgl2K3V2b7pGbRKFzikQZ1aGHWNB8MO+t/0qu5SquwzifbgeRfyyM9&#10;zfbJfMRUTUlkZ+shWJdxZT/bpxwBBvbeGVxn9Xvk4LBOXSY07qC+p5ZRXydIvnkLqm3bh9pHDpu3&#10;+YUuUqfNjSIwofs2Wj8HXXGERp1MoCaiOCLBmp1XEWfZI+NE1vIdD+TBmsHMYUa7besW1wJN6ait&#10;RASBF7vjy9cPuaQcez3EniWnJBAkc6+9yZH74+tIcWQ+VzZCpZM2J17qsSNAXsv/em0iPC2EyGlv&#10;0lS/rxbU2HFRao+rlds+UU/6W+aEOAqnB8OuiaWL6fg6kaf1IVW3YOeGZdcn3MISEPA3QwCTAGEe&#10;Hp55kDCjjzCOLM2KBtj8yQXoHivi6/4gb9w+kEXtw4b2Nj/vD9KhFP4QYyl+28+A/LA/CC0iNfe3&#10;OIcdzR4yk0Hi7KE+IxfmgqRbBGp7kwyw/eG9/aEMUmuWnRVTe3SIEA2hZnWBSZp/AFKLqiM7Pt0G&#10;6XPlEgCop13LISp/mn9MabNAqa3LEr6u1okHz/Q4BZEvnB5mvI3+YoCyRpoAgA3SnfNAQ0pC+WHG&#10;ve/WG4gdqHh7B1MeNC6O5ws/ITnNGSR73hKwWN+Dn1JP8Kul15AhgH2Sesq1WdtmRmETKYs80XV1&#10;u5t8EX9Hd1XoHZerupvFRKdybVvg8HhIArLNHEAsw2q9xfWJv2z+dOuO9Ymf1FDu3iymoFnZOhoW&#10;rQ/SqXydv8jyqz51UNYwQj56pC+FncbJjSl+UyYqK915Bm7sl63IYekSOPYSfxlXKh29jROc2vxY&#10;HyfpW36dAZnjAmfOBBEdRRCKK/cvdBXkAKEkvFq9yScOhcicmwWptq0OJA3uHB/uYNb+JsKuCYl7&#10;sgf80aJ7Ah7SkhFlQI6pWd2jgIESOsXWdK9Bznd7916vcii9YUw6Vvc8VHkUbQZlECSYnKhvv5Sc&#10;/W+Jz0O3cXuxAYSXt5HIjPNV8WqXPCAcyenQMsfh80UF95BJkVE6dRjDHl7eOwSYFIvydKDyqluc&#10;Wk9PoIN0hyfYvcOoeHKs9blTtLEH2cjT1D693eceSm/UAhtEK0ynUdpWwOTh/G4IBTCZDpnwnt0g&#10;eWucp2ZRLOmK29NQuBqDK2zCOI9JwO81/Hzo05e2bWiyZjyKTQjLju/xjtfyv167J+Qoka0HGbzW&#10;5brpQ6aNxWR7RDMKL4+4kE2wDP0wHraZMScZ7mYgD+O56pPvgR5MSFCs4XhdTuGbeowH48Csp+Mp&#10;kSwjWJcyffBDfcgmFwGU7fIh4e26kb7xmFfzv1adCw84t9L2nULAfureq/lfr466N1Yjm93SVD6u&#10;EnnS3Z9FPgl1+UoMmg7vUMQADJIE+ENt9mFblUMynki5XA4O3tre5ZImXRgCPX2+8bZMO5IOqos8&#10;w8NDvPeH91hASQVtGUm+tMzG3idpqB4jwbsCUg2dYvmbqkKCcerM5y+OLf5yPji92leqd3tuGL8t&#10;ZmOSc6ZUbGMK3NBKt0RqXHGglhvFR7fMsAtsNlJSK2elo0ux7ovkKbyKfxlEoOS7J2bp4HnSE+Gp&#10;vlltbBenNf6yST6puisVc9rd1IwZdEEy1BQQXXW9d9XtSZWOo8VNN6tXH+8+FG0cX9r2wjv7qp5U&#10;uleLLzsHnmZ9tBLItcV5azw2WhgK+HmHRdOF9GlzX69sotNmHM2pkwlXtNJgZUspuTD+SCs0xAZ5&#10;rMDkWa6gFGyvVa3RU2BmNHIJ+5o6vTCPsUDNDqla3V+NeYWu2qKR1qG7EM7j1FUN9vBzpOiKj8CQ&#10;ZUaJU0anhYNxX9wduVjtTUDIivQEn9cZMfXJmHIuE5NgVrcUekoS/eCFxpF98WIxIO1STtxTgQJM&#10;Inrmoxer+k1Wh/q+M/1v25NgQnKVNC6y3oULtNa9lv+9rD2eb/2YE4ffgYG798PeJiX/h1Hoo/EW&#10;81AAGQPmG13UxlSx1vcE6K+1yTmx+DCaTqHH77XZre3iFqAB3WXxvTYXi9k4MWC7fvZ5jKveZpUE&#10;vrcdAEYUp5OKJNhylHgfmi7PADKie1efp+/jkl1cySMnouRfp8FTT3c5cgDFzxHSQ0pJZdtwqVMj&#10;iD3dTnXcsntOXxzUBzujuU2Mmyzm1qyOlwWzh1iMnx/Es9AlR20N4mzGX21uMfBptzWLCRmTWMn9&#10;RAvvD7nWKx0fENxihwtIyOSo9GWfvq62P/TFlSYlhFn+YK9ymMtTLHARdc4mctb1eJSfZSRzpWCc&#10;JsJL5v4K1I7mxf4FxLbTmUCShS/Hc9knOLYZaWCNOol0YkElXJjs021WLdzo/ImL6NfIk8hin0C6&#10;xSunz1Hvn1EI4yQw5K7hBfPSDYslicZUHffjxJHFdSNvsLLHf5A2n2U5Bjsfjd1p08nfLj8PWR6p&#10;NPlA0NBwHN7itMl5/vmSqt9dy+k9nNH4cNJ1dpoL8k+U+nK1b9JcYN3b0WdcDRM4rJnX8r9Gmw4X&#10;2IhIv+/37nmty/GgS30WCHpGOYCi4AK1RrLubA+4t7KFLObKrUKVzCClIZnFj4Dm2tQwTXjIpjKB&#10;OhV/PDH4iytKLYBDmo19lHvgYR+vzYouYmgxa7LLD5TFa/lfq3186RPS7t17sn/p3aaJa25bJODY&#10;dvtdgvuyE0KN+VVn+S2Fckeu8Y6nGOG+o8mNj3wc/reNB1Hu+mzPO3Pk2Gtd8QRryScX2q7llG9E&#10;yUlihM3aQymrXQX3we5X37SH+rrxtbPmfRuFkvttfdj4MNX38aB8DO3R9/5ait7HHUHMwO01apPB&#10;90PbBKtsaNzR3yM6Tu/lXAFkmqcE4+ommBO7CulHP+7ib9TdSs8x2chn2TH8ruTBZZ8nHaAjMGGL&#10;kB3s9+nrCwd4L2eCTjrgM79d9km+h2lTQoa6jSs0u99P1Xg8bwAEv3/8ZN9Rd3iCK0R1ecDe4I09&#10;i0liMympgEpuM/lt3VBkCsjvPZD0EdcNFcQlVfaQ0FiYYOxbv5Z1l3vX47maQ/AePLrWrIJ5Ifqs&#10;5FKf4FEQc5W1yz0drPIRxl7iL5NnugzGZpJob/zIAPcxcXSlEbRfXnBeVDKiPfypY6N978RefI6t&#10;N45DujbhDsdhd37WxmQGKKK90wIyorSmtojf1bGutkUjt9f2i6rOQxDEqasztMrsUhlrJ67Vp4vI&#10;tbenYCH3dyDsCbX2KoZ3CgwioHVeeO8WOwwKQrdawMYGqCZ9xrONNE5s/NWml245uegN42WlhuFU&#10;D+Dth+5CtyvBM7O+/x9n57LrV66c91cRehjAbqlvUjfcnjhIJkFgxBk4Q1l9BdSthqScczILkAfI&#10;IySDPECATAwEySBP0OeN8vvI+sgqLu69uY4Ne+vfa3EVWSzWvYrg4k6eJa4Bhe4DyfJD1w9TSB2K&#10;DWqlGF5e7UP7Wtf3CGEQonfhJvo80+jYeoIuYKjuXD5GWUrhXoXhdjSyPbWJMDc5QMT9IbvTQw0X&#10;FaPOPnZHXUjtS8aEqZuD6TMaUJKJUP0SL+DoqlRsFMOEukp0CJXG8yGBWHIXI3OlKtDtp2osJj3c&#10;Yrau7ZGdISgCW2qT5vAOI+aJnVF7liivw/PWz/mYEhoynL9/EvWrKNC4kdX9rj3EgBnwlvluQv24&#10;mFVJ1kfiFCr8XI5WMs36QxPYmBAdCVxQRlvaro2e7Yua/oRjkSgr3DufCvUDD4bOvix8CfHiOpxX&#10;ONdM8QfrVLf6oAXCJ1URxReNf7PTGK2uF/KkDabbBBKdf8DArjMIqidUp9Qyke6V/kTokSeK1lDZ&#10;JMXv6MN9IKdwv8wqXyjlV+/4dkxIaO9xzQe1Py7JcPKVKGB4KvzN3XLgsL5AB3JbfBQq4nf3LV33&#10;UugIZxH/rc8N9+4NFKqbnT8r9a1+lkvw/NkhF02e3NlFL4UOc0i/I/JUY/ZQTa+SUW3eHJKBf6AT&#10;J9pFh6FlRYfJMbyhixCrUlv1LhalmpfPYms6rHWRmbiWUbr6SFgy0qYLgbqD9VcnT1XFO1EZhtLr&#10;0I0+miQ445x6NjXOSOukkQSxlAZTB+cB+tzBpCMkIewYKaoon1WDs34KCVsv/U5o1OAycKLsM0uq&#10;Qqm/+jrVDDUYPcd3aeCiGgM30+GYd7PMSFB6jtukwP469R3REAm0csFqP7khXKptQp+qC3xnFvyv&#10;0hDlE+hmfSQG5g3cEndU0zvBVJfJLgS8FPXPsprMllW2itNhOGdA8pGtjYPTt+DCq6Lp/4P8RrUB&#10;tlrQv0aE9DF+w7a5/YiaSdcsNMgV9b0vluzzym/wktq/SYe8h/ocGHanEuK7Kttv2CPRqjuwH1wP&#10;UT4nF8NHzzpKUUPqbDO5wGpGBcW1TjlskaHiTyL7hQPaaQLffj81Z3SoZoZ9VfT4iPsmTBOIGBwr&#10;/bO6eK9oZZj7o5MYNHmDr8AgLWnVdbgWKRDPdj1pvx8tHwwwoFS6dmrg9jdy+aXTR0KKrnVZloLm&#10;HcRHyg855gUmVBbqJU2rgiMd4RY9mnqDPlsRY9kyGumNGlLWVMvscJMO2+sVIxt3OIMJmVg2DQPJ&#10;+4lscONE3clbHbBESnyZFrpi2EdHMAmAqtJUuwLbx42e0SdXus0uJXEXGlL70NgVsiKiyOwMprap&#10;k6b6VldehuZn85sOWRQOlwkxQ4/ECTE8vVUy1F+dA0gGeraIn9o/m/Q0x6WRYMtNcpiAvsITXZos&#10;Dk3oss7Kb6hIVEVJw6psDfu8/Zb/xtxgypGtjrp29b3Wt4kDQZCdYdD6Z3QR9luPGC5yL0SlGS57&#10;XOZ9JU8YLrxKjlpbDMlJXfc0VRKTQoXre4kYqJoEDxUYaCNbbGuLud1uUTqjDPY+EsdPITysEVoc&#10;x0O6A68PEat9Qng+bkhYPou07njFmK9aGhOS/6tPCKW9HBPKeNUupT9Ed27q1IVCtusEZ/aUciXC&#10;shRFID0hCK9oaUyHFL5APMx/T5V7mLDpCGurMXnp9Mx5VFJlW8ru4ZZ+KpRH6A+l0zGO5qM9oz90&#10;Q24I61NCeyoMgfQ3VI9OCypQqPtCQoTTigip3KjVo/boixcma2N30DyCzPl6103DgkUrabOFZT7g&#10;PawY61xAblArNoNyJ0zaZYSspxlWFUcggS2Nc+bTckZ/WOO+vxfJXRk8+epckxeIlxtf2zUm9MBe&#10;1pU9QgtsKZp+31W017arzPkJXkQR0FcREB8UNKakK9ai5caVFrD21JdcLJnbKbtKeYYjjKUR+KeW&#10;qWgCyma1E1DdziqOQB8vNJiogDekFV4BcpViR+FFFSZ3UGLdVRIbSFCj9uBFhGnv1HM9xz8VWZ+0&#10;gK+XV8DxoMk+IWy32s0DHsLITvPDr3iG2+Yn6SMxlurZ5ugqcq4dw/atShZuXBbXn91yVqrDdwhP&#10;po3wykSNdjGS6NnMutVqpe8UvqG1HK2S5opuTolChfaRYSLKh/0vn0PZ6pdqRtl3+qZel1VUiLb6&#10;VppzoGN9o0uqiWVH7Yt2jV1w6eVkb9yN1O7IidO0nqv+ivc5GBgxD1XnJW5CCZwjkOos+YCOVWfQ&#10;uSYlH3JWNZj0BKwCILsyIK7K3uivp0wRjSRLhckdr5OCVgU820jikJWGaGniIqmNn4NzG7EIcgTR&#10;ic5h4v2x5+Dq52j8ok+IitGqndAaTAW7bbZw9Bt3P5OsoHbQbST7WYUOZrEuQNTDq8FLOyDn0aK3&#10;PNQZwBpr30kFAofRj4fDuPFb/htvE0oK/9bnlAdfKvIubxO+75OFzwz68ls7yuISEXII2hiqRRaV&#10;D3VMnk6tnh4ui0cUY9wsWAf6xi6r4cJg+4wsnAIOLA1RMFFxLx2V4CvxELZ2w7pGmVBv2PZZaLLK&#10;Gvx/avfYH/LZOiHizxhv7SEx3oHVis36q+8eCrwi9G0k1lGta+G2WAd2OGlrTyDSgYwEApA39Ct4&#10;IHZfh4lIrZwilf2+JKxU3Rq4ApQ+o9niwoxriC+c37TUV6j8hNCjX4KZkb7vt/x3vO26wVkuDQS/&#10;tcMhbW3sscc1LYwlhgpncznhpnie5Jng06p175i4rGcLk/BJ8Ewsh1VfJLXAgR/CVIsuBDbiwFBg&#10;+lDWh9cbWEHL5ivCO6GiOIEJK8vbqIYwjfY22ki3a9Lb2/Ug7g0BOqwOYjRj106C3S8XhSg/BCs3&#10;bL40Eu5QvccUCThlH+1nCcPg7PQl37p1fuTp1JXVX4HJVK9JNsCLcoxxALk2Ae1IpVGZkEgNCuOL&#10;8EOERM5oZdZSfI1Hv2NoqqmjdgOvQTTonQ9HNYhqFTshHcFUh8/OVkjcVpwnrQS1IvTiTQUGDrWw&#10;IiGzW0WpeMUcwMaHtPj7iUXaXYXSjjqVJ0RWgvVJ2HmUHR0tE6edQ0ZqwllRSyA5mBWBYzxzZa9x&#10;qsRuoqlRUHjunFR8rp9FfVUlFQm3aSngbylqVXPAGKl7vjvxXdZZDzM+s+AzhKntV2KM3/LfTt6c&#10;BY6RTj50xty8Kr+1OxKpjpSzHY0XTIGpjhSvoWol02JxCMIyOzRdw7FPhDLsPkM5BCNeqX7oWKl8&#10;8MH16Jh3MgabuAYfT3XUfCJGyNuiqfrt3ernQVH2JVuWF5jKnjclh6q66kshWhpNDC+7uYMJ3XwV&#10;2fW6KLurC8Y4NIXHpWFVdxdXewWnrM6OUA4BUSwSK6xQKsblqo0cL3jlU9cwN77bkcjbLzt1p/2p&#10;kIKpEkQh1NYEzksUg+p7grNHdJFjFpnuY7HpIeG1ETCrUOovw5yfJb5b3fU4KsaE+Aeeh0S1cHbf&#10;MP6IAN7CfFyuT40Ab/1SO4mxG8b2I4rGsm+6sigaJ5G98tXjtK9Gb2EGnCtOSLHYN67ooIV9QROs&#10;LHwr8nN0X+7YN6WD9YOJ/yG6kR/RvvLXwlsr/bIqa00z7cSnUOCimTZDsVEZ99xE95gzmORsRPIP&#10;sbf1XgBswkivoC3iEmKV7yPkFuasyvg7R6nUUX91+iSO7lt61fy+CjyycJwxo4rjxbohTh2mMcGk&#10;COSfrZNcx9A74S9MOO8nK3NbXby2XJBVHiI4XHtD2Kw7Zo5ggj2nY1/tv5zdrlT1ku9B5pj6N4tr&#10;4LgSUZziFreltQkqiiLMbtLE6/dZZKcwNaX/pLOfA/Qyx/cSa7eflBo486dZ+WUp+JzdFUzXyVXt&#10;WWmn4TxWMninhCPcYps4P0p1qRV9uFtskO7yPaio7OeznZrzdeY0EszEyhNAtZPWaOuw+ntwkUfq&#10;mdxIPUpztk7MynAwQPCLdwoPLLVbjUxY7+LXUvpR4PauuwxZb9VCkdZCJhwV5GyHefXfEVWOFmPI&#10;YrksT+mWJHWnLxLUU2w8kSaohod3mFc/JfpF8IS77k/MhtAY8E0rlJhhpmj5xR+rCFck98zg9NF+&#10;yvHmBDFx0HJW0CidhXP1O5Ngw1FqSAB2T985Avn1KwIeMRCvT4EIbyFZom/nJhFTKdj9oVz257uJ&#10;Roph2mE2CZkxi+ZIG4rO3RRDWCZEPDgEr0ITd2DCE8ziCaotn4XAgjJhNJVdYD3gNessgRBMF+dH&#10;qJXxZIK/Rna4ZciJecQC6larvMWpGndDTZTehj8CHg4ZJqqlaQq8sG8ZDTtray5sM6y+iNtiBFlr&#10;qjx90bSQhu5AgdmPGtVPtN96JHjH2xa5ll9PBO5Q7pW53FT4RVOmmknVT3pEeLfuLYxDMRo9U4pT&#10;zLCuqv4KPVm13k6Jg74LIkmCcyWZaKI++5rJdIDsqxdXQdRfAZCG/S7IYKKF35A8gHCMFbJzdTZq&#10;QvEi7GMiu3dAEroNASLELZ8lUIoq1DDHkVkeooXESSRn6o79AQU6RXaMtA6i4JYEYNtJyaiC2S8J&#10;zk5x90Aa4h61mOcR7KM9QFUbdSem9SkEN4jMR0apIOFjEfm0CZ2d/pRXgEFQ9Vidb2nMWmcrhaow&#10;cQmEpxMVu2sShzA3IwdusRPHZ8kUqbgl08BJU+RE3tDvWMr8LDRU6TZ99hptz8kVzrw4XGfK2UBq&#10;VdLM2R6q4yu4LUkHumu9c6xKNfWXjyeheG/ZZZ1YCKOQTjp5hUlCR5huN3FLBYpa4zUyMSWM/cQx&#10;hyTtDzE0F5hQWBjOg8DOcKu6T1MfrKbuJ2kM49ijVC64TQwD1tdGHsJEIwiz+HoEsSBUJtb4kNI+&#10;K26Rz8H6x8k+hImrK6JWBIQWoY/DkVBEg3lljGQ24IfqD6XIbmnIMtDShATnrPzGGL+1pTgcNTYM&#10;msJcFo4sRLetkxikgYSwnjRGnmGFlVEO8dBnyVIbxQSx8AETn7ev0X0YptcbWCEqSj1gh0ZFYSNh&#10;5um3/NdvEzlaqSS9vcUhc8KMbBBahnPBoTqEhViARdfrFdDPiJb0Xb7JhfH3qlloO7UXTqFCw3D3&#10;X1OMiHk5T/lhvW/BCsXpatsqaATAnyhq133w1qJ4eyQU+ZtbHH7xGVjsjEapCaV3i9RIVSc18HC+&#10;JRcQFTd8YQ+vZw+T7Qj+dVWP0R9s915zzjhn6hnSJpT8/hVK/eUzOs81btDFM0q5Aa6E9tlryh6e&#10;qNHPBCTc4Xyct8DQNWWPmLHusNVSdg8Hz6QotatnZ2ec9EzXwhIdf7EwccIrwVeGiTXOOE29yILv&#10;E3IF4iHMKQOvZh3XgVOI0D57NQjJ11aLYSFB+rR5RN3B+iv2k9grJkMfyTms68RB5EifcsMWbQiD&#10;Ipwc9Dgc0aAKxWfG0NBOHdZAI/c8/Zb/+m2WHHOTC2+E0fya/8brvEw/ibYURc274E287/o66pZf&#10;J+9nETfr6y/gkj3wDcqowFter+v2lHBV2OhiTn3QoBSyobiAqs9AKcG1HpWstJHdrlwTB7MqoHWW&#10;9JD6Kj7JPRBP4kB9w0KSIei7zZRQVmF5UeR4Wu7DprtEmosiWz5MQoJDsgCzqcDlEzQW6ktGGexW&#10;xtnpgKsOwYr3Y3FP0C2cxLj+YfV3qBoQoVxYejxlnTeYD54qGinGUFa7fBjW5PXIrKyrJbeRSGEf&#10;i/u/6+Bnq1XWiXcGf0uNL6syjp6w/cNYIotnBBbt3kNM71Y2AWbnvMiJspplPfgJwpNPDY14ct5b&#10;uumwvX1Sskt9uisR1V9BUrpu2keXE7Mommy8PQlE5MXtC1j1mwtNczg+D5H8Sg7sPuOLnxafL6G8&#10;+PDFOSwLWdkWYrkEAaO68wwsvdntueLS+iVaos4C7iika44xbfJqEWLuUYTGQSBaTw/BEthwzSRH&#10;pNZMkitEWlHfPeoXl+xGbk3HeOuUjGdb2Q07sAszkpttDoIqY5Bf899OBIgtMp47Q6aXzozB+bUd&#10;5SCg8Ke7koIOs4WHwgHxKvRp06iI6sGMy/wUzx4S/8RK0ajnvnKSgAw20OPLorjLtXy6IyNYE1v2&#10;6LqUFOocEtWEVcWbPUDOd3WTjyrvoa6s3WrQCRslLbjWEZkoM8rOZbTmz6Ht5dMK2PZPc3iWcjVG&#10;N/1Dx4LMLtzzlpN19+qvIAAcS87oJFOARS2QodDIf+fUIDmXNaufaaAE9vdQqrGxbphYV47GUOkW&#10;tnzanUffR4BZlPg9/x3fJ7kqBLJ07m4ZPPZ99HGvQg2j7H3xd7eY47i6AlMJR9HfxjIZjomxG5yM&#10;vPOQf+kx/lkTE7Kms5wzakEm08w+KE2EWGTCZ9Ch0jwaOTQ6XR+TkhXEhCF5DzJVKmbPeMaUTZ8Y&#10;JbG81usgIH+26AskwhMCGhOjtGLP0fbYJhnMYS9YlorvCuT0uHUfK/JKKfjagH5CYOAP8NIHIM9Z&#10;zwuz5kamC90UO69ufiDjjwgyoE3JpN0Kq/4KOsaDKRT2WXO6qmYAtlFf/Wl4V3Uf8xht36NJJLjh&#10;92IsxGt8CcqCzkQGiurVlDlGczJin+EZEee+0LZP11gtiTwxX7VI7TucTu0DOGqNORqOdNnbkmIC&#10;Y3Q2Oy6GlkNZyAaPMljto5VJuqfIdaZK8QorBnWfXDHRYprp9f1xCag6w17smMv7Kr32rLgqY+VH&#10;6/uw5YE5dVd/gj/W/ZE3b5n/A5ieZ1+x0Bp5XkgGLrFwnUKNENde7j8AORO6r+mbJzAfE2yxqiIv&#10;JxDCvAO5HG4gL+cgcx3YTjVUFq4DZO9jXWX95dOAuRdePmXwKeRfCBcla2gEMgEWbOP9ggqC31E8&#10;6B2usOovQ85jSeerkRO0xPRpaQQr5GaRBc+6iW0dYPONDb/Lj8mp6u6sSQYZJSgt3Vi9cJ39mnX5&#10;pfGFT7EGLdjItBlIz5XJ5NHKCf5L91n5rss+J8haX7VMmFhrMhDcr9230jlRXWX95X1OMpFGmkuS&#10;E5+eAhf3ry6oKASYTgb5l8revwF5ykSKvTE0l0/jdwoyoEpLeZYFchJ7RDxoIHUDcuJC3Ba05HoX&#10;wYXr9NVFok5hovSxezobOAzpRoLdEtdBZ2ueoLaRBLqWCBbKJIpVyCkyDWWGnGM7KaJqxFsjZ3ya&#10;RY1Pk2DXPj1OFS1I3DOJgDTJkzf2mZ4bKh9pi2KboxHs/LTShwMlX0GAXSlLj9Ei4kziFJHv/HjN&#10;hGMgnICsxLriQWqVTpGMoso8KWiZwtoF1oaszqw3uCeVQyPlQ3WYC3vEhHTIIt2NPddcHoO/W2tW&#10;lnJf80v1PK7HhmNEWkM8JmVrkc9Egl0iTTSZmMKdNRP0sG6OjFwFcLab0cIpCq7Y5rnLOpof6g5k&#10;9VqPfSbsuPJteLqKtRoBoqatKgvnjDbu8Vj9Gq03VX5ZfwX3VCaqNcfdp2n0BPfokDcTw2SPiKFS&#10;sXBX3KDtp7CNMWsy2GxG8lLc3+cWlemL4mbLdSOVu+XNoIJiJX0sIVu8dKmdvqaK3/rL2IZvWz5j&#10;byw1LaQZtZh/m5jci4s2pB6etqNwD8clSRfNYNGqyV2SSdU/Sj5SFwYPa/m8TzKw34ev2gvj7+5X&#10;hu/ARhwJAwp3FFakcG94s5HButiqPsZ/Y5isrHtvLivbQ8Y08qltSFsgI5OsYe5QTmmrJdLt3UR3&#10;sHsfPY0En7oobbbXDOOvJTw8TPMm1eBGVBNCSehELqzCjg6f0VWPDrm45aszDMrBpI4dVm+zG/wC&#10;ia+EvE5NSOHa/YmtIwvAG0mEavEtEgNg0X00HI9pnPML2DpcMMaSgL4uiu4xDmuon3Bt04DIeOlb&#10;tRXzUM7CsRSmQftL0zZLWlJk+DRrDpTQ1pMM80IGNIhwvQqbwnifp0rN9VfwC3XOMSviqu1okDPE&#10;LEqnW9pB43Q1rKeKPhq+2ZvGK7Ra2K/Z59owkQgDkezwKGL1e/uZ0iMwcIQzHgNzmQolh+7zSGxq&#10;KdWFJ6KERoiAgxJVtWfnH/7smlvViC+Nw7DiiML13VGJD/7sujv0EgvOo/MYnsALZK/dONJp7p4N&#10;RpGb4D31e/4b7+uug5ELRbjxwoO3OFWcLqQFvqnPl9Zvn1FqNMI5tENcYkGKbshXppMKg2ht4nYU&#10;v86U4FzcA8k2EK225ub3/NcrK1BQmdq+J+myX1meOnKwNwkYdF0XTui7ElPBJnzzTpyAS9N86Sn6&#10;MJDbmZiQESXhc1bNF51oC7UQOnC7PXDKTZONmC7Usl8zIQ0TIln/ZMTXT0OZxJj6drFb/VagOTF4&#10;hwNw+DEpYNLoC+R1d8itHdl7aKdPRRDwZ8G/YhIk7Q9bxd/139h94kMYIfE+An40M/J7/jveBwdd&#10;UyXPhaNpjuT3tpjDLyTa76iBjXT9dqCGVTkS224yX/Q1+LPspjZaxcB3OD/RVHUO6WMJ6C6OMQpj&#10;SNiJx8RRFlfiC4LAobaj6ZGa6rNRV+m1B46IpiJP4qOErPty0ola3wfvYfiyPAKspkm/V6EZio55&#10;7AQev5CHA6dUpatmoi28NfSsXFN5q4ZJjzAK1k6oUVUPEf2EzODLroHwTP3Xc6RUPFqJ6f2viYV1&#10;mvd7/uv3y6w4qEfUhe2uZmOxVAWoy7lUw89QnzlKV0QV7KsWc4uJ/R5QnBd+BT5NnVDlRTganOYo&#10;OiR1sU5MalycVXh9tN27cIQ9ZCgmEpIIgVAtVNIKYW3YDMGLkDI076mQUWsjbo4QguU7blBhrbtD&#10;dlH05Gc3VYkXmPJ7/uvdRIm19OP9WY3k9yq0GKVWRs5hlSq2aMY0Y7AqRwoETXjqZhOucSdRHkNB&#10;nmOF5RkY5kvSlnp6F6O8UQ+fWBbm2+uVpEFm+4KJCs1QvlSRStCpunzWhAS8X76RWf4m1JKyZ89p&#10;Y2JJgBCLcvczaiHHdGhYJJyGdjZ4BTGQoWFhadKnvkIm78achq68d5qiKDkGFbivGS6zVOzxmImF&#10;2khZc+SgzYmRfhWZQVQ9I3Cty1T81t2EaQMzOCPGfbjzHtxN3idPNFJPUCVn7a6/67/eR5Ho+D49&#10;Xk1jfq/OzqPY7zAy1Ak9sDiXmhEFn10imRSNYjIGHh/GxAOQVRsVY2FE4AYubMgsn097ObgXqluW&#10;5B/p9jEajWnw5Aqr/uprRhBiUngslw1UXU29JPlefBra7+kUc2Lqr+3H8oK7eq7Cqr8MmWqCcBpQ&#10;Ek9RfOHM4Bovyvg0BvaCEiIcIx1KtdJ7r5j32zAxnqM7El2zMJEel3YKArtdJu8rQ/qAi0CfhBpC&#10;asibVCPi8ha4LqNnchXnK4SATe/NJn/8AV1qWRndieX8aBIW4EiUZabr+zP1sVXeda0rncDtnuHT&#10;dzYOo7huZJk6MtJ7xllYmhDIfHLKO6MJ9Vt3qLDqr9g58ptdVfAZHRLggOWEKNHeSi+1H2Bteax2&#10;Zh07eHIfyjLYQkZy0yrEY6nArmtOia24m8ifXidGTzhDxmt8JyGQ/uCuMZabC1upLgqmEAk2gqzs&#10;88w0iEzaxcpjptlGH0kj7pxn1sEVvkSf7x7+cexpu2eH3nYzdBPSwBg4Mfet+K2/Yp/RRkfbg7lT&#10;EzKONjPKL9HWqjoHZ2R0nB0c+g956ZezoDjE2COVJHm+fs9/PUdluYY2S0qIWgdXnXm/MvwHVnLp&#10;8hM5mnNl6L02wAgYqLVV2U3ddhE8hZigulB1mBVW/RXz5a47RT4bbxDT7f6GAZkuGoqb9sfwuOVQ&#10;S6O0CGippeaBFdaCI4w2uJA/KvtlwdH6PhkPc+c0i+X9Cs07IdvbUxfSikKGH56uWRdyGAsnCVr9&#10;QwIvYmfnOCUY9PlgOIMG5qdhcFasd3SKhxLu1yEPMj48m/BgfAYxa1PfhIwZY11hHoH0WEVMHm2M&#10;HULOh2+zZmjLpha673IrBlVqsnK8ZoTDHWzj+LcdRqNMLgLTTs1FqQmr93kjHFTUYGzjWx7nu9JU&#10;/WUKmxe3bdk7rpZxqHF5V52QtsJMbEBm4jcknlrZDHTuBEsWaVeUSHYYsuThDX6BG99dVHGYmUYm&#10;trGZB23jzq1pwMwE+jSFSdTuIS/nH/c/JkFQB645dLvKU9f38/mTCtso4in9BS8VnuqAIra4COtZ&#10;oUS1DTyoTX0sHEE2eRT1Sw9oZls6wmTFCxCQwe8iuPCOuKUokJFrC2RQbsuy3VTj1VZY9Ze5P6kr&#10;Yz8oi+tNguei2OroECfIl8dEzSNTQKkQFKNteeSyOwSOHChiFP/7FPdH651QoASfE393uzIyVKRb&#10;dE7IvzuljZXhXhsWBOkocJ/CNFIFoZQncuG3K9tDJm5sp6RK9WvYkUZ3oyUFn0ZGVXaFv1HRiZi3&#10;J3bGg9U3ayhAm0VhoQ9Wt3mMkjG4/3h8BjldY8KiUEAqicIIsJb6olQDU2ODOBGIy8WamQMmzjm2&#10;sQSdDwVk3UZaNjIVy/KYaSwTgwXZ1zsfH655VvBuP40Q9GagvWG51YlBBvZ6zscXyKbxOK9USfje&#10;LcGkhX1gyu/5r9/nkkr7rNQgCG9M5ZxbCqa0kTyq2C4poxVprao8GKXywbv7cRwtIuPDNz135LKy&#10;PeTt2PRpLrAKRjkJ5YnHp5AJiXlRdIrpekD6NE6W0CImQ0iPCWqF/jIP9SFkqN80SC0wSkEhFO6j&#10;RSSsDGFCRnxHVa7CZWhZscMVv/VXUAdV78ofDF4j42qBTGzRAvHKQonkzW4FNBq4Y7F/Tq6KIwvk&#10;IcbYuSgs9iHSro9xcrojAGvm0N/QFpGezk/jOHAsK22Thj8a2e0ez6YUafRln9dTSIwCfSDwnObr&#10;9/w39kXdjgaj1g3L5od+b7ubWbAQ31fD6qwHozf5AjRkuaRjfYwWbanFtnLn0jkdwULlf+jru6pG&#10;un1ukNlVscodiBDLuo6o86i6yvorMEVIbzg/JdIXwUJ+q9pN94ltHusKBsva8fip3URlInHGH2Wv&#10;nuDB4u6O1bU52tfy+G7ipB46+sDKOCGpowCJzZBx9QiozdOACVPoHPyysi1OU3+cnbpJL3LVJ3Sc&#10;vkI1qp4lTFtVHsdjZLm1uwqr/jLdz0vCOF2m+7FmJTuPRcm0qGtOXWseO5tbyFmL2B37pCbsHidR&#10;j4iNiZ1hO3WyYdYeO9eMKTOxfWVX0NYQDoObnUFGyjupVVwU/b0wBHofTj/e5jGGyOAX4/EhZFyI&#10;wz9yXTPpJfPTVzIgXDrlJdlzdygs6yYbHilvy3CGoYosfrYmtUz6coP6JFeaqr+CtrOOS6aYYkmF&#10;O2cWCrUt5gqC2pdV4GkAZTd4JLieUl43mlfI5LQ5k5yIA76AKja44cUFQkRi8MzcOM9IFDUwaLyA&#10;MPXaCIGo9zCU8EarcCajhCwt9U7vo9F2X9xYMwE+59zijkA41TXj+BupQDSEUmVfgZzq9HUvQ7dm&#10;zmi7BMXQIxedivSXwdapRVdlb4HMSTKLo4mNbBMeH0FWN3O3v1NUO6r9zElI8kKiBDqlU9aAgXLv&#10;QFnHNnlHt+oz1LaEOH/bKULVkec4ISsxyY+hoG5Mz8c5JQA32Q09kp1VBWlAZv7VvCN15/ngYZT7&#10;y+uasE2bYvKDYjTMN6p4zrBNpE49Ydua8efqcunyadrpe81q6l1lFZEeUksCJWQLEBo732fS5lCJ&#10;A/LnXPJWIZPX5SJ0fA9ArmsmB035A33e5LR1MjhbM2TlKldWwN22bdZjI4mfut6KVnWbNDFyIAIy&#10;2Av/2iFk8nDtuJbjtEfKJmRljcRmsBVKMMybQcvNwYdUsdJVlgtk62OdYyuXC6LomCKupP6a/Sz6&#10;Pf+d75Pi4feB4rPr9/zX75OW4ewIQusR1GFWfm8nR8hjE+4CCh6ulbA4ipESzxfxDxTGp81Xn5u2&#10;+9DJHV0by5tMC4/F0uz8eO4B/MoZxlTsh9EyHzNx7yAz0y0MHZt1lfWXMYXH0FyRaSy2OTmHoCQm&#10;hidUvtKy+2QNOtBDlrPk6DFkpW3bEOUWMN1AlT9NNH9Yi6DnVU/XHGt+AUuNjHlOIhHvO5BJNvJG&#10;0k5IGYkFMmJtsGsqy5ZT/pyYnvNN8A5LqTleM/40973iH2SX1VPemH0QIKZANGYba0aOcPQ7hZFD&#10;oczIc8hIfFtW2Kfq8JjXTC3aSIShCFJd+dJjOA6PDflrMnTOIZMlQ0aC5YhudCnYJhGGTweFKba1&#10;aGckRiqbuJ0qqDPuurvwlx1tE/VSZmGMhc0sfie1hpvJUMTpC0rg34yOeUMQUZ94CFmeO4/VzWBl&#10;nyFtMlE8sWvyj/Ry+8sI/Ym/nu4zMUhaqRidbGRlUj1IFJBRoKLE3xRGuSPR7pj3TKo4WzO3OpOI&#10;1LEtO7frGuPT6EDCcNtImdALtjGXhpdPPpIH8oq2+1ysljF2QCYMAwkasj89H2cv3xh9tmY0rpkW&#10;MSJT6dNiqYZ8iWupT9V4LDPkxqlSmYn3eXo+JmRVI3kjry4Ocv1nFH08PlwznGTG8i7uEWrOxrUc&#10;aja4cBIOlct68IB4M84g01MGbmB0XmJ5iuSZVVDDu4b6ADfyLefjQ8hwphHoHrMe2FanzRlktEto&#10;PlaKg0/GTY8RucTzVF1tW+UgWvRvsK1ubJbu8/HZmuF+aHvG9uXA8h9we/rxhbZhJTQ5i8fDMXmB&#10;bH2sayMIIXRff/RLroBfs4fX9+VsHe/btAeK3/Nff19tu+xlwJk27CG/579+n/wtK78zgyd9f8uP&#10;UGXc8I84voI8RZiK7Q5yGElxg1qgJHo0BeZGDtgFc3vIMkWN9WvuAikTw2a7JrYRmZquI+VwnbMj&#10;Upt0A0Bn7jCAapmj0OKW8VP9yPgAKkXHfgozPpd2CPihiuGrXkrLYXGTE+kYFcVDhZJWaRRiveHG&#10;xbmCSOkzRi9faumJg0oD7xoLohwunVSpV6TjWBuSSOy27dHuYlMMJoTRtXSyga3KzOlgYel1tWo4&#10;5+MIf1IY/FSlUMWzg61qnlzd4XiZ2LIAe8kmfoWO6/DETQ8XiQlsoD+sBhAFjai/0XETFwC7V/RV&#10;PJe+JZD04Xurha1ZxszMYx9OVTJPJMPh6t5yCsaUxwad7S274yNyTV3G6yNXRJDUqtQhb4dIVVpQ&#10;9wEdgYVKXC3NcWj8PtEqUVkyjc2KcIcvaqzcbdZT7+YVU9IhGyQ4xsoTcP9gKAyW0WRcmRgE7lNE&#10;apBy4U/JGTaBdupF4eXqvgfvsKpCffUV7mBQUigL/xDkNkbDVM4PEjY6VoQXdeXO1CXNGMxwRI+J&#10;4Wl9bpJvuXj7Na8SDLXcPikyb57M79LdzCMjKGdI+rtbuSPH0NBkZcWVw4pY56Nm8VeBiEgeFQkz&#10;BfeIgOnnACMMz9cm7fLWY0vqM8jy0mFRdgoeOc9ju/BKTFVm8xjyHhlBI+34ELI+N9AJsotg40zC&#10;8sZjoTtzTj2Wbyrm7ceHkGW4Df2pLTAfy6agj8f+9EAJM5Wf5i+CrAYsQxsl3lE5L4nS+MDGmq+P&#10;icCPaLTQc+4tohsFccAx68unUb/VBv8hMiCriBtd/fgehRGpc4eknR7JfZJk6q+fHthul3z8xZDH&#10;XRJAvmwk3rqRf4VaHOickMtjYp3niiQBM5zXlgvXnHl1YJ6c5DIx8ldVhRWbcQ/bJbqu01lPFXIS&#10;tS8+zcOuQY01qx5h8lkIfc+dt9xTnSod0NjU2KBBqR9TX9QwCCZkclTHxG7WmxBIwbPqT8stWFiF&#10;TEbHtaY7aEImg3U4GWQC39hnhOgocNuIWeWNWuMhPLEKafLz0Hpi3ngUbmjRCLiU10JWZ3UsEy3g&#10;4yYhyLHGOwgAoBX60DGv7s084560ZVRXpL6RF3OFqbxQokB/jDGzJBkpiWZwz+G6u0C2nA4LlpSh&#10;kbeKDh03sDDK7/mv3yeeaB1FSSHdTZfe31KwzA2f2mlMDUIpbkVSWJejRXs3nA1eOIf6BndmM2i1&#10;7LFXh6aKaK2uSWDXQ03TyGGNTQPygtP9mjmKU0U1Jcw1k2xslIi1rHQEc5q6s6nwEDJdZkby4MXa&#10;pgUgnzaJXs8OeeyjdnQ6Ac4gy282cgtRcGr8At99So3aPNalY96Mu/yCm/Zsc+9Y0bx5JhXdjc2Q&#10;DBu682Chh2uW09yzxtqthijXICEqx2MJhsJCici7wzMle2Ll55aKynqGUoOR133iY1EU7/paMD59&#10;EVhFSI/HZ2tOd0ltP81CxoEdn54Ty3rLeHwImZiMLeyN74zq/1lxdFVMSkLveHwGWZtjE3xaIWNR&#10;9EWfpRVDYZ+PsUKHP36o+2eQ1cpx6rbyvBUS4jRPFneFrODoOO53IaN5TLvtClmKthmzlK1K28RJ&#10;kx3ix4drljEwjs2FtgmM0HQv2Pq1rlhcbZzJYSofQpZoNXu8nmdyfYhvGrIP7NhnotZT53mYthep&#10;yii8zf4o0T17Dfye/4YU5lLBERSdGiHr83tbiYRjSFvUFQiRc63XIOtiBHEbv1geazVeuMisPT7E&#10;ad6uMXYgjQ5fE+WDRMfjZqQPyNraLY/02u2bh3KHREADvHQaWd9HyxgCeSjwT+GUPmH0njNOL+yd&#10;lA/CYX5stX+uDNocMdGbdKqI/FAHh7ScnwanTomZYnw8lrdunhDO6Q3dvDk2fOyHd21+ms0cR/eq&#10;flBAkJoR2LN3Rkek9AEv0Dk6FUzIhJUHk73qVLQixG/o0dbIDiGjjw/qx+1Z/Qu4k0cunGzMWkWo&#10;bHJzlHZF0LmMTxez40rlw4XD0r1yKMY0alRqfHK3yNXrfUB+RH/5o+USmuOqmI4p6pLXYAH9RMxH&#10;1N6irpZrUrCQYiwx1WEhVJ5Uf/Uzix+F6gsPvYQS0CfHekY6rDefTA5On8ey2nMjQa1Rvbe0Cope&#10;0ePDSmf1hy+5GmAVqynA3ssCoTe5mtI1djwTSAyWYl8iIn6Ka7fsLRXIg+0oxao/PdpbrNuZXMIZ&#10;6lkFAyyOmxH2gs6r95s7HHxLha4HAVlbTrzbW6zG4RhXFVv1OpJEOEKiSvWuJKU+xWbN5CUoffPU&#10;nb8fOlYLnVinmx+eT4mVxM4rh+SGz4Ybmeht1Xdvsx5CZj5eG1wQqTNd3EUyJoRtTiTPkiwFRalT&#10;Tie4kSs1Vkvcw/KE3MWgizOSAjk2smezqfFhWqiP44WPrAY8OUB0sfSk8DCdM0daJNFS1kOJfxS9&#10;mOUMu2yHZM7t2CDUgxskRUTBfIiOatGWZKwWuWK5e831LqdA/rRzsfsVUUtb9WRKqQdBYvZfwZOt&#10;5W+ecuLHAcLu6eHQo73FoB+J2nKy193DZeXLJdV0VdkDeVLQ+QDLiejxwTOwdGW05UEB35JkiYAZ&#10;KVt4UVTzmsCqRYB9VKQ7qPPMKbtQcpwPEBcfKEcqf5hEUtMqDS/JnilPuWzDHFselr5BR6tVm1dr&#10;JnOoSYqIs3sZp16a86nSyvspwPhV55Tz1aJExgFSdlQ1LHH+urczYHH0ljgRyVmj2aC8yjdCJrir&#10;qQiIGRNPRDd6CMmI+R67HatV4mTwMBksNyhZ2Z5j95Dy1ZlNuQJXGcakiLTWFJUvlQBrsAiNG25d&#10;KlyGPqS7Gms0jsq5EYyTrlzDBoT6lUbeOPbNnHFpfGbnTB3KyEgm7WL4z2WV1JQbrmYb2SD0vAu7&#10;/oiSdTeWM8rolKra1LS3LAZYsR4YZXVh61pfCz4C6YjmLSVXu+1zMoBdME93Qc27k79f89+uYiKM&#10;Rxde5WENluTXdrqLuLylOZFF9jMvCrVzJIERgScfpjwF05YWXGM4TfsKqP6KuSLNrYuRD7HcTqir&#10;HI1LRP3SFVFXetoufY7lfuOcEMF4ZYUXp9WSFs19wCPCBiaWjpdlUpyxTlcXyjGyY51U//hwkX+H&#10;v/TxLaTQwAHX59Ib19e3uNTdNT1sQ7Y6YquUYEvCRPwX+Ey7HBbdVRgRcRw1SJ49Xe7A6oLFCO+S&#10;bk4+YQGrqxYjHEmZBbkKxeMCp1MpmA6/tEl854GWCqjikqvs3BG5DvJrdXDfAKwftzTiRggMi7p8&#10;Gk0Ey0Xi6QaQTN+K/wYzR5Zwtvaz3IJFYAZ3o4oE5JSDg/h3XyrKMWC/FSyEGboffhCCwjfAtpLb&#10;jtd2XUf9MHIhZCJpKaTXV1xARqHREMpAnrQpX+h7u1qOcAgYtRjAFZfRKLKLigB15OJXfUpYsgtq&#10;uUUjkfEILNQ+ro5QK/Fq0JE+7DxwwCoRM4Olumeudkz5CCyGvD0iKvVTp4AkBygddD4osoky1wpW&#10;7U67KGYz4Lw39lYccwxV1LGAxT1kJOP+WlrlgCY3T3mMpHyQ4uigTEd/LCgU3XHt8rK8jiiJrk5o&#10;I0QEHpdWn0GK3EHTWABsB0Nfy2ED/FX/jclw9x4tEdrrIJUz9ejr1NZIbeuvI5qObruBBbg5H1tM&#10;7UnhaCxqXPhB4Q7MIuMfEnM1qq5a4BzG/Op5qYviXnW8I32WzPGrpxZFIkY0XBUV0QBjwUGF1RGn&#10;q0TC2iA82q6uS9SqW5Oj57d8jvjGyqLgnj7XpCKQ7nOyKBShcL/qwlN0tWWWCw54/UXPDOB1pHMj&#10;60QH20XlQagSVZGGp89PEtiqipqkZbgK8KNKMdsuag+2XTTYqAoLAX9axRb9mLsiTc8fMLc8JQEy&#10;KFLtdrtlcMRwMCPEKBpYMnHiwoHX38QGEwWLTBUkLn7zwo4U0YkkQXqEwUF8zOr66i9/mDy/ENLE&#10;nV9VRZqAwlgt+F9MKPlCwE6fMkraDRlWdg8n8bq37LbRiKypzmpI1Ckqt/cW/3nUR6ShA8nqw+69&#10;HUQzn7JBgam7JMXNgQjETlJXSsY2Y8f6UxS7apUjSSMrhkNO710ftLqZ9VffWu6WtOpGwj4VvZmO&#10;iVeFx4uLaNDD60OMJq8UnNyQX+gxYbRxsQX9b8tnUdKsD5J0uCQa0M0v7C4yEsH0OQm/Ym0xW6TT&#10;UpvBATYl4c1aslRwD4PPhniMoEieOTqtup81NnSONKVwW6XJaPMQfHq2N2E2rMRsWXNhAWqm5s9y&#10;UjuZjAnxtmd77/5vFC6ri4haPCaZhnTBrdHHa3VC+SGn/QYDTiNpWaeU8STL0oS4lmXpvoGyF3mG&#10;4ojhqD3bz4lbTHhlpSSY/AefT6r6FzctfMJHm1QS1Zp3DaeeyCoO6coZJj/Zyny8YTVJw+VtVJvQ&#10;oeRH7Kw/vV0h9bMvyoqtAScYgGU9NA2ND6o6vl4gkigb/UfdcZ9ejw5W0BcqUtx0lmZY11PeVjZT&#10;QPBb2/XMkyrjozbjSOdNBXZVJKf9wQyTvbZbzxbmpCZpgosrdR4MzCz190sEgzoCnHZS1anxAZrY&#10;wUQ4mPNSc4CPsnxW97XEZ2Ho8JgEE5eXNQ92Q1W7u3Uax51KuHLZShLikGzYGOO3/NdvO45IJQfh&#10;vfXt3XpUVm7KGLMyW8KCeeH1cJarlMeYiXCoTGdlqO/Ws4OJUm+WL6u02mZoR3aU6GLcBWZ6SHzw&#10;Dky2JnZcjQ+652+sk00NJHDcVdiT9g2uaufEMf9IY+jPwM4v+7bFyoRD31hsxwcmgdVLA6TycE6f&#10;EM2d8itdMDSEEtdiFGMq7QT3Dy61V/nhS/bThmBdWf3VqZSTN2Q6nKK6CxLiiPNh7uZ1IjIsmTHT&#10;MNoCqxVK/dVhqvtabPAc6d1//CGn1qrfPZhIAvMYfALi9omo8kMY+tJJO43kAvIbkjl/VnguZCIN&#10;IJBA8sVSz5hGwg6jX8SRZIbRWckgssT/5HUmmDi1l3CxIvyWgZyRF5YzdQcrj5OO07vXok5xjs1F&#10;/Zb/xr7P3ZsHO8m9CinG4KsdnILlFCaODTgeDgY0CCk95EK1LhvOcDhH4pJcrxqdaLqKVjiF6RPs&#10;Ehs5PxN5JFK+ML10JqYoGeucp4kITJi6Z+ucJ5jTrQ4Q6UxgPFklknbYPRYDJr6mOIe4sfHmHq8z&#10;sRRVdVblA39dVHmowdrSbgv/sKUvuVl8ZwuzUhz811KRu0tp/Bdj/Jb/dlpD2ICDpodQmikTtMtQ&#10;v7WjT9kHQZ+02VX1QMJhktjPSRyonvQkd8ndi/Dk0b4hcywg1Yyrn9SxNY1FdWWK9k2LIzbRCszg&#10;Aa1nt85M2Z+xNWWdiXVgjdL5KSMhHVLUrPCYHK0zjyTnaYkXTP6Jl26NYaSHQ486g5lGXhRVVCCb&#10;d1dVKXNecUNTT8Vm/RU8LvFsjtqyzgkTxEYu1NjsOVvqOKktCIqtUOqvK8yLBQcxRsSNsAV2Yfus&#10;YeLFsiuEOxujleQZbuc6EYdLkX76LI5ypSalg5QfDnP9CGYeKf9Fodv8UN6Wss5EfeqDNnK0Kzbr&#10;r4vMmiONvnRWNg+nFJgPj9aJrDFHxkxZIiyJ6X5x8ZglPoSfTp0pO9erK6u/+jqTzXH1/CZT5ur4&#10;TZyW1KY7QURFOUJtujp2kzlIRrsSihINJT8J/GLa0XVl9Vdf5+xRKgtIN3Klzyo+FyoQ8QeVgKWH&#10;rMwyS+V8RPd3uLV86dBwYMbdeGhyKLmWc37Lf+Nt9joCYNu3d+vB02g2hkOPJK88ZfK7fJMkJjUJ&#10;oOVQEDZ3Kw18ZDw+l/zyuFm6w1NCkfaxwEZ26R2nUjnFZVKKXoyAKDF5I6Uur/7qCKJpuPNxlPmy&#10;5KDgG3e1DGCVMFnAJlfzSyRg9wkfnUei/7Y3lARYPYGo9A4h4f9dE6qnZ5f7ePHLbWlmt1TklWPk&#10;yg+sHpjkauay9DV3HL5j9I4JXdZZKY90zLjjFiogmm+b02/5b98GKNl2O6r4TIvxW7v1JN8al2XF&#10;ffUmmOSyQ1FEDuaNS14sFcXf4GmJhZA1svQUljkfyh6p66gdGWZieKgckVNyweFunUntpRpTyReJ&#10;hSTeTZLa4jlLNnjLOzrn3ckUpIetYvcJZn6IKbroc1OHnDGuo3Um0Yd8D6vB+5l0K5LkdFFemlCy&#10;h2kCMMOnFZv1Vxz/qa2Q6R53dhgmUU97CJFIKsbOMPHG2EvBzG+cQ5iKZdQ1WITN5a/iJu9aoueD&#10;aWn/j1jE+W7+FawtLBfoZelD9FfKvOtmjUoHKsg0VyqUpwVfcVl/mbH6bgZMQBTTKida8GNx6XqZ&#10;Se2CdejKFdB+REHSGgND+FOgirJhTWvsMKHM7p4dMHnfI+9ZyXJ82da9GMKcVn/2arEmDZJSFnUB&#10;O11nOinoG2tay1QS4U9L/DO5CjCvg6SPcJsMftp5SHqlw4DJB7K7aYx1UIP82R5VL7u2K0cwp01P&#10;8fxyT+3U9HDeiLzTdCaXxut8RyxPJRDFR97W9FEMKDhdXyPsqbpg5mxeKDrYg3eXNVqa9ROiWcbB&#10;U6s9Kj77/vst/423WyxW4Gmfp9uA6su7I5hX05qCpNWQCUMuTPsc2eQ1aDUDLmTTxjUEl7XsACLY&#10;wmlJIGxRDWfYj9xG1LuM2imsv4aSejLmEcCpNnDtPLH+/FGOVOiTtORZFABsuQikqBLihj9cZZKd&#10;T+A5CoPaPGSqUAgo6C5PZup75HnRayd2ryKxbjhelFDXlFj4RDQpqeUqTRreBX+yAgoOPZV1fF80&#10;3coTTnoxDIY514dDG4c9KyetE2OFUn9ZKox0IJquf9bvKTQCW9JO1zMxm+jzUWDKbPVDQrA3YKLh&#10;hUFDQcTLmpxBGgjVI+0g6BqBBSZp01E6gmsgLgg8IkwsQeXZ6HzhHI37GMc6iUDHUlBc1563BHTD&#10;NKApsu5bPMYtGYFRWcUZumSU8tm+TjrPL2kdRMFVvaLZEu5RGPEUJk5Cp7EicOMWdK8TdZRQVP8s&#10;PKurSOMhGh0OxgYTXtuDZEe4RWq53AeupjZLia/pFoo4NlQqBS8ZMHFJeJ1kfd2wTpVYEDYZ3fTY&#10;vgJzZi7jmccCLg/1nwIJ+ML7KTtbJzQUmhlNJlH+ymfBbPiu1UayajNQuS9DJ/kt0jrOYM7cbzKa&#10;8JIUmLDb0EBxyywlBnRUM78i6H7nppaUpA4xobEUmLJ4upRE+4zs/rGfyqfvuMXDdKcQtImZ+Cyu&#10;93rpKNn1eKkbacokWLQZrILQ6VQ61w3LI9yS/gpP75+FiHq0wUshydkZB2qjUaUHmV8kbsdImPGe&#10;95nXd04LAOfeqg82lTT9TPst/423cX2ERKQHXdw0wKr81o6XKzAfPI7rNiKnYKwHa8po0uyLKkUZ&#10;F8TS10MBwY3YGzl4eC5iJGe5nAma0au+XCxF6QZVJ+TCKXpmxUOyWvZWhdcbWFHyf8e7/IXDT+C3&#10;/He8TXJFQFAgbsH4FocYcsGRGm8qfAVdw750+vlETZ0RrNB4VFoQ8MdnE9AqlPqrz1NN6EPxJIlA&#10;19kn/slOOmJFTmNclDFgQqUhuNAxIjp3RPuYN9KY29bgv+9Z2+OzEFIwOmRsFPGNh8qwDqziNRlY&#10;rSurv2Kds+YN5r1YSbnSDlqptj2Ua28jjnOl6J/KQ47u6Mr2khqdQp9UVGItNiTAoZcrD+SHCmcw&#10;RlpI7wtuK8Uh/nAp9w+yq0/QZ6nRpFjaq/I3dzgkIKeQsfYNrw+NLTKtkLKgc9QesjVVd8Ir7qIO&#10;BpLffoxDuJVYQvssoq2qnjrW9rtg21a5R7s931aq+uKjbDvVgARfQDxTxxvzNFb8t9OUwrS2Al+p&#10;ve/y9g6H0A+k0NZDPh+nNuOQW4IwQOIhayuHERcq5lB/iKe/n9QLTWxh4rd3HRZiudIhbRwxw+Oz&#10;KHCtJsLnDS37qy8jYgF3eEBHWrBCNaJD4zjxkZ2PyRr5tL2Fyq4/wSECWcEE0QRY17VaiWe1Bt79&#10;IdGfqptRquGqlqZcxMwqzupqKOqDsBss2qgMYeuX/LcTBPeJKVakiZEhMe6/9UsVTh+C0iCJ2Mfo&#10;Dva8Fh6S8Rn8jrNX4kX4FpCznSDwwZzVlrAdrpiRYbhKJc/Uc8MbGGYzfHoYqn5rvx71/ugIY2E1&#10;pwihixTrD1+y2LJWRKpz9alt9smrMOqvmCXx55fQjbBOO9ByoDjC8MS+I/6oaRtgWKt9XApJVBD1&#10;VwAEbxKxAkhNc1Fm5ACUfbx/hgywmg5qDqiPjpqowH2P8cxYTfEG+G/MC2Y4Oi7M3Am/tF0Krjsl&#10;arbpBtIHfih8QuvveI3pzmekr4Tq5Y08YkVKqVQsRABR7yu1q82/OQcpOOVYk0TLwOBT0OIR9trt&#10;nuGKhM89Qe2siAznNjWcDxfev8ffo1PmhEXyDdtRmDlWN9prJ8yv0Ni2tLCHSCehYJgXikbscxba&#10;CtBwixeUlGbG9Z3GvDclVRD116Cqy8BJBvOj7GY5zgneA77st+8+fN9Fw2+vP/7UvPr6x7/58DE8&#10;/B8+/uvv3/3yt3/z+psf37/+7l/9/PZt+/eH9gb/8cOz3959+PaT55/oP39489P3v3z/d2/fP/vD&#10;67fffvL6zZvvf/34oj16/fa3n173//wChczTGSMauB8/9I/3b8J59eKDH/5s/TBek0c+zNn40dPW&#10;Gp/p/337yZuf3795+3371A+s7t+/+3ffv/n4jNkH+Gf/NP65ICoj5O2vz/7YThO0++b1b99+8sPb&#10;1x/bR399J6R14fj+w8d/+frDTx0NH969/fm7vl2//Pzx+/f9629/BRN//O3DNx9++/v3f/s3+tc/&#10;vfvuP/39+2fvP779u3fMC/p5/eubn969Z+4f3zei1Vt//PBbf51/PPvTL29/5T/9xs789PHjb998&#10;+mlD9OsPf/3Lz2/ev/vw7oePf/3m3S+fvvvhh5/ffP/pH9+9/+5TtJ7n7V+/vX/35vsPH37+9cd/&#10;+On1b0KNvv/m3/6BSfz8HdiAA/z6+pfvv/3k9//2+//9/X///s/t//7P7//85//6zbPf/we//9ef&#10;/8uf//Pv//P//fd+AGL8P7AkVqlffXWvv/nTD+9/efb+3UfhWGQR+828nv1JRiM1Df0s0SttdHv5&#10;/k8fn73hMU0V1M8CjMPJOFjqt9bw0b8rwnnzHycBv/4DRNs24sfvTL7fxUrevPv11w/swj+C3R9+&#10;efv620/+xafP5MFG3X32x2eo0vTlCln54zroP+RBhOqZ1ZfPfmKQ4vbBXi+D/hEdM0FCfL54/jSk&#10;PIiUYKybl09DgvsWSCzlaUh5kCAh2J6GhJSckFRb+tUB9vIg8vDUGPFpSIj3BOk5jUxfPb2mPIiA&#10;J205DrDHiZ6Q1H/uy4N9yoMUWsVGeXpNKPkJErT39QH28qDjNXFmEiSct88PIOVB7BPx7oM1wSsm&#10;pFOKyIOOKQL9fUKiXyuei6cpIg/CBsLP9+LpfVI6ZQbFffAHJFFGAQt/4wmsfOJx9sjx/PSy1GVg&#10;zFCwcG8crCufee4qpfL0AFQe1FodQktPM7986Cn9JrnkAFQepDxq6sUOQOVTjymFtXAAKg8CFBWv&#10;Xx+Aysce2xCf/Mmy8iiOMFzpgNVyt97cYkwOIkgnsPKoY8b0Ih99YCmecIDDPApY3PPwxQEO8+Gn&#10;eQcJCif7lUed4zAff2Jjal15sK48SuuisvvpdSngOY6klB1KP56GVUZR4gbXPRCOqEEJltJ9Xhww&#10;jTKKyCXtj14drCuff+W+Y9IfrCuPEizE6gGszABwZLBhJ7DyKGChn53AyhyAMAIi/LODdeVRxBnZ&#10;rxNYmQOAQmZ4Qht5FLB0G+sBDjMHQEElJ+OA5lXPPahXIVV8kgewMgfQtRX0LDzAYR4FLF0FewAr&#10;cwBdsIFr/wBWHnUOK3MAOqLA2E72K48CFnz+4HzJwzMwj/CnsOGA5ssoZSHQF+RpHNI5J8PC9fTF&#10;gVZdRgkW/vUDWJkD6CZvwgNP75dyMQc2+lk+gZU5ALDwSJ7AyqOOaUOOxzFDvMPQxgHNl1HnsDIH&#10;wE9Jks4BHcr5O2aI3aSLiQ72K3MAYOE6O4GVR2ENy8g/gJU5APuFC/kEh3kUsOAbBzxKefQDG5wv&#10;jPcTWHnUOazMATC6UBxOcJhHyaNADuDTOCT2mNZFmwBsm6fPVxkFLNwSBzj8ovAN1A0p5k96Tcoo&#10;5cFScHmwrswBSEUhj/4EVh4FLOTDCQ4zByABj6SNE1h51PFZJkqT9osgIHmQBzjMo+CHKDcHZ1mx&#10;oUnzON1I3DiAlUep3QLtjg72K3MA+VSJlx3AyqMEiwbvB7AyB0DppcXIAag8CH2ISP8JaWQGQHSS&#10;7mAHoPIgzPKm5z1pK6s7ztitfuPEAag8SJ4NtK+nEajgxABF7QwB/adBlUF4AAgvHtCgapEmqENn&#10;Qxl07GxQqGaAIjzD4TpghWUUWTBUpR2oUEqNS7BUwPb1AQrzKGD9f87OLcmxXNehU/Ij007Pf2J3&#10;wR2RCfh+aNXp6p+OaBQtbQmiKJBMhTDxtXrzkwzCghJbK/Utf39h0sTRWwhbvfk5/sliNHPYqCTk&#10;kdMjbPXmx4VCnyD2cTQSPS4OBkEZySf6RSWnkSiA+F6NyvdCtS7G1dsfzRfXKOFe58H19xdmHVJ4&#10;Udjq/c8peeEpRYyrUTfEZsQAzrYiT/j9hbzDIJcQtgaFLQ48sQ4fTRuEULnLi+81KOaQIIVYG1FE&#10;1riiMzDjahTjQmxsxtUMkIQr0nzP3yvSk99fiC3Ur+JKiS7sD0XiFaFywRuDIiSKNyT2crQWv78Q&#10;vSeSAnFQDiocBSOKddgMQFIyinIxhQ2Km4yySZhqAkCglfedo8Obp8zfudBsGD31L8qeyQPSZzJJ&#10;QH+myB4gxC5G1aD/PA2xLqKs/B0V/hPS6LOpAb39Jw7Xo/8Uqd+fKTSoD3FyDejtFT6Mqd77aTVo&#10;7iaoUv5+3zsgx9F6HlVvfbJvKF0gJrBBmCIEZb5V8wWXtNyrj4sdRXGP6oYpM6qmC1IJEqo9m2oQ&#10;zIRizoyqNz63/ry6nE01iH2FLWOqNz4VKVQoOcqk32WrfYxktvyi3k3KzGJvUI6s3KnPK7A3Pmpu&#10;qjGICWwQ2VQRsJ9NRZH2NyrJ7APSzP7TbPFWuYozf0CU70zOuxhVb/z0hzJHPpq4v6lgVCmCIUz1&#10;xifjD4f1/K2iV/6ddUzhvRtTvfH/6wEmTDWICUw+qBhVb3z9rRrkv1Vv/MSqjFrnp0E34s4o1MSo&#10;euOnHIYJ6kYG9fetkqhigjNJtPxFoYHkzBffqkG8fRAVEw5u0iL+TLFqTQh+QEmyR39znsDk7/yZ&#10;eicvnEc1IKSnea0Sppot7LJ4NUgvi+Tz/46KHFXuxWJUDSIVk9Rh4cZE7TymXg9hqkGYyiVLTGBv&#10;fILN5JoIUw1CTU9hCXGIJPutRsUDgZnABmGKUKlZgbPxaTsS+cjRuUj+/+8PJAPqG3tiBmfn86bw&#10;MjfiCPLHFrlQwtZsfaqh5DnnPK5BvVPWzMpowuBNIa/9wlajmL8kT5zHRVy6piON3ki7PhtbGHV3&#10;SOAXs4gyaKwRkjRx1oWx/99ylaOblm6Sf5/6+kMgiI15/GgLwxrxGTW2pgHkuym4aaw1jLQrqjOp&#10;79ZMkIJt3AqNtYZxhJH/r8bWZEBddHJQlLWG4XFQzVgcLeiR+rslxd442AtLjmwEOWKVNCGkrLvT&#10;rpHw+7e4sMbYxNUB/VPBuHm9VDh5Ydr5JUFtrCFnVpqygWGNzhZmJkfoiUad6JpZJQPjEsYlwuyA&#10;kXqykKm7Z3b3wLhdEvcyOyApV7/HRgrxc60X+21g/0W+1Ew2KVBLivQhZa1hxAN4qFQz2aSQTGuq&#10;HpqxNQz6cYEOXq57JgndJvx9ZuWBYQ3xhhrbcMkX5+KXcOmQ2NWPRInNKlHfrUmBLIo05TJja1is&#10;5UJ8Zq7ko/ytyQTcH0a3PDBmkrCWmsnhEtK/yCMwY2uYXyWj/3wHZM3F/V31+HdK/A4YBSi7m1Ca&#10;CBNcB+Z3d8pb/P5ImOupXpvfDTd+YZ65Uj/kFwYrk65q1uTAPCunI96ftSSQmidM2uUUzJ84yfkv&#10;a0l9UGNrmD9NRwuaQobUoBE7YGBE/iiZJt4WU3ehx0a4wQQOFoY1InKGS1KpqGeSihtqBzSMmaQ0&#10;lvGC0gixrKUnpPpuDcPnIlhmxjaaUDw83qwMTw4s1sjiFaw8qlCUrjwaGJ4cGNZQKJuZHF0oC4si&#10;aGYmB4Znzh1HWRsuoTchVTrFDkjn09/Pza0jSfpmJpsU0uSJUqzGWsNSpIPik8ZakwK3xTQeNdYa&#10;RqSOm7AaWzsY6UxBhQVjrWHcTVkl5uxOoZDfD8Atn09gvKCBccunJrsaW5MCVSXwDNUqaRjRwR9S&#10;YM13a1JItwMkjmYmG0a8hNQeM7bViVIURr0JpqfX3wfgF/KmoKx1vASJjtLo0PixjVGhwm2AlAL+&#10;XSQ8UFEYSMzjoMh7pVChiN3hG4+xdKszxhoVY3C5WCIjMSXLhDdjczFdGOufYJyxNoyANZW48C5B&#10;+Dv9NKKmgIyhrbQ1+oN5awPDmno65nLY1ggDUg7XfLeBYe2lrhypPvM3tnfNGUOSC/MzOYyQhC4V&#10;UBiVKulcpNIZN2HFo+m8922228LYAgQaxZpc/SgSJqUFSWXA+gApd6l2wCpIqYtJwU+xShZGYhx+&#10;iRlbkwKlU1TOxLuUY62tJ+ev2W4jIiXkRK0DM7JxSdKDHkHd+YKfWjW/vzG1hIzYistyoUgwpmui&#10;msZhBPL+lA7/uupTXDveKs3QhhGwxpSYiVxYvpqytkSSblPK2sKSCWm8rfRk//1sfGxcV2VtYZSt&#10;NqmGRCvGGhXJzPPeB4yaZlxMxXdbQSmhSSUNpeJv/0is8a+x1i6Jn8nRr9Jb94m/a6w1kSQz362S&#10;1aIShaaxt7E2nKD326pR9X4bYSlnDdXbxHYbFIUbqGhs3NbUlv3dAAhfMyHnCO+gMJaq5mYemxIw&#10;ht9qjDUqxojwGmPNCBQCQ6FrjDWK9Fwq0RnWGlUqBVJVqRf+7pr8G34FL1NiZCMxJSuVgoNiZIPC&#10;2Ot+NWfNiEzxqyPOOC+QQaWMCOEOM7ImEaQ0VOM0xhoVjSSZBMZYcwhve9zZjLFGIZaioKJZICM1&#10;JUClsuehjF4gKetjxMTMQMG+iI6QnC6+WaO41byl1WfPJ53K/hjkxTSqb9aoXA+TnCaMNRd8JX9e&#10;fbNG4RozJWqBNBfwbJxbnpjGRuVyyDOaGVlzATk+Sv14pbbu3+T7m+jITlmM/BEjGxTTeIuzdP5m&#10;IzzV32xQ/puN9BTFBBlxZmTDIHo1jviUaK57sh9U9G48dZppbC5gTxMaMSNrFLGz9CEwxpoL6BxD&#10;UWFjrFEYI3Zg3IKRoKYEvFI+DApjxCDVNDYXUIWXaK4ZWaP+4Zs1F5CORMjfGGsUwgzinWoamwu+&#10;+GbfxuFZ+eqNHt2qAtJIUVnA/EYxskFxnJGFa1h/xKhkTOFQGGN7kbGH52hYKbWAitUYWwahortJ&#10;TyC+X/xNHJ1GBcZYo7g00cTaLBDqPP4dFnkiUAwyKK5aODzKWHMBVQK5fpqRNQrvipd0tUDam6Ca&#10;CX6SMdYoyuxz9zTcOLJUtGv8TGNsGIT314uRifNIUt8MZTkv2cZYo248LbNEBOunXcifK6ensVF6&#10;GkkzKGP3pNeJaVyUXiDvavm/I/uv5cd5Ghell/67lvOfsXdPE2NsGIQa1ip3ldB3T6O85i5KX3O5&#10;7ZQxBBxkG6uP1jCW9AWRynk5vots/85jrKl4wcJiTSX08/I2Y4NW8SeO7v4HjCoA6i0oreX+thqv&#10;+nYmG0aw8p0yf3TBqRna1rhYK7d4YbyzE9QWBMmr3Vij5YuRDS6MdAkOXmNtNakUwkdhLb7bwHj5&#10;pgKhcB/pPzZjozy78UUW5nfAalJRbVK42YxtqIQ2bWi7xH5L17q//UZPjOddWRsYGg5agRtrTQo8&#10;xVHwTFyvCVz1j0T+p9658BgbhpurAp0fsGxu7pPn/baaVEqepL7CmUsWhtefWk7CWpMCigWaICpr&#10;A0vLcCPC5xjsmaRNCLl1ZmwNYwcwtWqVLJfwQGPSUCDv+pHsbFpiiecg/ImCodkhydOMbWDsNhap&#10;CIzwv401+ryhazmvkoExH+wcZW1IgROH+njGWsM4cXAWzJpcTSrVnWFKY625hLvG+3p+3gGrSU2V&#10;feWXDOya8v0mCMlp1t+NPmQMzoytYawS94xNbHSsUVzXPL8uDF+GVEK1A4YU0q7cfbeG0XYwPbgF&#10;c42UlTsRXbXMiTOwjI2aMsZak0IuRSqExtFUH4AbO814jbUPTSor2RSjpJPeWHuLIsXYPjSpFG1U&#10;16mBpd9LYOf9tppUQGxUsQMGxn6jz7my1qRAXoLkkpGyei7ZMqdkVNGv0oyt/ZK0bMN/NTPZpMAd&#10;hwR3Za1hvGPTfUxZWy4h219xyb1hWOO5QH23JgV2N61/1NgalplUr6Kc1rVxkgWBCNN8t4ZBW6R1&#10;Cp0iV5Ox9m75aqw1LIoAyEuskg9Nak5hs98Gxtn9IuRnrK1fQoUWNZOjZWV3o1Q3q2RVqQSEyekR&#10;MzkwrPH4YnbAiFlZ/Vgzt46BJeCKeM3MZJNCng3UGzMpBbW4aIObBpXGWpNClMssZjOTDcMzx1dW&#10;a7JJgUOSN1VlbWAXZEkm8ZH9XFPC6r+rlgufsFRQUt+tSYHzhu7n4oGURK/5kehb3Ew2KWAt7yLm&#10;uy2MEnnmoRm3c34k7ahNmuUnjLKQZOacPYWVpZIDkUL55zvOBwzHxLyR4hvM2EgNNCVwPmBcg1W1&#10;cbI/2xpt63M1EmMbGA4eFSrMTDYp8BshWBOfHBUsTwFsN2WtSSH66lwfxNgGhuKWuiJmbEsK7BvI&#10;XFgbGNkTkJCxNlxC1eG81QlrA7uRrqe816mNytUoFTCNteGS97usYeURtHJ0IIZSMzlcYpNeUFfU&#10;DsDa3TWMGVgCVsliP3PJKFO5QKfnrZjJgXEI30kGNdaaS7BGSyGhH2cR1pTkyHc3qlGmpqe0ixgO&#10;DBFEFLRmbM0lOE8kB5odsILWOyIUFXkaaSpuKIWj1XcbLkm5GyPrY1/WB+Cy8lIJqwvDvScgbTyF&#10;qZeaQho825k1OVxCD0cEgea7NSlcCenk6Dgz11ZapfdrekiJ/dakQFSZdHRlrWEcOK7cChXt+7uR&#10;QcozrRjbwLBGvQ9zxxmBKk4hj4tmBwyM6zoppMpak8L72mdEkjxR1JTkkTB1is7f7dkOBhJBSgCZ&#10;7zYw3BJKN6mxLZeQ/K5O05W2vmvZmR0w0laU+Hj4amzLJU9YQY1tueTnES3neb+NJDbvI+6tY6qp&#10;EtgnHm24ZGBcackZNj7XVGHlxIHNjacwME6c14+RllAss5ZyTlN3oxoY1ggGGQ9vlKqEbLkvmu82&#10;MM5uetkZv2Skqt7nGhgE9O5wct7do3Dluv5wd5yBEWWmnJV5yRyxKt4r/qThyYFx3NDBwezun+YS&#10;PC42t/puA7P6bp7Nak3m1pen5PPuXhgNiIhFCFZevWoitkbmisa6fyR0B85YGwcD2uL4NmMbWHqy&#10;mtIWVIvrH4nEWHXD+IRRIsHUyLytZBWHMvQqvltTEGEWkn+Nh/ehWX39qGZOdCvqKUHLwlVYfLeR&#10;uiaGR4RMjG1gbFNIwey30br6iOHAcqV10ZkRu0Kv3J/V2MadSbEPxSWrW4VKCD6ZmWwuQTmQxy3z&#10;3YZLiCunJsx5TU69Vw4qMghMVG2rsCYFTEVnBuZfoEfwyjsL1sx+G1h0G3wBM5PDJUhyVdkOHhtq&#10;v+Xax+OKsTakQK0PyMR8t4bl+qBKExIdqR/JAxVNucUqWVjqgvG2ch7bfUq4pslbHuWPa3Jh6FBf&#10;tNgx1uayQutQlZR+38qv3ygHbuKOQwihZ9JbaxgXaGutSYHwPD1iRez1PnJZUnLvNxMzxzebsf0E&#10;aL5bw7D2paKhRMPWGu6kWiUNw9pPajkcvVf2yVhD82QiGAtLlU18BWOtSYFoJXEdsbtpelk/Emu5&#10;CxtrTQqx9m36qsH5a02ukhGw4oWS3W/GNjDGRlTNfLfVvUIKqr7RfWCskqe6B1AGo6YE5kL2Z/bb&#10;wPKOdjE6BUperTUKI4kc54XFWjbOeQesgJUAPU6e2N0De1szxTuIPOzY4pgYaw3DGr1CzA5YASvN&#10;OMjxN9aGS/Amc+SLmVwuIahjlKioqGtKeNtF36PG1qRAwRt4Uo2tYdQXvCuNIbn59SNTXof2YmYm&#10;G8Z+o32SiGAQexhrqJDUdxuY55IRsPL4in7SjG1g/uyeEq5s0sSxxUwOLG6CKnFBGHlmEg23iZkv&#10;jJ/IqWx2wAhYqWqLxtCsyYFRhYJghGGuD90rzzEmw5T81ZoS0ktJyjb77UP3CgOxlM/e68BIjCQ+&#10;qXZAkwIHB/tNzWTD8MxJkRG3RfKmakpyTEUwLsbWMFYJYR1zDxgBKzuAVaKsDZc8cDFMpJfn1Rkb&#10;gRC1Sgbmbx0jYMXhYmyGSwbmPbwRsMLKHIxmlQwMVqY2j1klI2BNg2kaU4tVMjBOHBKrzH5b3St+&#10;ApFlY62vRpymuS+Ks/vepMDYKHKnrDWMmXypHLH7CFj5bg/i5mZs45eg3SPWZcbWpMD5dqGZq7HW&#10;MDQRSBrVKmlSYHczKWpNNgzmektKzz7X6l6/r3elRCXWV6TAiZMGg2ImR8AKT/LdzNgGlqJuBF+N&#10;tdG9Ur2C5Afx3Vb3mn6G6m46AlZiQZwBZpUMTCu/eRKsD6C12AujhCJXY+OXjIA1mjP11kHycv1I&#10;rnycwuq7NSnwTE7WltndXw3T2Qi8QdaPhH5c1tbCEumllJZZk00KPCVTMVityYbBWoQn1XdrUuBJ&#10;EoNqTQ6M1vVJmThzyUc5VmbS5FER1+oPcGFzq5lc3Ws615hsBNqJtDU8Lg5UMbYVsOI7EY0TXLIw&#10;9KtUSDHWJl7CRUCVX8cNmbFJdfR9da8sE9UW5gNm6/hxhe0fSb49KjczkwODTFzMfCuyordx0dCF&#10;pUKk8rk+K7LyJq9WyVCQLQjKo1TPJA+gyEPNTA7M1mimbO5YQwus7jgLu/HaZxT7qF7GGmJNU9Ls&#10;A4bgKlNyZq4VsLJEVOUvyLR/JNZSVktYG7+EmpTUfRDfbXWveL28WhhrSwrfoMyJs7pXZEhpzC7G&#10;Nn4JV9O0nz3fhFf3ymP+t4oprIAVeQMejbH2wSUE29XY2sEg2xtaUGMbGE4XfVDMTC4pcBNW/uTI&#10;ZZOUTzatsbakwIuMyROmgEvvgCtXFRXpXQErP/Fm8jqopzXW8kiixjZcgpxIFby+f1RzTdt1s7tX&#10;wMp7aAqOn3fAwi7EsCGF835bAWuao6pY0MIQACh1NMVY+gPw9VWzroVxVX+q9iI8LrW13B7UfhsY&#10;0UmsqZkcUiAShMjNfLeG6bxFtNAzNgImagcMjHswFXyM97oCVoI6LEoztqYgiIvSaIa5VsDKef9j&#10;6mCQKVpTwk2YLqJqvw0p4HAR6jVjaxiMnM5/Zr8Nl1AC8qVieKN7JYLB4W2+2wpYqbvEKSDGNjAi&#10;T7RTMjtgBaz6RWxgRLBxzM1MroD1m2xydeIMjOAY55SyNlyiXzJH90o0lNc+9d2aFHjvZuuYF+iR&#10;y+ID0Y/YRNVWwMpjgHsTHhjWeKIyu3sFrFqFNDBeoB8/6jT9aVLgwCcr1twWB0YgjuroamxNCuiC&#10;aLQpcsR4ym3myndzu3u5JNbU2Br2XiXK2gpY3zNpzreB/TeTQmd+HwErrgzlMwxzDQx3kvk3+20E&#10;rFjjexvPfGCMjeQfwyWre6XSebpKnj28gaXmCS1UxImzuletCxoYq4Qug2YHjICVHSB1QQPj+f/J&#10;3jFjawfjH6w1LOp0UmSMteESv0oa9g8z2aQQ9ZjTqq3u9b0m1diaFLLfVN4ix1kz1z3JPyLXCHei&#10;YMR0eP8UkaeFXYkEqkqeSObHGgo3UzR3YVeucyrbjmvGWkNfIphrYTAXp6nY3fi4a407lWCuhV2R&#10;cD9wno63Rc7BtYZrIphrYVjjBVRwCe0/1xp+iThxFsZM8posWJlCymuNDp3iHrAwfQawL9eae+9e&#10;GF7QRcWCKNE91ihDYk6chcXahccmsUqaFJh9lKhqTTYs71qqbQv1Sj7GpmLmC2OV0A5O+MqUhV1r&#10;krkG5plrBKyJH3HGnT0FfJ76kTzJ/6T73Pm7re6VQPvV6Cf5UGuNZCM1k8Ml9DBTMTyKuY+1x0s1&#10;ZPpa3asfW1MQq+SJWtTM5HDJg+a7xnv9Grnsla5AtJc31oZLkBuQY29WScNIv6W4rPAUaJxYH4CK&#10;tKwuc74NLA2gqMtsxtakgDUoSI2tYTwt8rRpvtsIWHmhQj5pmGtgNMwjgqGsDZdYD49X2foAqVD3&#10;ZSpVUy2gYIkpqKpSC0MXxGO+uFGhTx5rROOMXnlhjI3DW81kkwIcSfTVrJIP3WtcBTW2JoU8IqhM&#10;CxICakqIcyENVdaWSyhcbDLSCJCsNSq6GC/o1qSQek3SWsMYG9bM7l7dK3VIOIcFcw3Mc8nqXqkO&#10;FVH18d7NWuqZpHoMCa6CuUbACnORo2S4ZGBh8qdakyNgxRqRD+MrDwyfi3iJGttwiT5xVveKohqv&#10;y8zkcAllKRKOPn+31b2idiCNyFgbLtFn98hlqXnCw52aySYF7+GNXNZ7eKN75Ueyd8xENpWkOJSJ&#10;cn3dhxLQu5lEo0VhK6mOZ891ar0yLncJHhS2lJqX2kxNB2SMKodkUATuUvz5PK4P4SolBc2mHhTK&#10;I3jV2Bq3IjlXhopH7EqNJtUdHp18zyGpqSYReVHxKNy4mj3enUfFUwoee/3CH25UJh75tYJVZtAU&#10;2VgUttw6XLmq/l7NN5lDo5OhilbNBkk0ch026kneh/IJprIrdYjc/hrUE9W7Wxt9l+GpXyVWcybX&#10;bGArZePFXl7e4AFLrcNGYcvdmlakSqKUCq8OKsUBjLKV16qaDco6pKrD+XAeFKaUMoD4R9t6YMs4&#10;AoOC5VXHCrJO29bzKwwgxtWojEqtjdG0Ug/uy8grCH7XL8QW91yxDkeaqvfyoPwcNgMgdVBtQ9Hu&#10;1bj82mh/A6kJKi3zvRpF8YEnop3zXl5RKpET81zIG1qPK+6X8QFWyQoFGCErafxjC7/KjGsFqZQq&#10;VVeWQXHRSVraeQ5XjppCbuYyNijyA9L+R9ga3iCqoPbXSFi1bzNSVJIyERSJdTioxC/UuTz6VbY/&#10;0Rpjq3kjdfmNDhjRV60o+mxH7XHmw0GR0ZHO0uJ7NQNcuQW7tTGoPJiqsPdoUK+8fBpdOleMng6Y&#10;7cdopCjxMzDq1qhVv6jcwdQ0NgkklKPc7NGtXtEQpQTS+ZuNABW3TUW8B0Q/ZJai2c8jP2U2lHsz&#10;oDQ3U+3KkR/WF6NvrXI5BnSlMKzq68GR1bbwl812HhAl86jeoL5Xs0CEMmYhTpXWK5kmLoY5slMk&#10;cCoUMCByuniiNot+tKqkYjxNEUdeP2rmWfSITs2leTWniDtMhVZuu2OMpp08bIsdNiyQ2sbmBjEF&#10;WmnuwFOUKClHtmv/RrhUuTiLopR+yoOeR7aCU2oCqQDfohBt5Z1ZGJsLCx4Ej2zng2xUquhcyFQw&#10;tpo8uHdQ/MLYalSeF9TCX60pVfQVUw2KZi9ULzXjavJgt5AaasY1KFx0572t0JTXNfXguChuwEou&#10;R0Ck1z1Hkql+9oFiQ6NpMtP4QQSq4SNPAv0TL9EPKmNDH5crPpz5ZoPS3sDUZKUyUjKkxCYb0rlY&#10;P2c1ppbyP1DWg1uJaV5MzMgWpX3TVZjaPT0o7XSvvvQbOYDhqkHpy8SqS1NyS9lq/tCXpNWW/iAg&#10;UB+srzv68jcVVW+Myy2O5hx9qZ16qjcbhBgUHYpcEGJUpRS5+TZdLag/VURF4AIyFaQ4mtK3LbU2&#10;mjqsLUro1C9ENBDhxpGmFkXuIbWozuP6XhmqttXeSmwZmRo1CWpc3J65WZlxNQqZJrUNzLj60vL1&#10;4KuLQCmF7+oXYourn7HVDICtlLMT36tRPDvHCzv6ibzR1S8kKMksGluN4jksT1vCVjMAgV2CEMZW&#10;o+50tSZzTdhq94EwN669sdUo5AW85xhbzQAI2qjhYmwNiu5AhjdQi9b3wq1X3eoXlS6h/MLzHI7o&#10;FLeefDwxrkF9sTbUHI52NDIGUz+NHKKaDf7ryySe8b5UKPIuIz45769BRfxj7kbUiipbJDkrjeSi&#10;CMYkq118r2GASOYMz4/WlI9FtqCxtQxAZSuz5kegivQWL9/YagaIWIivLL7XoNJnRNlqBtAcNdVV&#10;NUeNWlTz/KA0z09pVa6kd6Oe5dW3V28KpgmpLtUsCkXJWPq6ie81KErBprbCec2PTvSL26+pFIWH&#10;Ub+Qa/2FqrbCVvNG6iMYnTpv9GPrjrjU2GreIKVWPVKR1d226PpnxAio+wtFN+54y+f9NSjSGFI/&#10;Wsxh8wYyawpKG1uNosCBEj5Q1aPHRSzA1HZcFG+eqmwlyuuypc/lQZGLpUquf48yFFtMvpnD9Tf4&#10;XsYXHV3oHT216Zv7Pah3kouQCdJ3qucQqbhah4Ni9VLnT6zD0YSmO6apfEvV8vqF+K/sS2NrGOCd&#10;0Se+1+hI6WpNoUBjaxmApABzTxkVKbbQaBpbzRt34jbmmQ8d3Mzhi6RbY2sYgCLAPB2fOWoUpMgD&#10;VKNQpqx+YZIUlW8zKL2XR0BKfiRPdmZcwzbhKLXmhwFSktr48yMg1dw7UtAIM9z3Gn+DM4XZOJ8p&#10;IwXFj7qY6ge41P2Vc1aaORwpKDtFvZQSPm1bKVCixtW8QcLfS90rR3aKH0UxOTOHzRv4hxQ2Eetw&#10;BKRpKa04agWkVFxOaOm8mReWe7aaxCYOZHFP1cmMq259MQQuqlg8h2OjXvnOhqYWlna6hhJHDYom&#10;EWdKTWNzB8FKlerEcuiR+W82MP3NmgYoBET9XcNUUyOVS73Jvyb61wN7ZukbWwPjiynnd/SgFG+i&#10;R6Sy1ezB4xS/UezoEYT6SRyYnsRmD97cwotiR4/6FBpQkYcRhEbEoBJBkY3Vdyby4GwNC1wYlikt&#10;RSp+26KQldnOIwjlMZGHFbU4mnJ+Img2a2M4gLa0qoEAMocaV6rQq3E1BVAu7mHqG3C1blPv9lxn&#10;R2D0oC+C0upBYFBoaShMJKZw9KAvFAWKfAeVrayCo6MH/UnHUHM4D4p3cBccXT0oWWimrDiFSOtz&#10;/dfswcxh00bC5kbNzJtt20oXEeMHjIqU6l94iYKhBsXbHoUSzbh6/z+QCRqFMWKKGhcXAabD2Or9&#10;/+DSrBy3LYB6v6kHUori1i8ktfSpAiqDIvlYVav6Hg0plTwQ1pvv1bRBIfEIW868MWLQ9I9S/uig&#10;mELVUYuUuJpDnkeeKgA2KCiURp9iXCMGpRa7UhhT7aZ+IaV2VL1mytYU6hslknpUGRSF/lVVRF6H&#10;2tZ//ZrP94dBEbwNA5zXxohBuchFhiRstbfB0aDqQvMQ1eMi2G4EI4u68UBqssIoSVi2iNyQaGjG&#10;1ShqECS0L+ZweOOBflTZahR3ZhjR2GoGIHlKFRTD/anZoLsLR6yx1fcUtCk4o2YOG4VOh1xvYWt0&#10;oM8feiSYdTgoXGU6cBhbzQDUMHEP2iMeRRuYcp7ntTGlSn8IciieH9SV4I16VFkZKI/g6iFxUFxu&#10;SOQ142oGoFoQjQfE2tjiprn3Go4aFSjlvmkWb2w12+CKuoeOD+koToqKIg7swUc2e3k1oAn4mPoq&#10;NEGozfxFposRjHyUJ30RyzKbeWAceyqYvbpRXpzSsvV8qAyMyoxqL68ANM90JgcCfUPNIS6B8rFX&#10;/0nDMSoZiXENjDinusKO/BMBklwbA7NrY+SftOnLk5sZV7spkI3JEiDIWxOfFpxKVLwwMgZNhROq&#10;SY+t5zcOmBlXw2hhpwLMIxpFto8K3OyvgaVqueHekX/+w/ca3rDfqz0H3CECN0bVNqpRSFTFD0c0&#10;GtV+WrydeWNgX4SIhL8BvfTauKRig7C1MHjDnMuPEY1yEj1JLTiPa2GE6M2diAvyjOv6UI7vwlA8&#10;m/OL71O2iLPzE82wGiVDy48pWppGg+YNbFH/Vcc7uzYkPdawnmmLob5Wo6wrSo3etoUrelNT2CgC&#10;7eq6zCnctrhWGpZfFM8weV86ur2PKVb6oN2NeXVYFBmQ3G6Mrb5wkMyI0MIsw0bRkxDnRtga9SdV&#10;49J44MhQJHHVzFNs7vI04xr1J8Xrv1HQClt9uSEJTxU642CsX5iioRx6wlaj6IR1MSW4cZvaFk+I&#10;psrZou4UaTdFHuhPtra4MZtxNYrCyim9cl7zo/5Ed+tYflCseAotG1vNAAQd41SK79Uo+q6qkMNj&#10;1J/030kKr7DVbENl2OR3izlsd+OGctF9r0Zx/iOSMLaaAcgFjepOjKtRNNmg/pKwNepP3F6SyYWt&#10;QT2ZQZMjSA3eWvPYupiQw6J4WqIkrBlXMwCFuZSHTS2z+oW2gBUPa4XihTNtWM7fa1CUA1caKT7Q&#10;2LpdTL7ZoqiQfjXFl6ip17boaw2LinE1Kp0wLyKX+TGaUboOqvziRXEfSs+7814e9Sehb3StZlzN&#10;G8QBcR6MrWYArg6qSxhrvGaety80z8ZWM4BNi+VNo23hKqv9NerP1Do1S35ArEFXQ4X4bv1CxDbK&#10;xR4Qr8vUkjZzOOpPWiOZABF/df1AZPdUezRrY9SfBCrV8TUgWjDRhN3w4ag/CW8qt3dAqIHogmX2&#10;16g/2Sem0Ag+f88hjQJV87jHqD9fVK1Q67DdDdYhuZlqbTQDJLQs1ABs+BkXbgrdEc4cNerPMJSh&#10;qAFlXJTnNLaGAZhD8UJPVbId1y3b8jyuUX++C6iYSRzUC55X3DvqTwS+XEgFzw+K7UXarhnXUABv&#10;Fd/mrBzNKEcKolFja/wNeE19sNGMYutpwr0kwfZnRgtvpAeLogqoKlBEB4q2lcrzZtEPSvtRK/3k&#10;nmJeU7gt1C/U/uEKRkkjuQmRHl0k1hZXX7M22nPA3aAkj1nzjdI+9ug+r5CvEc6Rwl3jIjaHJkiM&#10;a3SflKEiLCLGNShaS6ecxpmjRi5K6JsURmOrvRS+HgUOja3mjRsaGBUjGrEoFymqkhhbzRs8H/DH&#10;jKtR6LdIEja2mjdQpabh1PnuMGJRHlN4azO2mjes3IZ3kFqH73iU8QFGLUpgCbWYGVfzRuJsRkJP&#10;DcT6hXg6qnDrot4bRY2rGQDX5qJieqMWTVzU5EujQ6lxRUfo5rBROt47wk8ariS79bwOB/WOY5s5&#10;HOEninaVF/AYlI7Pj/Azb7Cmr/BjUPrdYYSfhPQJBpo5bN7g55mUIqK7tTSueGy0LzW2GpZXIvW5&#10;mgAiCc5PFGujYXn9UraaALhJ8YZmfJuRi0o1AL+o55A4G48cZlwNs6+VoxblFZbIqIkfDgwN7NO4&#10;NqP7pGUiQQc1ruYNtEc4RGcXYHSfaSwbIcZ5bQzMHF2j+UxDFoSpxk77GqmkYYbUngbvw1zzlKmG&#10;EX1Vo+qtTxYG2hdl6gOmDpPRiaZ1ucrkJOpfm4SMJVNRj61eIJR2L3Rz5ms1DGdNBV9HJ5pCgS7s&#10;NbB3jRWzNHrrQxivHxXBnkqjvFIYPSXhxZ5DIp0qu3JhCJZNlxg6fK0tp+lZWErzm8DGKj6tVokM&#10;hfqJVCZVJ9eH4hP9kNF7PQZm53AVn6hLVfYywfEaFzpRk/ZFLYACkc1Cz3HDGwOjVp3REOPiji3O&#10;ZHXzGhgF04wWkCrtbQv1W2rVnU+ThUVNIfbyCD7jW6f5rrA1Doq1NbyByNl5UKMTfXvXZlzDG7wc&#10;cJ034xqYHdfwBnXWXibxi0TK/swkPJuzcgSfZHAizzNnysDSKdmsjRF80iqZty+zDgdmeX4EnzyK&#10;outVtpo3rBe6OlHqnqRJxHnNDwxtiSnMQkPY/sjYSkarsNWwVOAyQeXViTKBhJWNraYbPYdDALBG&#10;Cr2LcTWM2It6IPrQieLbqJvXwMiBUX7UCD7xRanYrsbVvEGyvikSiLy+1wZheTJazBw2jMPCBIeI&#10;Lo4t1FQmoW1hcecFRz1XJ4oMQN28FvZDRFT4USyFHtcDH9t07VzYiyuHGtf4G5SaUNFyPPH+ifhs&#10;5rWXv7tR/OfVhDY+YITYboLpeS/8MIbe7rwSP2CX75d5+6Jj2xijsy7SoyN1fMAIiRpOpDfJGENR&#10;ZRJ8PmBRmIlX2OeoRSlhQicW8XTzAbvROUd9s6YBjCEJEh4ODTN7QnAFDAVT26NRT5LATSGuDxgJ&#10;scb/5WRtYxTJ5tAUC2RhCTsaAhnFKPX8v3iZNsaGd7jnILs/xolIIp6RxR0QjP8BI2Rv9D04DWOM&#10;s8zUCPiAJd6uRjYMQjcbdWchYal/I6FY45gi620UlyqVmLUw3vdfbukPg3Cyq7qLeNj1G28sfRMK&#10;e07V0CsBo4u5ji2MUtnRIYnVOFSAMWTgZuk3DGPcT4Wx0YDiR5ABbY6YhaEUUAtkpKMQKgl/ZmQD&#10;Izz9fTd3aKLY/amxdkGzcz7QBoYKDMWkyIB8jhA0ZdHjbAprQz207qTzkflsTSLIHt4VeYS1hnFv&#10;zKFmrDUdYO3tcAprDUMNSrV4cV9CTDDfLU0cxN1sYWFwld6BIzbWiBIYb39hWEvhADOTfSFhOqy1&#10;hmGNA1tZW0p40edD7YCG0Tn8EmnSmbdGF8rYuEaa7zawaIYpLmGstTeSHOCryYikwXt97kRO8n4i&#10;xjZcQs6Cym7C1fnfrDUpkEjFs6uayYbBXJcc9mJsTQpJ24qHdt7dKytNGWh1uo1CFGvEQw1PDszv&#10;gBGW3tDCw8xmbE1BPFKiBjb7bVSiWEMarb5bU9CVumDR9Yrv1qSANR4e1dgaxqPouzWisNakcMvT&#10;jYkEwsG9A75uEKVZkyMVxRpPCMYtGdiVCxsiUzGTIxaNtdy+zjtgYFhjJs35NnLRzCSfzlgbLqHI&#10;sOrljNKrPoBfJQO74lsnN+C8SkZo6nfAwNgBCFTVKmkHA2tyd4/WlN19v9zMGTCyUc9cA4O54ARl&#10;rUnBs/LoTTm7sWa4ZAqUUr+axFNzBgwMa3QeUt+tSQFryO/UfmuYn8mRj2KNCJXhyYFdaT6SJ9Pz&#10;DljZKQL7uNhnLhkYjzpJyDXWmhRYJfgl5sQZ5Sm7G1miWZNTcRRrMJ6ayaYgTql3qpaYyfVLbgQK&#10;zCoZ9Sk9Ujhx1Ng+uORd8FF8t4aRoUhdT2WtHQy8VyIsamwNu3J9oMKJWSXDJRQQUyUVkXTX0YE1&#10;JNRqTbaDkcyLVDoVM9kwCkvwmqSsNSkQN+XhRVlrWEpMukjhSEqxhkzP7LeBYY2QvBnbiEq5dxMv&#10;MfttYLQpRuxpWHlkpfFBiaCI7zYw2rxyfVPWmhQimX+a10P4rdckdYvQKoodMIpUxvYWfJ7X5MD+&#10;YWxNCj46MyVM/+G7NSkwk+/SO2JsDeOVgsY1hktGl4om8C2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XzoV2mjY1LfmbmeEj+2gREw4RHfjK1J&#10;4R++28AQlLhXo5Gj3uhYmw9w9hQWRujpbmo/UkF4ZhLKUy+ZC+M+S/85M5NDCimdoeKTo2S94VBy&#10;ZRfWVpRKcCy5oueZXBjOMpXujLXhEp4kuTEaawOLyMbUL6T3aX83aAsPw1gbGI4JGmkztuES8lN4&#10;RzDWFkYihzq7R9OKqP2V/rDiuw0F3fhu6h4wqtb0NydNxVgbLuEtP2lt5xNnCpmmwjiN5Yy14RLC&#10;F6pKM+LSXiW8rSuF9QeMSqZUxzNjGy5JGp3SKYwklj0KU4r8u+eoWwl6IFU3fsnCsPbiKfn43aht&#10;97/M5AeM2hj0sjPW/h8pmFXCO2n/SILYeNnG2pJCrh1iv7GX2xqH8MvcFlEcNYzSenfEFMfd/QGj&#10;8kd6FYnvNqTA64/qbI/4s38kbwgoXY21IQWs8ZhmxjYwrKksXrZJ/0jeP1Uh+w8YWU1ybMMluKH0&#10;dDdjGxgSJJ4EzEwOlzCRP+Ydh8zznhJ8mQuNT8UqGb/k8vWl/BLSd8YarGxi5mQKNOyCtta8B3zA&#10;aJ+jSr4RkB9rlM0yQu8PGErSCEXOM7ly1xdntxvbcAkBPFU6j9OzxoajwMlluGRgNCL6gfHM2IYU&#10;LikZK85uarDXj8QajQgMl4x0NdWivo3++mdh/rs1lyAMzT1f7O5RyqZaZ55bxSppUohu4G5qAvys&#10;5hXh8JPLirDWpEBhoAterxlbwwghseFEpJfCmfW5CVjxAGp4cmBYIzpj/JLRr2KNmTRrcmBYYyrN&#10;2FbAyovky7x1UGCqpoQJwZxZJStg/aGYnqnm8DMwrKXOklglo3vVQn0eBXtsKS1glKhEuwtGqP2h&#10;WkouLKF2LgJmbO1gXHHUENCLHTAVV/O0pfRc6At6bE+OAPO6vjBC7SlrbMY2XPLEHAfV2Z/8kMvi&#10;varzbUqhop7k3chwycCYyVsKbJ+Za4qhEolINyUztqagSKPV2yLO0nw3gnjquw2MsVFqyIxtBazk&#10;M6i60jyB1Y+M9J43MTGTK2Al7/Bu3rt5AltreF3KWpMClfI4us2anGKqPO6SZmF2wApYeXqA8sQq&#10;GRjWcs83MzlcwjpOd/bzfhvdK9+NE0fEFCDG+gB0SSR/WM1kw7DG2a2sLZfw+KNuHSuX/eaGY95x&#10;uAnN2MhjNY1BFsbY2ADmRrUCVgSlKVoivttyCUkkRhtKYHHGloQ+cxMeGGcAOUNmv62AFSpXig8+&#10;U/1IrDGT5jQd3StXFW7CamzLJbl4q7ENl6DMTZGP83cb3WtEMHlsOp84K2CllD6nt7HW7kyspeSB&#10;sDZcgnCGJhLGWsOSxqMaauBA1ufmhUoy18CQSsHKapUMl8DKLqYwuleeEDhwzO5eASt79GJKT7Mr&#10;a0qwxmdT1poUKI7/QjNuvlvDsMYfc+KsgJVQkCqrzd+9Y2Mpm++2AlZS9L7M+xu387aWnlzmZYWo&#10;VsGoB0GxELO7B8a7IlRmzrfRvVJDjqJ1ylpT0D9Ya1JAX4WcQllrGHdunpLVd2tSIMhC4qg536bu&#10;agSsP8ozn8KrPKxcU07izMoDi7yKO7TgyRWwkkeo2g9TiK8WV8b2VDfhKaMaoRraYzO24RLCJVQd&#10;M2NrUtBVgFCe7tjY3Ya5VsBKPprqqkSBzLUm1+QKWOlamIJq51UyML4b7+RqbMMl8S9MrRLqyfXY&#10;vhHZGg39zwpYbaWohcElufeJVbICVtakqqlED5YdW54tjLXlklxpzfk2uleWP7vb+FxTVpV4AmeA&#10;4ZKBMZN2bE0KCP1xYJW1hjE2eZqO7pUalfRMVdaGS6hB9m0yrhE+1udGleKqVC4s/mSarZ691xWw&#10;ErHFoNjdA/Pe6wpYSY9Bd2msjV9CX4Hr1URDR/fKTKLNNZ75wP4bm3lZWQFrysc5a+uXQFzqRjXF&#10;VtkBFO1RY1suYdXwI8UqWS7BU1MvYlPc1XPJFFwlRcnVaKP7fG2cHNxEPszYmhTwFF4urjy6138Y&#10;W5MCOqmflCo4n6ZT4jU8yS3HjG24hE6Kd+VPrlz2266SEbDiBaE5M2MbGHdTtoD5biNgJczLzUhZ&#10;Wy6x0ZkRsF5/+G6KuQaGqJrIk/luI2BNDZ505zmvkoEhc6YkujkDRsDKS6ar3vMzMN6E6ZihrA2X&#10;wD+OlT/ksjSyMSpb8giaFJL5oHhyYagnVbYdgb6xRgxP8eTCtMLqQ8DKDlC7e2FQV54RzmfACljT&#10;m0rdhD9gvK7fjLUVsCKWVRVFWEr9AVBCqhZ1lIgfGDvAVEn+gIUV1C3/Q/dKgFK9rCwsSZmmqiXO&#10;6owt6TjmHrAwYhEIusQqWd0ruwYZkmCuheXMV7t7da8IWB/qjrMw8na5wJmxDZewJFWmPA3j+gMQ&#10;9XCe+epeb+Q+KFXEByxP+ebEWQEr+SAp93k+cT5gXDJNBiivDTslFAlVa3JguOZf5q3jtbrXCyno&#10;RoX0ASP0TfjvvEpeK2DlxCFL6TyTHzCUMxFVH1mZJLmaSdRjBJaVtYYlJzxJ6MJacwmeQhR1ZmwN&#10;44WWc1LES0h3m7ERjTY8uTC8oK8I/cXYxi9JbMCoIkgdrB+JhxeFg7HWpJCUd+7CZiYbxmsft3w1&#10;tvZL8MxdDI9oTI8tEQyjHsOjKxhLxMXwFsY9wFprUsAa0VDBXOi860dCJXxvswNG93ols0m99pHe&#10;u9ZcdOY1utcU7YOWxSoZmJ/J1b2Cy0XseAbwcDxji57IrMkRsFI7OGvZWBsuyW808RJ03vUjk0uu&#10;ojMLY0bcu+lrBKwUwU/ZUDO24ZI4M8afpPDIjI2OEeYFemG8dxO0FTpzgt1jjZiCueMsTL/lc56N&#10;tTsVacVNeGHoS8iSVGuySYFjgxQ1tQMaFmuq+TG60x4bVWxp3SNWycA4A4jQG+YaASuZraoIwGtQ&#10;GHOCRjS8NTRsUQbDjKxRKEM5OcxZOvLVZNcrF2hQSGyZRePejeiVmKPjyEHdmPpInM8+yYhXU7FV&#10;0cigEEZfVLI1PmB9sx/6YpjqjIvSEa7XSFcJMNJHyiyQ5p5/GFmTCA3GkOgYY40iX5TYneGQ0bsS&#10;AXJH9qBYIPxjjI1ulYaLpKKZoQ1MS7BJx64Vkjy0NKE+OwgDg0NY/GZbj271yrUtb/HC2pIIdGDC&#10;W6/RrUL9CEuUtXVHomNUY1t3hBC7SVckC6M+ADJl7qhCnoAqvGC4I/ha5hAdGNacJBR/YKzBEIr8&#10;B/afJFTNZFMCjh27VDxgsi/rR2KNs94Q8spduTinVp9Yk0Mlb7mrGlv7FWzt961BWGsYY8vgxGEz&#10;ulUuG8QlzSoZ2D9YGy4hp1JJQmnJs9+Nw83w5MpdER/9qO82ML9KRreaavAq+Z+kjx2bXJMrd7XP&#10;pYQ31hqXDbMDtl4rGllVnBTyXmt2bMMlyZRQPPkhd7WsPLpVhB40mzK7e2Ccb1yJzO4e3SrPG/TC&#10;MafpwLAW987s7iYFnu95F1BjaxieAmeAsTa6VSqa4iWbsQ0Ma++j4+wmj26VVBWCaYa5BpYDX5Ue&#10;5gGllnKK2ZEIIs6AgSWlDxmZ+G4rdyVy7YLXA8Na5OzGWpMCM0lesQlcTJnXXMBUiXZ+VM/kAwdD&#10;+ZMDY5W8YzlilQyX4ARBy+a7NQxr8lI6utUrGniVHkzVipoSdjczabhk5a5EMy8qlDAwzyWjW6Uc&#10;PHIgNZPLJTZwMbpVpIUUJTL7bWB4r+wAM5OjW9XiI55C5rvFMVTWhkvQAj1VwOlD7qqttYMRJkmP&#10;7rM/OSpZ7+GNbjWdS+6mUBbBoplJmfjJTbRg+MrEc9TYGsbYXJopZQ7XGjBlrWHen5wyrz5UPjB2&#10;NzEFcw9YuSuvfM4vGVjupnIHNClwfyOgJoT61LavDxBrUWycz4DRrdLW/h07Pe+AgWGNE8fcOlbu&#10;+r4tGp4cGKsk7qsZ23DJ+yasrDXsvSZNminpufUB+G7p6CW4ZGCxporboOcfa/glJmF3YXw3lrJa&#10;JU0KxILYN2psDfP7bXSrxLl4+VfWlktsZH50q7hORMcMcw0ML4gwl5rJDnwQn4RK1Nga5u8Bo1sl&#10;VEAhNrMkh0q+kK0ql2tkq4nXKm9yUASVKf9i/IQRu9JMjfubGNmgiM3z0cwlYESrpGqHyM8cOSiM&#10;MTLDkaNZZTK4FxljzT5e4zGS1SeTrx4CBoUxborqmzUd0C9DdYTi5bCYjiPjSSEvQf4jWKUPsCpq&#10;QxRsjFEOzyQOol8rGK15eZky36xRlKAlmq2msbmA1xSiCcZYo/5hGpsLYEbiW8ZYo7iy8ZZu9tmI&#10;VVn64Z3zPhtUylpm9s+ez0hcIQJVXwM9WX3pW14A1AE6UlUCFu7lZlC0g2VkahqbC+imEpSYxkbd&#10;qMV4NRnxlEurCaFZlWqUsSiEhLw2mdNzdKrf0JXSLQ6KclNpKW0WSHMBLd5+TClSdAQ1H4hUOWSU&#10;seYCisQg7zbfrFEYu6WQilj6zQXoyr6Ux/MhbYWu1EvDSFuJBac8gFiNwyB8NFVl+HoZaev35Xo1&#10;yp8PWJpFqlQpcE0HNBuB6s6D+4BRMNgpoMH11eSLXlUmGPkB47wgrCvWJLimhDsZ++ak+YBRxBcP&#10;RmxucE0ldyJIN1Gl5APGDfaVWTluAnDtWJCcpYptf8Awh8/kRtfEQPBNqWkx17A0u1X3enBNDXei&#10;tMaz+4ARoSLVSnhb4JpSUIGqkOQHTDeUANf0wNlBqyW17xqWZu4/pr7A9TJq1dR8MXKBDxjty+mt&#10;KOIW4JpV6HmuXks/YASOfqitaTbC6lW5pRh5AuaajDjBOY2duWYVmqCqYumYa9i/mGtWIcCiurpj&#10;rmEU4ocd3OiaVej0QJTRrMwVyPLuoyqW8DOHHpCyGF/vA0ZiNjXx1ImwWlcUs6aRC+aajAiVkEzg&#10;zDWr3PzoGpZSCErvwc8ceqBUoknV+oClyCjPrWbfrW6VsiVMytEzwisflaxfKqtcxb03RcAw12SE&#10;q3JB4a9G1/TA7fbxLcLYmGsYj628kajTfNWrRCipW28mc1gFwiSYoUbX9JDm1hRgMOYaxspkJ6gT&#10;YRSstLOI623MNRmlJDm3YzW6ZpW0kzd1Nfl2A0s5HVPgA9zQwzdJHW6pDIyxPeRkDj2Q/mkqEPMr&#10;BwY30KpUTWazCj6tukdibmAUEaONkjE3UtYrj9EmeM6rw7AKLa65XStzQw+YMwohzA0sHo7JRwA3&#10;9IBXy01GbISFUYhblR/D3NAD38Dtu4WlorYRQGFu6IGlYqSbnzBe9r+MAgrc0AOJeqZgxCcM8Tg1&#10;+tVSGXpI03Z1WR4dLHVd9LcbemCBm8cPRjewfzDX9ECkziiusNYoGotQ6trNZbMDfphRymGtUWRr&#10;U8ZeWRtJKxUenaMyKJIs+QLqbB1JK5J6U1YhUv8KvCXJkrwGsypH0kqNTbdKBvUv1ppQUo5EneMj&#10;hKW3PAEqdSsfSWt6xAuFIzM5LHTnDDGP+3nMrC/ARcQ5DYPK8fiUq6TZBFIwBWHi89ZvREp2p6iq&#10;WiXNCo80qzPHzghh0xVJ3gxG0vrAbVO+7KBQxfDk5cbWrEDLcJNQyEw2ijgrPQ0Vl4yklVdAUxbv&#10;ehkU5e3oQqYc55G0emvDJbkU3NzY2jvRa3KEsMwkY1PMNZLW76fSUzKTzUDMJB3Y1SoZSSuhZ+cJ&#10;DYoLPHEVN7bmEgo3OTdvhLC04yaJSPHkVHANuyrHZFBYo/uxs9ZcwrXfqAn4bo1ilZAi5ay1h4Fr&#10;iFsvHOYRwiJeJhzvrDUrUGvIPPYwtkb9AyuPpFVbGxQy5DykmDNgJK1E9hxzDYqzG79EzeRIWvV3&#10;GxSKVlhB8eRKWmnopnbAoPAnubC4sbWHgTTV6GC5LzTqX6w1l3Aquje61c/iJyAhUatkPAxtbVBQ&#10;MjdbZa1ZIbIOtbtHCItf8kU1AmVtuIRguvKCRgj73t3OM19Jq14lyyW0LzNv4hH+lWfIE4/Rnnyg&#10;op9VXR7BtYehd8Cg8Mtpa6u+20cF1zCQOAMGxfl253XdrJKVtBLhVCGaQVHPlpIVbmzNCvSWd57C&#10;6mfpaqvq4vHdmkvgcnd2DwrXGRGEqNeLtWYFVrJ75RwU1ggcKuYaSeudk8OtkmYgfjLfzVlrLkl1&#10;WmetUSiRKcym/MlRwvrdPVySJo/ujrOi1vdtXey3Qf2Dr7yqVp4E1RkwqORQ0CvK7O6Vteqx9c0o&#10;mdtkLSlrc1thTSouGQ3tlbbt5LEoa80lxEOltUGhtUBLqKw1l+g1OXpYvCD41VlrLtEnzghi/8Va&#10;s4LmktHRJtSb4rRCyjMVXDVPDorGKYhI3Ew2K+io2tR9RRGLMkBZG3krv9Cdb4MiRfNdBlHM5Ohb&#10;CWKbNqcovNqbgX+4CChWHoErcQ9TpwhrwyX/YG24hJl0L2NT+JVYEMzsPtzQQl7GlBJkBLVoJZDx&#10;uLlsNkGUQMMJ4+SNOJbRkYftRtd0op8ERh1Lty4WirPWdEKpcSdmm9KvOIZoGdQxMErXp+sunzyl&#10;ukCwRqiwpq7eI5Bl67iQyaCwhrDJzCTSufqVNkS5KOgk8QhBzCzDspa6o8bJW1RihvTQUtaaGHhJ&#10;UEEMXtrrNyZVIYXgzlTJa1rhrAO7KPpU4Jm47zZsIsMKOP/1GzlQX+5Vn4jc4FIs8OzAfqIIR6jd&#10;TWSnrBHDMLGnBV0REWbjmM/WVJKgkhvaoOjoltLyxtqQgvQoubDVhOS8SV66sdaeSd7t3Ewuyt7z&#10;EaTUr7T+66K4L5LOpb7bimLlfZE4Qv1GFijXDrXdRtxqY73w21hDw6PuwpzVhYNc1Wv+oojPu5Ob&#10;QE4ZiwBNbYBBwdCp/GqW5AhbMzSRrMZXG/5BzE4avLLWTEK9IqXTZoPVjJBw+MRTE7ttVK32/Y0X&#10;tzb2YAeos23qvkbcYC75PBO1sduLA1+NrBmB92B3bI98Nlln6umBoGn/RtxkRVqDQiZKUTEzslGz&#10;UrVCqbOJjtRPjFbafbPVsqK+MfUa4ySVtWSFqsAMyd0FY5er2kFYaxjnTISzYvFPAdfINky2N9aa&#10;fKCel3p6IzjVYyObxST+Ya1hVF1ULReBNR/Qn1wl433AHnj/6skUbXqNDckGtbiNszUwIk4pzWa+&#10;WzPCjcusqQrD2BoG16EdU9aaSEiXdRJ3InY1JVw10tFWjG00rGg2vk3qfC7KbY2HB3VL5OG4YCgU&#10;ftT9fmE07vtSz4oIT9saa9Ix18DwK1RLqv8j7Xx2ZsmN7P4qjfsCuvm/Spiehdez9MJettrCaABZ&#10;EqS2Lfvp/YtKBjPjZNV382AaDXy3IpNkkDwMBuOQTJrkbBRGIjN37rOSZJwqvXV6nmRno8CxC7YS&#10;3RkBJVmcV74VvuPw9akluUqGj4TcKu2cjLugOeR2C5NnW8IWneArbiylyqbXef+uyJ0RcLYl7DVg&#10;6r5V2jkZRhmY3Krb2ShMK37UvdLOyeImdBZ8d+p2NgrTg9LutWRJxudJ7twOwLA8GwUMF7eB3mnJ&#10;muwJtX7LSy6bVykNx+1WaWcTNPFxhnv9Vjavxq6NW8eI2Z18Hjjrut2zk2XzKnc3cdH+rbqdTRA+&#10;EF9Vv4OSsnkVwo5vhNwqrZogYvO3RkDZvMqlkjd9rpIMDj/ORt0YAWXzasTgbnEBhH1O/Uag6t5p&#10;OMB0SsaneqebI+CcjLs/7o6As1G4eycBw/ScjF256/NeS56NAl+3Y3/pLZSck7HZg8M1d/qtbF7l&#10;7lfuS7tTWkkWV2TcIp+JKZ76jWPffB74VmnnZDhB473QRdm8ytC+dYtuBHRPSg4Poue3+q1sXiUw&#10;z4L2Vt3OtoS7Oe9taCc2e1KSFQ47sW+Vdk5GEO6m91o2rxKpvXcfAQHrk5Lc0fydQ6s3bEnZvBrU&#10;yL0Qb0lGA8HQ3irtbBSe2JJbu4fZ4HSqG+aVg3p3qna2CRyD567tW912TjZv0Mi3CjubhCc3+I63&#10;AjNlxyufzLrzBXs8nrNTQhCOWytu4b+k42qfWycJWfaeWh+ahHMnd85l1nQRvbg1ldadq5wl5bu7&#10;d7qtpOO48L04UN25ipt2jy5lbXJqEy58ueWT1I2rE1FoRs2NRUBJd5NOxCs+aXj7Ttvwpk/pCIHe&#10;Gtf12lduGb/1bUcKO7sk6wpRd2Nc112rzNmQabea8WxFxntbuJgkTs3B3sfYjHKrsHO6bR1uGZGy&#10;0xV/jRjoLa+1pgP7tzqt7HTFzXtyXcudqtV0fCDw1riue1ZpRi6xuVVasT4RO7qDkbpndeYTYjjy&#10;N4ZaSbeytrlV2NkYsGKk225hpG51ZUl6q7DiVRiFndPJYvR3v/z+3//Hv/3jt3/9l19+/8uf+Mfv&#10;4l+//vMvTca/fvrlL//+87fv3+LB3/76j5/++fO3X//6l7/84z9+++N/Yzb6v8fP//79G8nJklQt&#10;m68S073nxIOVGO/xnHi0EtNr58STlZjWPCeercSY2HPixUqMyTwnXq3EmMBz4s1KjEk7J35YifGP&#10;zomfVuKgmM+p+W1hTEHmoSzo3FK6h7NgdUtyD2nBuJbkHtaCQi3JPbQFJ1qSe3gLlrMk9xAXvGVJ&#10;7mEumMiS3ENdcIvn5Px2UBdsYUnuoS7ov5LcQ13weSW5h7og6EpyD3XBuJXkHuqCeSvJPdQFJ1aS&#10;e6gLkqsk91AXrFVJ7qEuaKhzcn47qAs6qiT3UBdEUUnuoS4Io5LcQ11QOSW5h7qgdEpyD3VBtpTk&#10;HurixpCS3ENdXAFSknuoizs9SnIPdUFYnJPz20FdEBcluYe6oBRKcg91QS2U5B7qgisoyT3URRS/&#10;JPdQF2H5ktxDXYTnS3IPdRE4L8k91MXtDyW5h7oIbZ+T89tBXYS4S3IPdRF8Lsk91EUQuiT3UBdR&#10;5ZLcQ13Ee0tyD3URwC3JPdRFRLYk91AX1wqU5B7qImpaknuoizDoOTm/HdRFPLQk91AXgcqS3ENd&#10;RB5Lcg91EUssyT3URXSwJPdQF/G+ktxDXUT+SnIPdRHLK8k91EWUrST3UBdhs3Nyfjuoi/hZSe6h&#10;LgJbJbmHughVleQe6uKYdUnuoS7OTZfkHuriIHRJ7qEuzkOX5B7qNkEdv61+F9RxgtlJHoeJz8rz&#10;20ouqOO0sJVcUMehYSu5oI7zvFZyQR3fq7GSC+o4cWslF9RxhNZKLqjjTKyVXFDHIVcruaCOU6tO&#10;8jh2ekYdv63kgjrOlVrJBXUcFLWSC+o4+GklF9RxkNNKLqjjYKaVXFDHSUsruaCOo5NWckEdZyGt&#10;5II6Djc6yV/HE8+wC4GXgQAvjiB6GQj04lShl4GALw4KehkI/OLsn5eBADCO83kZCATjiJ6XgYCQ&#10;szFmBgLDOEjnaSBAZF+Sl8GFsLAZC0UiJ9isKlxICwReBopEeAwvA0UiTIaXgSIRLsPLQJEIm+Fl&#10;oEiEz/AyUCTCaHgZKBLhNKwMlMSIc1ZeBopEeA0vA7WJMBteBopEuA0vA0Ui7IaXgSIRfsPLQJEI&#10;w+FloEiE4/AyUCTCcngZKBLhOawMlNiIAzdeBopEuA4vA0UibIeXgSIRvsPLQJEI4+FloEiE8/Ay&#10;UCTCengZKBLhPbwMFIkwH14GikS4DysDJTvilIeXgSIR/sPLQJEIA+JloEiEA/EyUCTCgngZKBLh&#10;QbwMFIkwIV4GikS4EC8DRSJsiJeBIhE+xMpACRB2jpkZKBLhRDwNFImwIl4GikR4ES8DRSLMiJeB&#10;IhFuxMtAkQg74mWgSIQf8TJQJMKQeBkoEuFIrAyUFIlN5l4GikR4Ei8DRSJMiZeBIhGuxMtAkQhb&#10;4mWgSIQv8TJQJMKYeBkoEuFMvAwUibAmXgaKRHgTKwMlSrixy8xAkQh34mmgSIQ98TJQJMKfeBko&#10;EmFQvAwUiXAoXgaKRFgULwNFIjyKl4Ei0WRO+J5hjUKHwNJAyRO+ImxmoEg0+RPu0JUqmAwK3+PQ&#10;DEwkQpqUUD43SJptoEg0eRQ+hKEamEiM60RLWNjkUvjsp2Zg2sS49LNqYCJRCRUuB/F6Ia7mLBqY&#10;nAr35WsGpk2M+zOrBiYS40bMmoGJxLjjsmZg2sS4trJmYCIxbqKsGZg2MS6XrBmYSIz7ImsGHhK5&#10;mKZmEALHqHIdlGbgzc58Hloz8JDI56w1Aw+JXDauGXhI5OiTZuAhcYyrEs/dGAKvFwSJ3GVlZiBI&#10;HE2OhWPzWgUTicqx8Il5rwpxKWBpRJNj4RpZzcBEoh4N4UJJswqKRJNj4SMoWgUTiXpAZDQ5Fu6r&#10;Ug1MJOohkdHkWPhCmmpgIlE5Fj5H4HXj5aiIybFwM59UweRY+LKTZmAi8XJgxORYxsuREZNj4dYP&#10;rYJpEy/HRkyOZbwcHDE5lvFydMTkWLh9VdrA5FhGPT4SAmti0QMko8mxjHqEJASeBmoTTY6Fj/Rq&#10;I5o2UQ+SjCbHwmfSVQPTJuphEs5Nm42oNtHkWEblWEJgdaMeKeEOITMDtYkmx8J3OqUXTI6F6yQ0&#10;A9NP1KMlo8mxcPekamDaRD1eMpocy6gHTELg4UCRaHIso3IsIbA00GMmo8mxcKeO9ILJsfBNHs3A&#10;tIl62IQv4ZhtoDbR5FhGPXASAq8X1CaaHAs3nmkjmkjUYyejybGMyrGEwGoDPXoymhzLqIdPQuBp&#10;oEg0OZZRD6CEwNNAkWhyLFwOJzgwORbueNUMzNlZD6JwbbLZBmoTTY6FS9ulCibHMupxlBBY3agH&#10;UkaTY+GbRFoF0ybqoZTR5FhGPZYSAq8NFIkmx8LtlNoGJhL1cMpociyjciwhsNpAOZbR5FjG+IBd&#10;ieKYHAsXHGoGpk1UjmU0z6mMyrGEwGtEtYkmx8LVztoG5uysHAu3mZpV0NnZPLEyKscSAqsRlWPh&#10;knIzA0WiybHwgULpBfPkyqgcSwi8NtAVi3l6hTujtQqmTVSOhY9VmFVQm2ieYeFjLVoFc3ZWjoXb&#10;8Kwq8IHdqkEInG6clGMJgZeBIJHvIJsZyOw8medYuFBU28CziVyvqBl4SJyUYwmB14iCxMnkWKb4&#10;/tN5aguBp4H4iZN5joUvn4oGJscyKccSAqsKyrHwOWIzA0WiybFMegFXCLwqKBLNcyzcla69YCJR&#10;ORY+d2BWQZFociyTciwhsBpRORbujzQzkNl5MjmWSTmWEHhVUCSa51j4bI3gwORY+Li5ZmDaROVY&#10;JvMcC5cAqwYmEpVjmUyOZVKOJQRWNyrHMpkcy6QcSwg8DXR2NjkWboiVXjA5Fm6Y1QxMm6gcC7fa&#10;m22gNtHkWLggWqtgIlE5lsnkWPhyjGpgIlE5Fj7H5DWiciyTybFwFbhUweRYuBZcM/BWLNxirhmY&#10;SFSOhe8ymI2oSDTPsUzKsYTAsgfKsfBVUjMDRaLJsfA9R+kFk2OZlGMJgdUGyrHwXXUzA0WieY6F&#10;77BoG5hI1Cu9JpNjmZRjCYHXiGoTTY5lUo4lBJ4GikSTY5mUYwmBpYFyLHzQysxAbaLJsUx6xVcI&#10;vCooEk2OZdJrvkLgaaA20eRYuK9dBpN5jmVSjiUEXhUUiSbHMinHEgJLA+VYJpNj4TsM0ogmxzIp&#10;xxICrwqKRJNjmZRjCYGngSLR5Fgm5VhC4Gmga2eTY5mUYwmBpYFyLHxoxsxA184mx8JXGwSJ5jmW&#10;STmWEHhtoEg0ORY+oKVVMJGoHAtf7TGroDbR5FgmPccSAq8R1SaaHMukHEsILA30HAtfOzQzUCSa&#10;HMukHEsIvCooEk2Ohc+iChLNO8Im5VhC4FVBkWhyLHwCW6tgIlE5lsnkWPiYcNUgBE4bzMqxhMDL&#10;QJA4mxzLrOdYQuBpIEjkazJmBoJEPsZkZiCzM18hNTMQJM4mx8I30BQHHhL5cK1m4M3OfLBYMjA5&#10;llk5lhBYOFCOZTY5Fr6aplUwkagcC98LNaugSDQ5llk5lhB4jahINDmWWc+xhMDTQJFociyzciwh&#10;sDTQcyyzybHMyrGEwNNAkWhyLHzbUKBsciyzciwh8KqgNtHkWGblWELgaaA20eRY+HS4NqJpE5Vj&#10;4QOjXhWUY+GD02YGOjubHAvfnJM2MDkWvjWoGZg2UTmW2eRYZj3HEgILSMqxzOZdYXzuW9vAtInK&#10;sfA5V68KyrHw1VQzA1k7841RMwNFosmxzMqxhMDqRuVYZvOusFk5lhB4GqhNNDmWWTmWEHgaKBJN&#10;jmW+fCrF5Fhm5VhCYFVBOZbZ5Fj49KyMRpNj4YvnmoGJROVYZvMcy6wcSwi8RlQkmhzLrJ9OCYGn&#10;gSLR5FhmPccSAksD5Vhmk2OZlWMJgaeBItHkWPj+rCDR5Fj4OK9mYM7OyrHwWXmzDRSJJscyK8cS&#10;Aq8XFIkmxzLrJ1VCYGmgHMtsciyzciwh8DRQJJocy6wcSwg8DRSJJscyK8cSAk8DRaLJsczKsYTA&#10;00CRaHIsfP1ahrPJsczKsYTAqoKeY5lNjmVWjiUEngZqE02OZdZzLCHwNNAojnmOZVaOJQSeBhrF&#10;MTmWWTmWEHgaKBJNjmVWjiUElgbKscwmxzLrOZYQeBooEk2OZda7wkLgaaBINDmWWTmWEHgaKBJN&#10;jmVWjiUEngaKRJNjWZRjCYGjwaIcSwi8DGR2XkyOZVGOJQSeBjI7LybHsug5lhB4GsjsvJgcywKl&#10;Uo6hhMDTQGbnxTzHsijHEgJLA+VYFpNjWZRjCYGngSLR5FgW5VhC4GmgSDQ5lkXvCguBp4Ei0eRY&#10;Fj3HEgJPA0WiybEseo4lBJYGyrEsJseyKMcSAk8DRaLJsSx6V1gIPA0UiSbHsijHEgJPA0WiybEs&#10;yrGEwNNAkWhyLItyLCGwNFCOZTE5lkU5lhB4GigSTY5lUY4lBJ4GikTzrrBFOZYQeBooEk2OZVGO&#10;JQSeBopE8xzLohxLCCwNlGNZTI5l0XMsIfA0UCSaHMuiHEsIPA0UiSbHsijHEgJPA0WiybEsyrGE&#10;wNNAkWhyLItyLCGwNFCOZTE5lkU5lhB4GigSTY5lUY4lBJ4GikSTY1mUYwmBp4Ei0eRYFuVYQuBp&#10;oEg0OZZFOZYQWBoox7KYHMuiHEsIPA0UiSbHsijHEgJPA0WieY5lUY4lBJ4GikSTY1mUYwmBp4Ei&#10;0eRYFuVYQmBpoBzLYnIsi3IsIfA0UCSaHMuiHEsIPA0UiSbHsijHEgJPA0WiybEsyrGEwNNAkWhy&#10;LItyLCGwNFCOZTE5lkU5lhB4GigSTY5l0XMsIfA0UCSaHMui51hC4GmgSDQ5lkXvCguBp4Ei0eRY&#10;Fr0rLASWBsqxLCbHsijHEgJPA0WiybEseo4lBJ4GikSTY1n0HEsIPA0UiSbHsuj3WELgaaBINDmW&#10;Rc+xhMDRYFWOJQReBrI/cTU5llW/xxICTwNh+1aTY1n1rrAQeBoI27eaHMuqd4WFwNNAOJbV5FhW&#10;PccSAk8DYftWk2NZlWMJgaWBciyrybGseo4lBJ4GikSTY1n1HEsIPA0UiSbHsuo5lhB4GigSTY5l&#10;1XMsIfA0UCSaHMuqHEsILA2UY1lNjmXVcywh8DRQJJocy6rnWELgaaBINDmWVe8KC4GngSLR5FhW&#10;vSssBJ4GikSTY1mVYwmBpYFyLKvJsaxQKoW8D4GngSLR5FhWPccSAk8DRaLJsax6jiUEngaKRJNj&#10;WfUcSwg8DRSJJseyKscSAksD5VhWk2NZ9a6wEHgaKBJNjmXVcywh8DRQJJocy6rfYwmBp4Ei0eRY&#10;Vr0rLASeBopEk2NZlWMJgaWBciyrybGseo4lBJ4GikSTY1n1HEsIPA0UiSbHsupdYSHwNFAkmhzL&#10;qneFhcDTQJFociyrciwhsDRQjmU1OZYVSqXOzibHsirHEgKvChLFWU2OZVWOJQSeBhLFWU2OZVWO&#10;JQSeBhLFWU2OZVWOJQSWBsqxrCbHsirHEgJPA0WiybGsyrGEwNNAkWhyLKtyLCHwNFAkmhzLqhxL&#10;CDwNFIkmx7IqxxICSwPlWFaTY1mVYwmBp4Ei0eRYVuVYQuBpoEg0OZZVOZYQeBooEk2OZVWOJQSe&#10;BopEk2NZlWMJgaWBciyrybGsyrGEwNNAkWhyLKtyLCHwNFAkmhzLqhxLCDwNFIkmx7IqxxICTwNF&#10;osmxrMqxhMDRYFOOJQReBsKxbCbHsinHEgJPA1mxbCbHsinHEgJPA1mxbCbHsinHEgJPA1mxbCbH&#10;sinHEgJPA1mxbCbHsinHEgJLA+VYNpNj2ZRjCYGngSLR5Fg25VhC4GmgSDQ5lk05lhB4GigSTY5l&#10;U44lBJ4GikS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uldYSHwNFAkmhzLBqVSeKYQeBooEk2OZYNSEQ1MJCrH&#10;spkcy6YcSwisNlCOZTM5lg1KpbaBybFsyrGEwKuCxBM3k2PZlGMJgaeBItHkWDblWELgaaBINDmW&#10;TTmWEFgaKMeymRzLphxLCDwNFIkmx7IpxxICTwNFosmxbMqxhMDTQJFociybciwh8DRQJJocy6Yc&#10;SwgsDZRj2UyOZVOOJQSeBopEk2PZlGMJgaeBItHkWDblWELgaaBINDmWTTmWEHgaKBJNjmVTjiUE&#10;jgYP5VhC4GUgHMvD5FgeyrGEwNNA/MSHybE8lGMJgaeB+IkPk2N5KMcSAk8D8RMfJsfyUI4lBJ4G&#10;smJ5mBzLQzmWEFgaKMfyMDmWh3IsIfA0UCSaHMtDOZYQeBooEk2O5aEcSwg8DRSJJsfyUI4lBJ4G&#10;ikSTY3koxxICSwPlWB4mx/JQjiUEngaKRJNjeSjHEgJPA0WiybE8lGMJgaeBItHkWB7KsYTA00CR&#10;aHIsD+VYQmBpoBzLw+RYHsqxhMDTQJFociwP5VhC4GmgSDQ5lodyLCHwNFAkmhzLQzmWEHgaKBJN&#10;juWhHEsILA2UY3mYHMtDOZYQeBooEk2O5aEcSwg8DRSJJsfyUI4lBJ4GikSTY3koxxICTwNFosmx&#10;PJRjCYGlgXIsD5NjeSjHEgJPA0WiybE8lGMJgaeBItHkWB7KsYTA00CRaHIsD+VYQuBpoEg0OZaH&#10;ciwhsDRQjuVhciwP5VhC4GmgSDQ5lodyLCHwNFAkmhzLQzmWEHgaKBJNjuWhHEsIPA0UiSbH8lCO&#10;JQSWBsqxPEyO5aEcSwg8DRSJJsfygFIpLE8IPA0UiSbH8oBSEQ1MJCrH8jA5lgeUimhgIlE5lofJ&#10;sTyUYwmB1QvKsTxMjuUBpVLbwORYHsqxhMCrgiLR5FgeyrGEwNNAkWhyLA/lWELgaaBINDmWh3Is&#10;IbA0UI7lYXIsD+VYQuBpoEg0OZaHciwh8DRQJJocy0M5lhB4GigSTY7loRxLCDwNFIkmx/JQjiUE&#10;jgZP5VhC4GUgHMvT5FieyrGEwNNAZuenybE8lWMJgaeBzM5Pk2N5KscSAk8D8ROfJsfyVI4lBJ4G&#10;4ic+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LyhMDTQJFocixPKBXRwESicixPk2N5QqmIBiYSlWN5mhzL&#10;UzmWEFi9oBzL0+RYnlAqtQ1MjuWpHEsIvCooEk2O5akcSwg8DRSJJsfyVI4lBJ4GikSTY3kqxxIC&#10;R4Phu5IsL4mZhdAsZOExfiQQOL4kphZiGsnCQyQJBJIviamFmEey8FBJAoHlS2JqIZM1WXjIJIFA&#10;8yUxtZAJmyxcdCrxMnw3mRcSXNBpci9kcUGnyb6QxQWdJv9CFhd0mgwMWVzQaXIwZHFBp8nCkMUF&#10;nSYPQxYXdJpMDFlc0GlyMcN3JWNeEm+MKB1DFq7tVEKGLDyvkgQXdJqcDFlc0GmyMmRxQafJy5DF&#10;BZ0mM0MWF3Sa3AxZXNBpsjNkcUGnyc8M35WgeUk8dCpFQxYuOpWkIQsXnbAyxVclC3dmV6KGLLx1&#10;Dwku6DS5GrK4oNNka8jigk6TryGLCzpNxoYsLug0OZvhu5I2L4mHTqVtyMJFpxI3ZOGiE6ZG0Gly&#10;N5R5sZ0me0MWF3Sa/A1ZXNBpMjhkcUGnyeGQxQWdJotDFhd0mjzO8F2JnJfEQ6dSOWTholPJHLJw&#10;0Ql7I+g0+RzKvKDTZHTI4oJOk9Mhiws6TVaHLC7oNHkdsrig02R2yOKCTpPbGb4rufOSeOhUeocs&#10;XHQqwUMWLjphdASdJsdDmRd0miwPWVzQafI8ZHFBp8n0kMUFnSbXQxYXdJpsD1lc0GnyPcN3JXxe&#10;Eg+dSvmQhYtOJX3IwkWnXl9GFq7fqcQPWbh+p15hRhZuREnJH7LwYu4kuKDT5H/I4oJOkwEiiws6&#10;TQ5o+K4k0EvioVNpILJw0alEEFm46NTjNmTholPJILJw0alHbsjCRacSQmTholMpIbJw451KCpGF&#10;xwqR4IJOkxcavisx9JJ46FRqiCxcdCo5RBYuOpUeIgsXnfBB4hyYDBFlXmZ2kyMii8vMbrJEZHGx&#10;nSZPRBYX22kyRWRxQafLFRG/lx4JiYVOwq6XLEx0Ehu7ZGGikwDGJQsTnawyL1mYtpOlwCUL03bi&#10;r12yMG0nk+olC9N2YvkuWZi2E3hesjC5ouHCFYXEQ+e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5KTF7375/a///Mu//eO3f/2XX37/9z/++ttPf/7525+//fTbz99++/bT33/+9vdvP/3h&#10;529/iDS//P5vv/z2p/Zu/POn//Pzt3Gd+S4anfan+PcwLsRT49X/+df//cf/+tdXot9++ufP34Z5&#10;4hD3XiFe4sLYDEsdb/75LzXFyDei9+jguLJ7ooff8738+7dWwsiXePZQYLw/903S+d6vf/7rP/74&#10;qshRZku7zOPYiONxmeCEsq+ON3/9X3/4j1//yx//X9FxQce20ZF087rf5UNL7Sotw7q0XTQ85prd&#10;V7bHY3ZVNos+ou90hCFKWW9LnrkOriGdtCP/tT5qjcGHmdveRx4vwXLtXdgek6L5GDzmeyE9PHej&#10;5JL2Tdbsg9stGllTpxfgep0DBy2Qz2OzzjR3W9ue0h5Zr0sG7N619vxgAZoInFYUz5Fwo85POrKn&#10;fdPPy9IrNU3r7u91xT6iq/bsF/hc53VqEY5xGenaDHAf+EyUN+it85QXAJIC3y9T5Hv5t7+/DG1T&#10;ZLw/duOf733Wjku44ksjQawAKho2496HcrWie5FcuYTByGRgsCCYK2CGRgSOKN++4plNymUIQyPo&#10;eLrNhyP1w758AvcW7icpd2eXkcHJ8qUPq+tTBvihVKYNI/rjYvnOWIuI0L5rO6XX68MdGy2OBnQX&#10;/ivDFTu4tb0c+5hK4/njcmNr/Nz2mZIWE/SCfRYM87HGQY698wB27QVYDRTrjz8aigRJAxMbW3Nn&#10;FGVi93LSyffyb74/szn5bDOyfvlerWdPteaJcEphgnhN80fNlmntLT7T4tKm9GVj0ULH05WEP+xL&#10;KBJKTn3DAkrWfPm3xZ3GJeApTc5XcRrtxWMsUU42tZZZ91bbYeCQcpqgdTw+xZHv5d98f6SU1BFw&#10;9Qk336ulZSpsd6Nqx2WdW8iutynL0PzqGI9p01ozvM7ccc9jZvnsx1pW/ZUl8+HuXvJGm0rWNFq3&#10;FtvQvuZ6KMZ02Juc5j/Wdz/uzeHJeEtDxKdy94mhZ007pjc3Ltuy7Gud02Pq2dyU4/Etm0CgnKyz&#10;j95kPaFNV4zZrVhInK2XrvvQxbwcq4Yf13mMJuxZZ9qjUk8ed8UYwLUzpoFmSKuwpWKXOifSWg9P&#10;A/NWIvicKt/Lv/n+iOHoLUtL5WIi33uLoymGxk4e0l0XoEwTauyLDB5j7l7zYq/4RJP3HlmxCu/H&#10;5vuScYxacBP0Z9oj63nLk5HxGIei2Php6RuVT48vbfq+5GXJTQWntEfJy+OYe94ohtXvM0SM2rTW&#10;taxs9ewdbFBPdac3Yxp4h5nMt5aWpfC5nRYkpbvwU6uNnxD1CZkPqsgUMDEq2uYsHG2q+YLxzTal&#10;Tn3me6ztOPXRpoyPDhSMzx63PT2e1u5H4Okcmxp+PDapZH7/iqUSK4w6u0wY2e67cyPSzkgfJeNU&#10;ddeIWepgWG+UTI3beT5KzrRH1mcEv3nMCqe3WH98s7VHJuC0R9jjPZRzlIwr1pczbx6zT6rPqL1J&#10;7pU8Rt/2kpk5qqkbaW1gsxtZvDR9HH5HT519dbPkMdbBmfXLHp/XaNhKfOl8nBDqTYI7EG7vrtgD&#10;a+PMtbEUzZKv4B0wAn1o800P8Zww/qwZs+QcdPfqDEWCw5lpcUYrthE8ez9fh/tAk/TOONucajvq&#10;r2ZJ2G+29p7aYt1ezC+7lPNTXzEvqPvBAZD8FhkWlncNS4Kf+Riyvbon1juS08RbY/JxB18z/hkG&#10;zBlj28LH4/Q1L62dVjRry2HrHtBgRdb3tOZ7+Xd/H9fyGPixRsiIWb72rkm5+yh3w7FoAY2yksKp&#10;SoyxitgJjKz1k7e79x3jIAusBdVfTVfWR729rispDFdfSuBA7G5vL5bobDfL4djdHzRccnzYCeI6&#10;1So/aIzuEYHS6vJzaXzez8EKmcF1Hz0PzFOPPHBKoy7fMHtxTcduBJgV6nD6uDCvzfp5ZQ8DB/Bb&#10;J85MoH1H8bG0T4Q04M10bDvKN7KqiogLaAau+V7+be+z3hgzdDI/p5jNv35/w5dJjcIEprOS+da6&#10;ZSmsHtJwzExNMviJTLII2Jvx7WM8t/4Y49e3kf14Sp05u5Dra5oyljjn0T1HqLLZhplbrGVBNdMB&#10;aS5pzfigwt46tZb1V+8JLFZzt0k773ds50gYZhambTMVHfUKnRbFMEVtdz2PX1Pk25K/iKmC9LZP&#10;apy3Ebe86f4ROwv3EaTrTpQmAph7mdm3+bfVMMI3OUPi5039Koh87227LLgaGUWMUvbNHL1dWJBv&#10;bfs4ajMdvVYdx+OZCFBbXrBSOH1yu2Lhc7ts04AFa2ALcOSy5nO7bIQTcuEUc6BiPuvb2oWlRX4j&#10;fmRMHR/NyPc+j/gNO56eVISNO+AO5d41KrjNj32MMyuMGm4GhxFPfFmpGX9iZ0KySflwWsSf96fn&#10;EV0Lqr/2mmJWpz4VEEwfiu/Gd28iDtCM48V0/ids8pfG/jJRlHXeE+8JNXelYgbKvqz1q7/22uIZ&#10;xVHilpSprWaMJc1GfhNgpDN7VJ759tgvU2FbfrVizyHRS3D7uVKFVOrqBOBJ9QhGuH73LSe3Cj7S&#10;Ml4JDm49zHtJCYOEx3I2q2Hhu4eKCd2Dmhef6W0jg5O+oowRIE7NKTx8LRYnMW39QX3cK5bwRpJd&#10;b3wpxnwPfvXe6wOIBVFftUVE6f0kkYO/DR2atwMiOiZxmK+9axw8ABiYHFFMRwWBMbJ7q4czUp8S&#10;su8LZq6/6UasFlR/NV0J1HYvpFuIXv2Bj4B2j0BnWD7f3QOD5gy6MczTfkQQe9+fm8Vi+Z/tBBsT&#10;ZE4+/elG2lSKUMHuD96Cwga0cxk945fvzmLPGJOXGJt5szYyMT2c8r2DoIxOexHKwH7XyOG/Z9/O&#10;BIyqi7QxxBKf+FwRIz55Cx9njVrQF9MOkcG2e4BwD7XK5cDX0w5hFUx8q27QbmU1+cDUdreNoYx1&#10;POnMt2uDZtmnHSZ9YwXCh3djOdOSamPg89KW+ZSur0qNzJTpP7Da25dFt4CBbcnPUY0znktd2uC0&#10;5P3544whriuQF6iy2Fhkv7cRtb/20bcxjeYKhPhOS9rxGEBPL/P69FO/1oI+A2OhsRJ3QZH1ONrX&#10;wFjxOHJWmhh+RDNOXb/S2xnfmPBVhgKMlbczaDjFTJleqOhcRtTeVESHplyrB7ddg0UxWvsIwwDu&#10;vlU25MrjtOLwLuuu8i1g4OXgVjXEMWPtpwB6xmCsW4yrUue2wJrQarvPfaO2QDkN7xTRlRKbLV1w&#10;bWR84JwNYvXFSLxdLAGTnA3C4ajNiHlcspHx5KNJTz3/EU5S24/ee2z3yOgqK8qt75078JgTaBs9&#10;JGjn/UZWt8wTraL5Wv7N15c1OZJppp46LV9ef6bTNwWJmr2Xr30eWSOnJ4P8flkx4nBj35H+qSrs&#10;OyC00uweKSK8s3daL+3NmBg54c46qZXDcK6DYuT+kUdGfokWsC49dxgeMo9bmTGf7SC7NSxGvIyI&#10;471qOEUQrmQ9EDnp8dej8XLYEF8NNrOlZo1y7HEstazI2XtxwHPAVrW0zAB1aBBr4CRwG7CHVTtK&#10;JlrW9caDBs93BweI4atsWefgocug5DEOYioGO7LPekfJRHzSgAHWIMjvl0ykI2Nrx5DuWYOdmOz2&#10;zsCRFDKTL/oxcebjVyz2dsnEyIY0nROl7DGko2Riqr21uVO2zowDn8kFo3vJM9c90Tz3S8ZXT61n&#10;+nTvqaNkzGn3QC4WH/RN7AVpJYPtPnorpuqvhjDCFgSxW1pGSXXXYFrJujUnzEncR0KlDsUYGWkl&#10;CWg89rjhrVE1AIu+WWNmPVj90wGT26Pd88Ung8Tl6Esqxhy5h1HvlUw0ps/btGw4pOdKYY3XJA8i&#10;cFanwYEK9000M0uB47KJH4/njcmtdyQrmzrnDPhAR/yQ5X11N1j2oHf2s+dqsnkknNzWz+zI2Edk&#10;78jY6tA7sruTx2PCiz2wGVPjCwY3W5szuN1BpoJD8ZLgiNYeb4iQj5i4FSe51zm2dhijCk8ovzVJ&#10;CA5Xu/Yz5QY/uLvfzKgCg5V1Ocq0x3SWYT0xl31VPD9w/uqwWYn751T2JpiLUWP13UqOdarR2kFP&#10;p90mPC2hLA4b8MHRVmdGc7tmvvdz7OHsqeNOE6O1CVrEYuHVXuwBFOqCiGzs5srHsU+tDDoiu90C&#10;4kN8Cj68tWGxuu1aX7gadgucH9ORFYAQOccWV3DePataVvomzW7O7NJtJ41ip91x8U2+l3/7+8vS&#10;9y33nXmMoHwv/+b7+DrtcAO2ncBM9kS+l3/7+0Rrs3nP7Zfv1dpkKsIRyQtEFFyGAIRfX62/6dKI&#10;QOYaFAUttMSWmvQQ3gERIjqXVm9gDNmRp1OJTHsjhAXF1GMEVyZlpWO7uXozdBkhqfcRg75nCVdc&#10;8j6xsDVDhsCKg9uuKwjGIOI+52lp5Qvwff1sWkLogamzMFcjy4bAvicQWKuJ3kaqnOtC1/qzBs2O&#10;JObZ4hTd4LBewDA3U/dmWortyhkV+DzjJcYbqqEe1lwUwqbiR0RDfh5rBKUOHWN1nfY28307dphR&#10;CZg21QkpiCO6Efvq08e7mi15RnCkp+ncpmMtq/7K+kGjMVL3memNFwGOctEwY5XFdYeOm9MSHeGf&#10;C4Kz7llm7KJoDDGpWBH/oE0fxJJTR4J++2rt1Afva8b3sDqndgk+MR2zSymb/OoyPphWe81Yp+3B&#10;/EvN3pbMywdD+sbRZe2Ze/IIQGOQy9h8MInkNgk2OUJe3+/NgEmuOo6ATR8hrHO7YWed3cjM4zEe&#10;ZWdHCZbvNuVmnUFC9+qwEOIfYYL7JhqiVyxRap3pq5xxiFbhNd+vM9+a7tt3rpGzAXT3Qwcw+dEx&#10;Z0vIyiB8uRf+J+woONvHd+1ZQTALNhzsloou2n2yEyL1/ZlptNkeJozHHvY9vV9La+MkNpW1s7/j&#10;xNqhhpJZ0LNwbAieGPZ7o/XepHvZB9V0xFY6nh/7YHAxWlrOxtQlOUEMljXZaMQz6lTPnBgDtqUm&#10;ePKpNz9GtFgo9QHEzHYA8VMYCF5hzf4gDn5wDNkP+XdvWeal+DL1q9N5HXPUOj1f+zJEhaPbvN4R&#10;M9bDEZ90I6jF+Y7WHKRgkSilZam7cvr+lQaT9+N7E7l9mPyPj3bne/m35c/xC+Iorfbv9Pmi9tzm&#10;cqRlzd1N98facyMPYGmlMTd1ji21yr+pHf5DrqRGorm9ffO9/Nvfx7dtUOVAwdzvBMn3PtdmYndd&#10;Bk5BdKxp97H/qTIs4jhQ2OoSS+rcJpFl5d9dtwnlcxcBkaTBUC2OEvXNfUwCjVPDYnzSLVLEIv8F&#10;6ldtvg7Txvt9AsR/jk0L1bN5Z5NYA/K50Swl9oEVc8rjtZ/NwfTKjkYeE9rK1LFj4b6dDzIuL1gm&#10;jsle0TKF8Jhwao5LVqM7aZDWkNNmwKqtKHk3Nsb92M6TisomuDjL3e91yo7OvwnGUj98wSwl3/vQ&#10;pkQteqtgkIpDIE3OiCi+fO1HTJMRWyDtY0wmgIUt/0erHI0Gm94VY0YQO/8Ro7WWnwcgmU+5r4kO&#10;Ym36owEYAbPWyfAzsTu2Yjbbee8PVj7MC21IwKwSUq2vf1ZtmnB324xNBOUwwsf4q7VsQ57Ya7qq&#10;rCrbrspsUJaDEdbchyjLhP1mwv4UBjvBhtEkGti0rQXVKuIXzPDte5Zo3C/sytfyb9OPPoYf2l9n&#10;lX4BdC0rE5Em2yK2Axd8Mtmzb69lCb9fx+WECczwFEWz/+5tpd4Vi4fK6qtlzM6GvT2ytfCoIlCy&#10;1yR2m5RRQWwTH2J/OvIRhuPC1x8GVonixg7dV8Zx6LRyQ6xX+tEqzBAh66hPV6o8JeRh1DYiF2mg&#10;QE49rxvLusPrwK7WYvETcy/OSEBoeI+ct40MItNvZ/GIq1LqA3Gb4411SpyqP9eWiEeyFLTT6bNw&#10;P25kpsYcJwRiY4vSOWNqnxNznAqTvo0jW9m3gPHDBq4KfKLr4XjtvYrbtvNuJw9cX4/IRn/9Rz4b&#10;3R7bZPfcOQ/e57XMNf82u/SpBvna256KRkmV3jQK/ZhP0b2e5IrAcIaDzJ7i4DW+S6saS7MaaAIS&#10;ay5WgzGvg58VdA/1xym2TufW+tVfexOx07c7mhMrkH0k5TiDX+hOH0sxtp6c4RMRkmyLieP+xt5o&#10;JuJOMLAZJz4KccJlnKDLZoybFSpqCUOu6dxA6D131AKxWr/6q9UW1yJN3ZG01xYDm0GYCZZod6H7&#10;UyaqHMHH03vFskUiVwJvassMddTn0sj45jmC3b4lwJWeKmcf17ppNLiqdiU9bA21LYadc/cEZnY4&#10;Bp24BzZv1TbCV7llmdU4YbZz32If8ttHzCyApvQ8cX/24OQowCK9nt4r9nVeriXFP6sbFCEFD0Nz&#10;HbevXmlpGU37bHOv2IgipsYw6JVhJi7LHqmWcZ8xElJst8b1bU9pZGMaC667T7wDq4rSjOz7jt3p&#10;bW7FdynzCWf1+s0lbOzA94wOulVblr1YuJYxvbfvrs36hFOWtY0zakOZbQjIbGnhjjXLvWKZshPJ&#10;HOGVE1pnpeJAd53GIiSZVgq65DjHUg1E/dUcskeMgr22b4qN6qS7di2WmFEGlY5l1K3azuxySraD&#10;oIwssThV0k/ovfGbiAPlyQ9WNHDTt/v27OlxJc5TRuZrB07r+SuSQVSaTtyb02eviouS826bnucx&#10;TqbsKGXo7HChifK1/Nte/1S1fO1dF9bWwqEr4+Trli5jrK+Eb3UhAdKvsIFfkrGUN7gieJwW3wXs&#10;eYj1VUAfnmyVSSeCKbTd/NOfspc+5zeuloMMvo0cptJHUgB4AdiIs8XHceiEJbNvu16mF/tpAVh7&#10;8/MKErKJXfu7TRoiZtjN2bGETITsQIoUuV6NFNeDZPr+GLu6dqCyF+TqpX6lHbGv1A6enzh4a9aP&#10;2rGUSycywHE9v1lbptUpXIxme4cnJ/fqmpedi8Tvd1OG7cWrKzMCj9nRl49ZbhkzEWn51ttuB9lj&#10;Fnvjz71PpBRvLR8zz1bXlcfonY9BSj+MUGtZf2Wd17jR4dUv2H2ylpKJRbX1NP3HhtUy9tn0SOqs&#10;8xk3taz6K0sG8l1rLH3dFIQ/xVqqTQ0AJsBzcm+D6meZ3fBEmx1fTijW8n3JhLmTFo5NenVhjEvF&#10;wjSzZrBVx5pI8oy/30omTrPP3xeTJvgn4IdLl6kClA3D+V7+ba0zgrBczsZwwZffHYx8L//292G6&#10;2zyLp9m2lZ0mgg8tgTXJVAQTKuNES3CrQD5m8tIuwgKmr4IXFnv17jpBsb+OkF5rD6bj/chCWjT2&#10;+oK7NEjgsgZUwB3WJxHPTGC41vQtoyWzjj3lNSyMs82msJdiDIjXTveCO8KmXTEWbDt5eOn9963N&#10;5pbmcOJuknWx8WIEsGAldsVjjg9knfGYafn7rR2LwUxLyj16ebR2MXxsNpOSOS7WKH8qz7tGycAL&#10;6703J25ynKI7N2dcapKWDQzEIa7ymP22WWdWV/At7+v8kZ4LlGGjWvnMscwje6sdc8fbviLgmDvs&#10;4QGwCLWv2MWQGziCnIBJKHoTO8xLRohbM5N80LvYqjaS8T1zW8Zr7mLVW5qEzmiebRDGce9AeYw2&#10;3aqyHupEUa1l/dVKJhDAHrQGfQyf8BIsLJkAc2RwbEUU48KXPj0SYtttyb2RAfG69nmEcAojrFSK&#10;9mwLAZwNsq6tzb4DDEZT7DmsH5aeYjFjo3NvyNglmX2U771vo5Xzmp/NA2fK8vokpuHXAY9SEXjw&#10;NmthAWITctTzZhtFlKmNJBarEhPAZSOok41ALKKu4HgMntPqsWbo46DWsv5KXEDPt9hLLDrhImvv&#10;sH+8m0T81J2v6saFc/l5cROv0c45AmtZ9VeWTCO1LT+MBdpLSj6NBbimdXg1Zy+Zsqh2G/vAxqkz&#10;E3tY2FhYMcCJLknW5/HPmmA3iUfJn6xOreVXPi9HGLLNg6js4/iwW4nTbCtuNmpxhYEdQ8fdW/le&#10;/j3e7+M1zsbt8+DJY9D3acC2Pg3q9OB88r2varNxrr2hb4UpwULtuP9cG6JNzf8JTpnd0i1FL+2d&#10;7YwZsn2TJfZZxl6DMvzYrtNi33FcosW+e69B8KVPgs1n8f5KfRmdqUFrRyJdR7vDUe72+nM7xvvN&#10;58JU4GK9MH16v2Kkl4JDlHi8Qp2+xyFuJrAPsqNm2NfGyZxG8KVm70tmADcOI/zsi1vCFJ5DlH36&#10;zSE6Smbt0n0e1hf7pHGzZBqn+cwsPsi6jv4J5yBBxdnbIPPPnU1cNDk5Jg1SJ4JqLeuvbG1Gf2I9&#10;di6JxWPLGFPOq7U5Usm9G1Uxdj/1Y0DscaP9GnZrWfVXKznOASYP/B2eWWZCqtwvv6Q9mOtKnUF1&#10;P1zCPOVsJ+dlVtadsIZ6qXMw8YzovFekiRCIcKfYOybG5K+hsj+0toydmEt7PJNrOnZn5jQWLu9z&#10;y18Ld7EDAF+ntWy+l39ba8aOxV4nJp/O6uR7+TffhwhvYCYWhyf2at6TPm/7DPI351b8cnZN1ZYj&#10;XEqn7S2HL9xc0D5CuA01/NoWwiPo/h4toinfvX4QsG6pYo79uiXYCxUe2f4+20kv+8g0/4h4Jwm5&#10;BqJ/lD9xtqwFgbE+12a+71sOJymjw8eRyKNpOBHH0NuVZvGAATyNcE4gxo167TGOSUdPLav+2nsa&#10;ixAhhEwLaSdZnzcsEj+u+1xYGBIZbIrFmUtM7z6f1bKy7lnmcgxeVtNx8GNPle/l33wfMGb8mzVB&#10;O4F/QuPlfeJTbXsDruXhaeV7+TfzZxBnzIAV9bE/MN+rtclUHELIPoNZbH5+9hluGr5/Ng0EWaWu&#10;mPHYMtzaHa8qNmjdaDkuYwPAe2/F6c6+NSM1zb9Nx0esF3ZnmDgcsZc7cyxeDQZln0Q5TsOWjRfm&#10;e82YYnpzccsC/xc0cmSLiO+uI9e0s/fiTs1iMdP8PFyk2Kb4NSbwrtkj0ko5H8PLFnjbZ3EaoM3/&#10;+90HJZgGFDk23foMvysusjiPM6Yk9oFnmRzTeu8XvS+Z2ztzpFzvVWDMoliDQ2yEqYwj6CHM3B/j&#10;vRkl4wn23ZnXixfCTPcdla8jnrVJwufsinH9c18d1lrWXw19rGVjZfcyW3GqpMZUOTwE1ZjNyebh&#10;naA9YEYAuK3UWKcRnzTqzAKx3+n9OspbK8Uu+rgq4KUY/CY+bulnDkIRk83HTMa3EMyp3X4pIEbn&#10;2b3mRGT+zbF5Pm4cU76OTX2fA3a58Q9/iJDz1yOEOwsYm60W0JbDD0YU9z10zwV7xrbfH+RPvDyJ&#10;VKaNw6NNvd9iglv9+m04mPLY4HkeYpirWDjsPdP3CnRMlPmGteAHjzI1SEv9WLs3w0nhCKF8Pd/E&#10;VvrW/8COfYXy/rua4QAzD59n4YI5lGUMt+4gBB63XZ0qzh5twNMgOX7eIfW+ZKwSoaDdPbhsSGAv&#10;XdCx+RjvQUrmFoG+iw1c9S3Ptaz6a29ZXENKTq1Z1dTehHCm5FQMCFbGlMdxE0RTjAiFMcLhAcg6&#10;0xJDrkOYY4vwxtmFfTtE4gjKlNtX83HfMHhvNcYNRhH5ebU2rld06rkjBwCeCI7dttLacJr9CDh7&#10;ObmWumGrtm/91Vqbj1v1W0NiP+HOTh6Vgt9LgwmDAe1eFcPe5Ax0MKv36gyHH7fQ7HXGzRcagsNT&#10;/agQZ7Q4DlFKJhbQb/olghxfVN7HX61lHbW8B6W+9zDNzAjOlsr38m9rnbLOxcjcG7Vl8Ryr4zpq&#10;gxRsrmEc3tmkTdnjlndD7SRJ6lhrVn+lvmfuBqaqbruB2sGxyjAnDk6dHXnMyjxbJ/bvvC9Z24hd&#10;eK0fibuyjvjBupHFT49X0cNHFD3zfV8zVv09XvGGID7TP2S5Ly47jF8c8D6+cKIjAPEWLe9LZoLI&#10;+A4cbds70rNmB0d+yZW5i+FSh27cvpCIw3PG9blfMjfjg7nXCMGxgQQs8xrOJjHbfQARn4pdLWWE&#10;nOP++HrOZQOxAxgL30pmDbavgI86x6e19u3jbImHgZGSmS+afwevieYf6vwFs0TYD6YhbAOxEXzm&#10;7K+PMU2ut8qDMsMCT7G31cf1HIj9wftfRFyD3Gib7TmuEGR669PP2hHfSfRiRH644icAwRqp1R9F&#10;d9t4qs1bpMbarc2c+JecuCrrbm6fJqc2CF6bafQx/tk+pZOay1CyzWtZ9VezO2wXiKtt9v4K8FSk&#10;EqWMQF17HI53QWpQgBl/RbHDItSy0j60Mkm1sA+kZXrqhXwv/36p44/blNMjvWapWx8JQC22zDQl&#10;WL3VmoHdPMEYJ48Or6/W7CuscRyHhdurgFhKdSbhM9aIIrOKzBSBo688U0bCwjR3vL8P5lO7aDti&#10;anOW4JhdO9t1er/WLVv/nAoc7lGdox3PjyEHxJPlsAnMZdORyK0RjSojPa5kkx0pVAZXvmUNFyRu&#10;CLaf8Hg+hjZyRgX7f5IvjhPZezzmqDMLgqSE2Zmvji4bM/jG1V5y7L3t0YvavvVXtjYR4+RCaaxw&#10;W8/+ZOxFyomFf8V1tfUxnGSCmm2iPZZWy1JcwJNkH1FAswE/xAU3z+X8SKAkVotFlXAoUhUmuRpK&#10;ZAcCTGI+Plv9qmn9lW0UG2FaWlyS+KBjKZk1TppDHFW5jozFfkSL9t5hsjmOoNWy6q8smUh4kis4&#10;FG1vz4ELFhrZ8XGIWevMro/cY8Ohi3Z/Fu1cy6q/suTT/gcoQDqp1pnVelvVMXFDN1dcsNpi2mx1&#10;xrD1WamWVX+1kgkz9K0VRE9xZkrJjHgoij1rRhxulDwGBvkYI7srdqmzIJKtnp1dI9NYr9PDJ0TK&#10;+9wKQ5ix1S+2Nqb/m++9rdl5Twl3WIQvXHB07i7iszUKFxa9c+GQFfguTcdaVv2VvcmqJ/cOxfVb&#10;NRYGRI99NOxZi/BTUey0C4fLyY7tzbWs+itLJvCQ8z0LyLYuOhDMwEzDxzStCyA2QkIX7e1cvLta&#10;Vv2VJbObNoHCrDALe4gmRJpb1hFNrZ4p50y5F789vu1pMPjzQxDh71E3wdF7TVlNwdTsrgH+tzb/&#10;2bzThLLk54gk30lpqTERu2NxQfz7kmGkc18YsS+gXzuezURpNPHzuLihPi4TYvRPq20tq/7K3omg&#10;WPOW8PguW7dOEyLojBOrBZEnvXHtrF2+nErskymBK+JmNWsWxn1Kg3TGGS8ln+ZLnFViA0ad46KC&#10;Vuc1bjaQkuGUs0lo+EX9i/M0Q/T63pqbOT0/VYuhfu2soDpfWDaWqOmmxjHL/8/ZuaZLbuPKdkou&#10;u21Xn9nc+U/iriAQIEExc1P9+cd2lijxBeIZAGOMS/vzbuKWyoiwMhPw1/RF41xDO4PAARdmHb3J&#10;BPDaGN6MDosb5H5NUYeccD/SwJCW63Zx60ehonAWbjXGcJlPrB2AEOXExur0WfZfScEr1IuI1JaE&#10;wKcnTk9F2EMRrTmrNJRlc8MJ9b76L/e8YPwwvra7HhXAcr0tVbEkGtCXZEEQEX7Ni7Hu+AU+Vmdv&#10;UtkC233/NO6TJHCVJt/nLDC/H6PNfNAWz3MG4GIVmIRLxTraPi+pEwckKPk5aF5BgHjUZly899V/&#10;ebWJSCYaQTuKIO09Q7zW/v6LgOaArwOjbnKhdlX0/tcLHtlSHeSE2z69erJwyG5ygdsWiCTFnBVF&#10;i4Hd7fPi3yMuw7tdIcBDQZh1fJrQwRORPiFB8KyBoLs+VWTiVVk/OXM3XZsASiUaMqwseF+nitoU&#10;VeYdqHXWkrubM66TymUCmAGRtI1UkN7xQtgZnffHMDXnjaGb5eVMlz2jzqWmIvw+oJ/t08QaYiN5&#10;TM/bY0JKeap47AoSlz1TMCq1M+IK+Fv7qUI5m+lQpB9um4E9WOW/3uKc0Pp0rZZEgkQH693nTFDJ&#10;uevc+43ve3vMwIKTQA5LnY5+gq2N50km5APAIvuk8ll5G93Of6s9wspxhwqmsLJu13vLt+SKT48k&#10;AWsKPvSZ4dGvy7JmzmpR8Fou50vZmXPPeFgLXUQEY1tTLAYpwWPJgTikg2L2DHd2lAUBMnPDel+e&#10;u2eLrPexwDFBJVVt1LJGe3vAMSg2MQjskLCBvrVHKc2dJhVH+fLfv0/IpNaAAxsxwS/f1yXASYcc&#10;s1kJw+Pus/es5ThLBngAk+Fkr/o8oBYQlY16Mad0B0SsAav3wUY994y+Yz7zTKmF4IgA+liBt9zE&#10;pBiE07kYxZsbIJlGe1dJeKug64+dnVzUpTzR9IJoPbJwEPvSZ9l/+RzCm0wD4DjQfnrPRMnTkuPE&#10;PDCRsj8dGScEmYjKy54bl1LmTO+5MUA488alUFMqr5ptCfl92TPO1nSEM3s43LbanDqTELVNOK19&#10;YKxR6izsC/s8xn3Zs7CvSdvIX7aqfxoN3Wl7+H2yPvTcZ/yvUEbwdXTTiCxc9kxU3Wf3AKsdyXtJ&#10;22T27J6fljAIcwtL4K5nRYUNUsA8wdRtc9bFihZWQD4xwftjsGPp+Uff4eKj8fiyZ6jTwh3U6VZh&#10;E45UaXKwDKcH1GqT/MupHKsNPyLRZezVZc8EdaFI7RTBZZLWt0nhZ7NTgthiMurqWep7nme8bPT8&#10;gsIIOOmm3+j5kKqCu9VmMnCFPUKLhwXcQ7zdkPudd/RfyUn+w2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rfz32q/REHZl4fGe+RUrJmtCNyfmEr97LTHur6k&#10;c6r2WHjeD2v6BVcB2sg4BJAs6d3i9H2OJpPI9Z/AvYvL/IQoxb9J+wQZXLXXiJKPjRHtOMovsXEu&#10;IFbsbOwZ52D6+eZsjrtAtM+JPqigCPYuI1c4gqJzGwdbwQxSDj+cqZ1edKWT1xEE810Oh+7mThQm&#10;9ML9un2k/TGe/Iaal4ZYqIwZ+X7w2n2kC2aB2gBsaPIMt/Nfn4S1PQiUR9Rsa9/Wr+LxjMrtPuyZ&#10;DkyeT+EHeuigfbRACcX7+5bqsp4jH/QIcmbQl7MOoBM5XbeV+EKbKCRI2aRNAkiF9560ufX2N5ZB&#10;lhuiKhnIaWsDbue/XnfBTYv64UCWKm7nv9UevTL1HBy6OnUhC9zOf6s9ocykWBY841fLPj3azwgM&#10;wZsp2d3uuK9y+taoCLn+2jji8vhwFlGyf1sX+XIWP/Q8x4sPjP3SehTJ4EGo5UWj3j39q/gjKe2T&#10;5eu5e03J3SsugOqPJ/eHPeAE557h9p1lU/3dDzND9poHi0P1swKhLY8RQtvEYY/WVqD6hPw+uMa5&#10;Z4IUBnpRUyN5wVxTxf9yYJA4acB9yT+dmd7Xl1OHYeraufBKcst9huap69/KfQHrbcua9/A79Bje&#10;j4+pUpG8ab59t2L41ua7MOlNdWw9k/v1qx+P9rgW9LbnZc6gkzbXdxsYWlYvt4YLYBl3ndvbnsGW&#10;JOeaVF1Usn5aOawbpo5LtHQ1W2hqMI83sdqVPkBzE4NuBEiUwT55vNecjJ0MkEFpQQiuUki5TlP9&#10;lykMC8An46C0AvKxUwnQgMFec0lEzDlnjA28B8k3el/9V/WMKZ/UCfKCAGWfM26Qegwn23zyrIKj&#10;Abjk0cV9onpf/Zd7xuS3s+GA1SAjD/4SGzkhu3POZAcUGIk5v8EhKAnXMJAD9IXYKrDi6JkL20go&#10;7EuCd8KeDIC+YJPuV5tNLgwuQZi8JbUmteJFwUNBva1nrBDnbBN/E6TnRc/9XSyy7dNw/SQhfAcy&#10;dpq4ww1ggMREMd2dZ0Sa4HHjRBKpg5X0T+MwqI1Ujb/NqsE/aDJgK4hOvZjzontODNOy2hO8q44j&#10;NL08nvoxJUEkmkIad2q2rDVVA88z92K30y5mpdzOfz+1NzW5Xe+t3mJsPhwItV3fXQ7HhEzXzNrR&#10;essvCOIZfiiHw1aiDbCjyyWS8YOtt7ETsF32xZEmnIXE7+iI/dH16sHZiWxvZemwXIsJkkHCtBqZ&#10;EQWsqi6waa4BO+7mebXBrlrnIZN2z7+Chfxjp9VJIsn4tG0iVdE73Pvqv7zPMnotzcoinxvJxyxy&#10;SALD39jnvD5mtWNJLld76Vnz28CeYFtmz6zO5qogC8+hCvRS9PY3q72IWSQKRTy2SU0pzJ7uiWGr&#10;/AdeTSmtF/u86A6AfxNHuqz2oj6iqm4gslV7aNpl39nP+ikpwIS9B4ErV788B1M7NU8I6qC9oWW0&#10;VwbJN2tBrfP40Hpi2PzNL+MCOp1mFI4J1duIfua4+gxzdFKBgkWRIsGerbuIsWzPOJ61vcYDONhU&#10;mElmzGpbV1RLaEqptmIROF6yxpf3D74kjL0eos+CKWkDkroXb5JyP29H6jPzWuUMBScNI17isSJA&#10;buW/bo2HJ1yIZHsDU/2+W4wm00Vp/dyt/dvL6IG/7ZTQZ+HxoNgFWzosx9eFXPYHqO4LPbdtu65w&#10;a1uAwz8VAVQCmHl7uNIgbkbPsM9sWxVNMOzJfwndo0V8PR/gxvOCLFpPHdrf/Hw+gEPJ/SHCkv+2&#10;ckB+OB+4FuGa4y3ysLvaAzKZSFw+1DVybS0A3cJQ400QYOPh3fkQgjQ/y8nq0B4lESIh9FkVMNnW&#10;nwBpetXhHZ+qQXqtzAEI9URZDo3yp/VHlU4NlNYqlvB1txYaXMfjEXS68HhY8Zj9YYLSRoIBQAZb&#10;zXlCQwKh/LDi7jt6I2JHVDzeQZUnGtfn84We4JxpDIKeTwAW+zvpaesJek14DQgB9JOtp701extq&#10;FDqRUOTbuE7V3WSL+B3VqtA75quqzZKsU1jbcBzOhwCQc+UIxDKt6K3vT/+V66eqO9kndlJEueuz&#10;qIKpZSs1rGsfwKm8z194+alPJcpmjJBLj3RT2DJPKqa4UiYia6t5RtzYxVZksBQH7r30X0mVgqPH&#10;PIlTpx3reQLfcjkDkOMKzqwDwjsKIxRVjhu6XvABXElYtXqTKw4VkVk/S6Q6jzohaeLO/eEIZo03&#10;YXbBJO54D/HH9O4p8LBtGV4G+Jg+qzoKKCitU3RNWw0yvuPdu15lUPrDqHTs7jpVWRSxglIItjA5&#10;Xt8qSs75T+Dzo9t+vDgAipfHTKTGeVfc7EgDiiN5HNrmPn1uVLCFDERGcOo2h+FeHh0SmBSJ8vQx&#10;ylO3GLWGJ9DBVsOT2L3DqFhy7PXaKdLYTjZwmjqn130OV3qMlrBB18KUjRJHAZWH/N3mCmAxHTLh&#10;vawgeTXP5bMIlq3E7TIVSmNQwqbNcy4Cdm/Gzx99emvjQIOasRcbF1am7/GOW/mvWxcgR0C2cjK4&#10;1XHfdJFpkJh0j65GYeXhF8oFlqLf5sMxS+IE4Z4K8mM+pz65D3QSIU6xiOMVn8I2tY8H5SC1p/kU&#10;T1YOWEWZPtihnnLyRQLKWXxI8XZVpA8aczP/zeYUPCBvJc6dXMDOuncz/3VzxH2SGmj2hKl83CVw&#10;0mXPwp8Udfk6GCQd1qEGQ2AQEOAPrTmHsSuTMy5DOW4Hibd5dinSpIIhjKfWG2srpSNwUBXybA8n&#10;e6+HdyQgUEFsI+DLRDZWn8BQ7SPBuiKk2jpF809RBQcj68zr1+fWf5kOlldrp6rb9cPYbR2NCeZM&#10;UOwkCszQN93iqbHgQCzHiGe3rLAZNgdpEyur0FFRrHuW/Ku9in3ZWKD4u4FZSjzf5ER7qjurk+z6&#10;svZfuciLqDuJmOV007Ij6BpneCeA6Krk3qnbRZQ+Z4uZnlqvLu+egrbPbzv2infWri4i3c36y6bA&#10;ZdWfWgJYW4y3oLGnhiGHnzt8qboAn07z9aQTLYfxqU4tKtxLLQ1STkjJQfkDVpgRG/ixHJMrX0Eo&#10;5Fl7q40ujpmnkovbN8XpQT1GA0095K3W/VWZl+sqNg1Yh2ohrPNUqYZ8+NlTdKIjYshSo0QpT6OF&#10;xLgv5o5MrHiTIOQb7kl8Xjli6pM57VgmFiG1bgn0DST6wQrtM/tixaJAZlFOzFMFBVhE5MxHK1bt&#10;g1e39j6Z/htnkpiQTCXNC9S74gLxdbfy32PrZ37rR0wcdgcK7uiHsw0k/4dZ6NL49HnIgYwC821c&#10;tEZVya8PAPTX1mBO0j+MpJPr8XtrTmsUbiE0oFoW31tTWCzniQJb8tnr2Hc9VhUA39+ZAAwr3jIV&#10;AdiSSjympuIZhIzo3uJzuR8XdPEbHDkeJd9Og6W+1XIkAcV5hPSwQVI5NhR1igFxpiOr40rvWW4c&#10;1IWdXd3Gxw2KOT6r9LKm9uCLcf4gloWKHMUe9NXsv2JtUfD5bnwWFbKDWMF+IoXHQ8p6bekDCrdk&#10;cgGATFKlj316X/N86MaV4BKKWf6gr5LMZYgFJqLybDplnecjfFYOmZKCfZlwL6X5q6B2Vy/GDYhx&#10;0llAwMLH+Rz7JI6dShqxRmUiLSQowEXyPlWzCnej6RMT0WXkAbLkFUhXtLJcRz2uUWjzxDFk0/BA&#10;vHTDZomjsVSzPk6fWd83cINvzvgP3OYzL0dh59LYMTZl/hb/nLy8jzL5A07DjOPwFtkm6/pzk6pr&#10;15K9hzHaH/5SOTutBfgTQV9O52ZbC7T7TH3G1EiGw565lf/m2JRckDMCfl9199zqOB9kqVcBp2fn&#10;AwgKCqjFkFWzvcW9hRZKnytVhd4ggwRDSo0fBk3Z1LZMWMgpMgl1yv+4EPh/KFGaDhxgNnkp94OG&#10;Pd9cFRViCJ816PIZZXEr/83W86ZPhnZX92Tc9J7LRJnb8ATMYzdqCY5tx4Xa8VUr/5ZAueFrvGOI&#10;EeY7kjzpyPPw35gPrNzybODOHDl2qxNNsJdcuRCnlizfHiUHxAiZxUMJqyGCa7Kj9E081O3GZ2PN&#10;fecIxfdjfzj4ENX3+SB8Mtqj+/4CovfxROAzsL5GaxB8P3wbZ1VOjRr95dHxeI9rRSAzLSUIV5Vg&#10;FnJVpB/5ONjfU3YLnpO8kWvZUfxO/ODY5yIDlALTjgjoYNfT1w0HWC/rgBYZ8Jnejn2C90hpistQ&#10;1bjaZ0d9qqDx/QDA+H35yThRNzRBCVEVDxgfvDizqCS5kuIKiORYyW/7hiCTQ370AOij7xsiiCJV&#10;+RDXWFtg9FuXZR187zyf0xoS78Gii8/Kmde8zwKXeoGfjJhS1uZ7SqzyDHsv/VfyMxWDyZXE29sv&#10;GaAeE6krMaBRvGDdVBDRdn8qbbTOTu/Fa5y9kQ5paUINx8fp/CyNQQbIoz3GQmREsKbYxO/iWKVt&#10;kcjx2ihUtU5BIU6VztAuc0qlrC1Uq6uLwNrnU2Ih9ycQ8mS0+SqK9+YYhEErX3h0ix7GCFq32sAg&#10;A0STrvGMmfaF7b9ieemWzEV/GCtr+zCUagfeSLpr3f7GeZbaN2vxBmeJa0Ch+1xk+aH7h0mkTsUG&#10;tVIMb53tp33t8/tCGITonbiJPs8wYrV+oAsYqiuX11uWUrhXYbixjGxPLyLMTQ4QcTxkdyLU8FAx&#10;+uhzd1SF1L5kTJi+OZg+VYASJEL3S/yCoytTcVAMAwqV6LJXCs+nBGLKIUbmTJWgG6eqJrM8PK5s&#10;n9uXnSEoAlsag+bwlhHzw86oPEum1+F5i3NeQ0JDhvPHJ1G/mgKNG1nV78ZDDJjqbxvvIdSPi1mZ&#10;ZPEmTqHGz+VoBWkWD01gNSAqEjihjLK0oY3e7YuK/qRjkSgr3Hs9FaoHngydfdn4EuLFeTi/ca6Z&#10;4i/mqWr1SQuET7oiii8a/2bQGKWuN/KkDKbLBBKd/2Bg9xEk1ROqE7RMpPukPxF64kTRGjqbJPkd&#10;fThe5BSep9nlC6n8qh0/jgmA9ohrftT+uCTD4CtRQHkq/M3TdOCwvkAHctt8FErid/UtXffS6Ahn&#10;Ef8W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37w5uMNdn5CJZVMZSN5PZIMLJ+pO&#10;3u6AJVLiy7TQFdM+uuqTAKgyTbUrsH3c6OvyyZVus0sg7kZDKh+auwIqIpPM7vrUNgVpqm5152Vo&#10;fja/qZBF4nAbECP0mzghytPbJUP/FRxAMtCjRfz0+tnA0xyXRoJtN8lhAvoKT3RpUBwa0GOend+Q&#10;kaiMkrGqsjXs83Yr/82xwZQTrY669vS99tbEgSDIYBiU/qkqwm71xXCReyEzzXDZ4zKPmfxguNAU&#10;jNqYDOCk0D1NlcSkUOFiLxEDXZPgoQID480R2zqu3Gm3SJ0Rgj3exPHTCA9rhBLH+ZDqwPtDxGoM&#10;CM/HCwnLZ5HWsa4Y811LY0Dyf8WAUNrbMSGNV+VS4iG681CnHhRynCdrZk8pVyJsU1EE0gOC8JqW&#10;xnCA8OXCw/zPVHnuEzadYW0VJm+VnjmPAlWOqZweHumn9/KF/lA6HeMYPto7+kM35IawGBLaU2MI&#10;wN9QPYIWlKDQ9wVAhGFFhFRe5OqRe/SfXyZrr27RPILMeL3npmHBopWM0cIyP3gP+4oFF5Ab1IpN&#10;Ue7sk3IZKesphtXFEYvAluY582m5oz+scd/fi+TuDB68Otfk5cLLja/tqgF92Ms+sy+0wJai6ceu&#10;or2OXWXMP/AikoD+yYB4UVANSVesZcmNJy1g7akuuVgyt1OGSnm3RhhLFfgnl6lpAkKz2gmoamd9&#10;jVg+Gow+UQFfSCu8AmCVckfhRb1P7qDEuuskVougQu3JiwjTvsnn+gP/VKI+KQHfL6+A40GTMSBs&#10;t17NAx7Cm0Hz5Ve8W9vhJ4k3MZb62eboKnKuHcP27UoWblwmF89eOStV4TuFJ8NGeK1EjXZRIHo2&#10;s2+1Sukbwlday9UsKa7o4pQoVGgfa5+I8rL/5XNoW/2vilHGTr/U61YVFaLtvpXhHIhVP+iSKmIZ&#10;S/trXGOXXHo72Qd3I7k7cuIMreepv+J9TgZGzEPZeQs3IQXOEUhVlvygY/URBNck5UPOqtEnNQG7&#10;AFhdGRBXZ2/U1xNSRG+CUmFw1/MkoVUBz/EmcchOQ5Q0cZLUwc/Buc1YBBhBdKL7PvH+2HPw9HMM&#10;fhEDImO0ayeUBlPC7hgtHP3F3c+AFVQOerzJfnahg1msCxD18GnwUg7IOFr0lk+VAayxxk4qEFhG&#10;Px4Or41b+W+2JpSU/q2/SA9+ZOQ9WhO+j8HCZ4q+3OpEWVwiAoZgvEO2yKbyoY7J06nZU8Nl84hi&#10;jJsF60C/2GUVXCi2z5uNU8CBpSGqT1TcR0Ul+Eo+hK29sK5RJlQbdnwWmuyyBv+fyj3GQz7bB0T8&#10;GeNtPCTGW6vaV7P/it1DgVeEfryJddTzWrgt1oEdTtpeEwg4kBeBAOQL/QoeiN0XfSJSO6dY0n7/&#10;JazU3Rq4AgSf0WhxYeY1xA/Ob1qKGQqfkHr0v6xMwffdyn+rtfMGZ7o0PbjVaQ0pa2OPPa5prdjC&#10;UOFsTic8JM8Dnkk+rVz3WInHfI59Ej5JnonlsOuLQAsc+CFMtelCrEYeGBJMP6E+PN9cFbRsvqJ1&#10;J1SUJ3BZla01qiFMY7RGGwm7Zml9nA/i3j1Ah91BjGbs3ElW9+9NIVofsiovbL7lTbhD9x6TJGDI&#10;PtrPFobB2elLvnXrfOF0+sz6r1zJJV8TNMCvdoxxADk3Ae1IqVErIQENSuOL8EOGRO5oZeZS/BeP&#10;fqzQVFMrdwOvQRbonQ8rG0S5ikFIV32qwmewFYDbivMsM0GtSL34kIGBQy2tSMjsVVIqXjEHsPEh&#10;bf5+YpF2V6G0o06tAwKVYH0Sdp5pR1fTxGnnkJGKcPalJZCczIrAMZ65ttc4VXI30dRIKLx3Tio+&#10;F2dRX1VKxbK2y1RYvy2pVcUB803d8x3E95hnP8z4zJLPEKa2X4l33Mp/g7w5CxwjnXzojLF5Vm51&#10;OhJLHilnOwsvmAKXPFK8hsqVXCaLQxCWGb3pGo4zEMp9xwjlEMx4peqhY6XywY/z0TEPMmY1cQ1+&#10;hzpqPBkjpLVoqn/7NPt5UIS+ZMvWCS5pz4eUQ2VdxVSIlmYRw8dunvqEbv5JdL0uyg51wSsOTeFx&#10;Gauqu4u7vYJTVmdHSw4BkSySM+y99BWXqzYxXvDKn65hHnw3FpHW/wZ1L/vTe0qmShCFUNsQOP+i&#10;GHTfE5w9o4scs0S612SXh4TXKmDWe+m/3Of8LPHd7q7HUVED4n/wPCxUC2f3DeNfBPCxz+9yfWoE&#10;eOu33EmM3TS2vyga277pyqIsnAR65Z/vtK9Cb2kG3CtOSLHcN67ooIR9WyZYWfpW5OcIX27tm+Bg&#10;cTDxP2Q18ivaF34tvbXSL7uyNjTTID6FAjfNdBiKg8q45yarx9z1CWYjwT/E3vZ7AbAJE15BWcQt&#10;xCrfR8otzFml8QdH6dTRfwV9Ekf3Lb0qft8FHigcI2aUcbxZN8Sp0zQmmJSB/Lt5gnVMvRP+woDX&#10;/WRmLquL15YLstpDBIdzbwibhWPmqk9Wz3Dsp/23otsFVW94D5Bjqt8sroHjSkRxu7a4La1NkFGU&#10;YXaTJl6/PxOdwtAE/1nO/hqglzl+llin/STVwMifYeW3qeBzdlUwXSfXtWfBTtN5LDB4UMLV2mKb&#10;GB+lvNS+fLhbbJCe8B5kVMb5HKfmfp4rjAQzsfMEltqgNco67P4eXOQJPZMbKaI0d/PErEwHAwS/&#10;eafwwJK7NciE+W5+LcGPcm3fusuQ9VYtFGltZMJRQc5Gn0//HVHlLDGGLJbL8pZuAakbvkhQT7Hx&#10;hTRZanh49Pn0U6JfJE946/7EbEiNAd+0Qolrn0u0/OGPVYQrwT0zOH21n3K8GSAmDtrOChqlUThP&#10;vzMAG47SWAT6DvjOVZf//U3AI1/E69N6hLcAlojtPAAxBcGOh3LZ3+8mGimGafQ5JOS6smiOlKEI&#10;7qYYwjYg4sEpeBWaeNMnPMEsnqDa9lkILCkTRtPZBdYDXrNgCYRgQpxfLa2MJxP8M7LDLUMG5hEL&#10;6Fut9BZDNd6Gmki9TX8EPBwyXKiWoinwwtgyCnb20lzYZlh9GbfFCLLW1Hn6pmkhDV2BArMfNSpO&#10;tFt9Cd7R2iLX8uuHwB3KvZDLQ4XfNGWymZT9pEeEd/vewjgUo9EzQZxyhH1W/Vfqycr1NiQO+m4L&#10;CQjOmWSiif7svwwmOmRfPbneRf+VHVKw3wkZDLTxG8ADCMecITvXR6MiFL/SPiay+6ZLQrcpQLRw&#10;22cJlKIKjZXjyGwP0ULyJIKZemN/QIGGyNab1kEU3JIAHDspGdVW9m+Cs1PcfYAhnpcW8zyDfZQH&#10;6Gqj7sS0PoXgZiHXIyMoSPpYRD5jQHenf8EVYBB0PVbnWxqz5jlSoXqfuATS04mKHZrEZZ+HN2tt&#10;sRPrsyBF+tqCNDBoCkzkC/2OqczPQkOdbpfPPqPtK7jCyIvLeS6YDaRWJ80V7aE8vra2DXSgu9aD&#10;Y3Wq6b98PAnFe8se88RCqEQ66eS9TwAdabq9XFsyUFQab5CJKaH2E8cckjQeYmhufUJhaTgXgd2t&#10;rfI+TX2wmr6fwBjq2KNUbmu7MAxY33jzsk80gjSLn0cQC0JpYoMPCfbZ1xb5nKy/TvZln7i6MmpF&#10;QGgT+jgcCUWMPp+MEWQDfqh4KEX2SEOWgZYmAJxX5TffcasjxeGosWEwFOY2cWQhum0fRJEGEsJ6&#10;Ur15tyrMjHSIT58FpVbJBDnx6hOft6/R/dyn55urQlSUfMDojYzCQcKM0638162JHO1UsrQ+riFj&#10;wowcPQyEc1tDVQhLsQCL7tcroJ8RLYldfsmF8feqWOg4tQ9OoUTDdPc/IUbEvIxT/qz3batCcrrK&#10;tqo3AuA/JLXrPnhrUbQuQJG/eVzD//zJKgajETSh1W6RGqnspNE9nG/DAqLipi/s83zOfbIdyb+e&#10;6jH6g+3eJ+aMc6aaIWNAi9+/99J/+YzOc40bdPOMkm6AK2F89gnZwxNV9UxYhDecj/OWK/SE7BEz&#10;1h22msrpYfFMklJDPbs748AznQtLdPzXxsQJryRfKROrzjhFvUDBx4CcgXjZ55SBT7OO68BJRBif&#10;fRqE4LVVYliLIH3aPKLvYP+V+0nsFZMh3uQc9nniIHKkT9iwTRvCoEgnBzUOKxrUe/GZcW9opw5r&#10;oJF7nG7lv27NlHNscuFVGM3N/Deb05h6EmMqipqH4F1437M56pabg/vZxM3e/BdcMgLfLBkZeFvz&#10;Pm8PCVeFjS7GFC8VpYCG4gKqGIEgwT0fFVRaoduFNXEwq3e0j5IaUv/kJ7kH4sc1UN2wlGQI+rCZ&#10;liXrfXlSYDwt92HTIZHmpEDLp0lIcEgW4GoqcPkEhYViyiiDYWXcnQ64aglWvB+be4Jq4QDj4sOq&#10;79A1IEK5sPR8yjxfMB88VRRSzFeZ7fZhWJPnI7OyzxZsI5HCeBf3f+jgd7MV6sQ7g7+lx5eVGUdN&#10;2PgwlsjmGYFFu/YQw3uFJsDsnBc5kVazzQc/QXryyaERT173lmo6bG8MSnapT3cnov4rSUrXTfvo&#10;cmI2RZONtyeBiLy4fetW9eZS0yzH5+Ui/5YDO0b88NPi8yWUlx9+OIdlIQttIZZLEDCzO++6pTa7&#10;PVdcWr9FS1RZwBWFdM0xps06W4SYaxShcRCI1tPLbglsOGeSI9JzJsEKASuK3SN/cUM3cms6xltQ&#10;Mp5toRtO3W7MSG62+RJUmS+5mf8GESC2QDwHQ6aWzozBudmJchBQ+NOdSUGF2cZD4YB4FWLYFCoi&#10;e3Bdy/Upnj0k/o2Vorf+8JWTBGSwgb5Pi+Qu5/LpjoxkTWzZ13kJFGoMiXLCuuLNHiDnQ93ko8I9&#10;9JmNWw2CsFHSkmtdkYmQUXYuozX/BW1vn1bANj7N4dnS1Xh76B86FiC7cM9bTvbd67+SAHAsGdEJ&#10;UoBJbT1DoYl/59QgObc5q55pLgns7xPU2KvuPrGuHI0h0y1t+WV3vrZHgFmUuJ3/1vcBV6VAls4d&#10;lsG376OPexYqGGXvi797XDmOqzMwBTjK+jaWyXBMjN3kZODOU/4tj/HPmpiQNcFy7qgFmUwx+6Q0&#10;EWKTCX9Ch4J5DHIYdLo/BpKVxIQh+a5nslTMnvGMCU2/MEpieaPWQfb856YvAIQnBFQDI7XizNHO&#10;qw0YzGEvWJaS71rPy+NRfazJK0HwtQFxQmDgH3jph57nqOeFWXMjlwvdFDvvbn56xh+RZECZkkm7&#10;va/+K+kYD6aWMEbN6eqaAauN+upPw7u6+5jHaPt+GyDBC78X70K8Xi/1si3nQgaK6nXIHG9zMnKf&#10;4RkZ537Qtk9XzRYgT45XJVJjh5dT+2GNRmGOsUa67G2DmMAYjWbHxTAwlI1s8CizqvG2kKRnitxH&#10;KohXWjGo+2DFRIvLSJ/t6xJQVYZ92DGP9kq99qi4KmPnR3t72HKtnKqr/8Af+/7Im7eN/8NKz7Ov&#10;WGiPPG8kA5fYuE6jRojrLPc/9LwSuq/pmydwPSbYYl1F3k4ghPmm53a46Xk7ByvXge10Q2XjOvTs&#10;feyz7L98GjD30ssnBJ9C/o1wUbJKI5AJsK023i+oIPkdyYPe4d5X/+We13eB8/XICVri8mlpBHvP&#10;wyJLnvVytXWAzTcO/G59DKYq3FmTDNYlQWkJY/XBdc5z1uWXXi98ij1owUYum4H03JnM+rYwwf/r&#10;Pgvvuu3z0rPm1y0TBjaKDCT3G/etBCfqs+y/vM+LTKSQ5gZy4tNT4OL+1QUVjQCXkwH+Uuj9Fz1P&#10;mUiyN4bm9mn8TkkGZGkJZ9l6XsQeEQ8KSL3oeeFC3Ba0Yb2b4MJ1+vshUacwEXzsnc7GGqZ0A2C3&#10;xXXQ2YYnaGwkga4tgoUyiWKVcgqkocyQ+9VeFFEV4u2RMz7NpOrTAOzGp+tUUYLENZMISAOefLHP&#10;1NxQ+siYFNuchWDnpwUfziX5BwIMpWx5jBaRZxKniHzn13MmHAPhZM8C1jUP0sh0SjCKMvOkoK0U&#10;Ni6wds+qzPqCe5I5VJAP5WFu7BET0iGL5W7sOef2mPV7NWehlGPO/6rmcT82HCNgDfkYyNYmn4kE&#10;O0WaaDIxhTdzJuhh3RwZuQvg1W5GCycpuK82z53WMfxQb3pWrfXcZ8KOO9+GpytZaxAgatqusnDO&#10;KOOej1Wv0XpT55f9V3JPIVGtOZ4+TaEnuEf0fBgYJntGDAXFwl3xgrZ/Wm2MWZPBYTMWL8X7fR5R&#10;mZgUN1vuGynsljeDDIqd9LGEbPFSpXb6mvr69l9ebfi25TP2xpbTAsxoxPzHwORe3LQh1fC0HYV7&#10;OC9JemgGm1YNdkkmVXwUPFIIg89aPu0BA7s9fNVeGH/3PDN8BzbiAAwo3NFYkcK96c1GButiq/4Y&#10;/437ZGbhvXnM7NwzppFP7Vi0rWdkkjXM05KT2mqJ9Ho30R3s3kdPA+DTJ6XN9pxh/D2Fh4fLuIEa&#10;vIhqQijLciIXdmFHhc+sqkeFXNzy3RkG5WBS5w6rttkLfoHEFyAvqAkp3Ks/sXWgALyRRKg23yIx&#10;ACYdb8PxGMY9v4CtwwXzXQDo+6SoHuOwhuoJ9zINiIx/fau2Yh7CLFxLYQq0/2vaZkobRIZPM+dc&#10;Esp6gjBvZECBCOersCm87/PUqbn/Sn6hyjlmRVy1nQVySsyidLqkHTROVcN+qqij4Zu9KbxCqYXz&#10;nH2u3ScSoRaSHa4kVrc7j5QagblGOOMxMLehkHLoOo/EprZUXXgiSmiGCDgomVV7d/7hz865VY74&#10;VjgMK44oXOyOUnzwZ/fdoZZYch6dx/QEPnr23L1GOs3h2eAtsAneU7fz32yvuw4KC0W48cGDj2uq&#10;OF1KC3xTf22l3/4k1ajCOZRD3GJBim7IV6aTCoMYZeJOFL+PlOBc3gPJNhCttubmdv7rmbVeUJnG&#10;vi/S5TyzdejIwSgSUHTdJ07ouxNTW0345ps4AZem+dJT9GF6Hmdi9owoSZ+zcr6oRNuohdCBy+2x&#10;ptw0OYjpQS3nORPSMCGC+gcR3z8NZRJjiu1it+JWoDkweIcDcPgxSWDS24+e990BW1voPbTTnyII&#10;+LPgXzkIQPtlq/i7/pu7T3wIIyTbI+CrmJHb+W+1Zw1CUwXnwtE0R3K748rhFxLtx9LARkK/raVh&#10;Vo7EjpvMN30N/iy7abytZOA3nJ9oqiqHxLsEdDfHGIkxAHbyMXGUzZX4iyBwqu1oekBTfTb6LD33&#10;XCOiqciT/Cgh65jOcqL29qx7Gr5MjwCradLtem/uRcc8dwKPX8rDWlOy0pUzMSY+Cnp2rincqvuk&#10;RhgJazfUqKyHjH5CZvBl50B4pP7rMZIqnqXE1P6/xMKC5t3Of92+jYqDekVd2O4qNpZTVYC6nUsV&#10;/Ez1maP0XKi2+srFPK7EeQ9Izku/Ap8mT6jzIhwNhjmKDoEu9oFJjcuzCq/PsnsPjnDuGYpJQBIh&#10;ELKFGqwQ1obNkLwIKUPxnt4zam3GzRFCsHzHDXpf++6ALsqa/OymMvFypdzOf72bKLGWfrSf2Uhu&#10;13vLt1TKyBhWqWKbZkwxBqtyQCAowtM3m3CNK4nyGAryGHtfHoH7/BfYUsC7eMsb9fnEMjHfXi+Q&#10;Bsj2bSV6b+7lbyWpJJ2qymcHJOD98o3M8jehlrQ9+4MyJpYECLFMd7+jFjCmpWEBOE3trHgFMZDS&#10;sLA0qVPfewZ3Y05DVd43RVEEjkEFjjnDZbaMPR4zsFQbSWtODNocGPCrRAaR9YzAtS7T17fvJkyb&#10;PpMzYtynO+/jbtIenGhCT1AlZ+6uv+u/3keRaH2fGq+mMbfro/Nb7HcaGaqEnqs4p7ouFHx2i2SS&#10;NIrJmOv4eSU+9KzcqHwXRsTawIXdM9Pn054O7oXulgX8I90+30ZjKp7c++q/Ys4IQkwKv8tlA11X&#10;Uy1JvpefhvYDTjEHpvrafiwvuLPnel/9l3smmyCdBqTEkxTfODNrjRelPo2BvS0JEY6CQylX+uwV&#10;8367T4znrI5E1SxMpO/STkFgl8ukvRDSF1wE+iTUkFJD3qQeEZe3wHkZgeRqzlcIAZvemw1+/IMu&#10;tc2M6sRyfgwJS+dIlG2ke/sJfRyZd6F1LSfwuGf49I3G4S2uG9mGjoz0nnEWtiIEMp8MeedtQv3W&#10;HXpf/VfuHPhmZxX8SYUEOGA7IQLaW+kl94NV2x6rnFmsDp7cTyiDY89IbkqF+F0ysPucF2Ar7ibw&#10;0/vAqAnnnvEavwEEUh/cOcZyc2Er9UnBFBJgo56FPl+ZBpFJu1h5zDDH21fSiDvnGXVyhb/R58PD&#10;X8eesnt26B03Qzch1YqxJua+fX37r9xntNEqezB3avaMo82M8m+0ta7OwRl5O88ODv1PXvrtLCgO&#10;UXuklCSP1+3812MUyjW1WSAhKh3cdebzzPAfWMmlyk9iNOfM0HttgBEwUGmrtpu67SJ5CjFBVaGK&#10;Pntf/VeOl7vuFPkcvEFMN/wN1TNVNBQ3jcfwuO1QS6O0CBjQUvPA3te2RhhtcCF/VPbLtkZ7exAP&#10;c+c0iq197807IdvbQ9eiNYUMPzxVsx7kUBMHBK36IbkuYmf3a0ow6K9iOEUD89MwOCvWJzrFQwn3&#10;i56LjC/PJjwYn0GO2tQ3e8aMsa4wj8DyWElMftsrdtnzevgOc4a2bGqh+263YpClJivHc0Y4vFlt&#10;HP+2wyiUyUVg2qk5KRVh9T4fhIOSGrza+JbrfHea6r9MYfPitiN7x9VShxqXd9cJKSvMwKpnBv5C&#10;4qmUTS3nSbCsIu25JJId7lny8AW/wI3vKqo4zEwjc7WxmYu2ced2GDAjgT5NYRK1556384/7H5Mg&#10;qQPXHLpd56l7+/X8SYUdFPGT/oKXCk919iK2uAnrmaFEtg08aAy9Jo4gmzyK/KUPmtmRjjBZ8QJk&#10;z6zvJrjwjrikKD0j17aeWXJbluOmGs+299V/mfsDXan9IC0uigTPSbHVWSFOPT8eEzVPpICgECSj&#10;HXnktjsEjhwo4i3++4n7o/XOXqAEnxN/9zgzECrSLYIT8v9BaTUz3GtlQQBHgfs0prFkEEp5Agt/&#10;nNm5Z+LGdkoqVb+HHSl0VyUp+DQyqrMr/I2KTuS4PbA7Hqy6WaUAHSaFhV6s7vAYJaO4fz2+63m5&#10;xoRJoYB0EoURYC3FpJQD02ODOBGIy+WcGQMmzv1qYwkaD0XPuo20beSSLMtjhrENDBZkX+98fDnn&#10;mcF7/DRC0JuB9obl1gcGGdjrOR8/ejaN53klS8L3bqlPStjnSrmd/7o9l1TaZ6UCQXhjOuc8UjCp&#10;jeCocrukjPZFG1nlySiFBw/3Yx0tIuPlm5478pjZuefju8unucAqGeUklB8e3/ZMSMyTolJM6AHL&#10;p3GypBYxGcLymKBW6i/zUF/2DPWbBskFRilohMJ9tIiEnSHMnhHfmZWrcBlaVu5wX9/+K6mDrHfh&#10;B5PXyLjaeia2aIH4ZKFE8ma1AgoNvLHY/wKr4sgCOMR8d04Ki71E2vMxTk5XBGDOHPoX2iLS0/g0&#10;jgPHstM2MPwqZHd6PItSLG8/9nk/hcQo0AdynZfxup3/5r6o2lExat2wbH7odsfdXAUL8X0VrF71&#10;YPQmX4CGLJd07I/Roi212FbuXLqnI1io/A8xv6dqpNvnisyeitVagQixrOuIgkf1WfZfuVKE9Mr5&#10;KZG+CRbwrSo3HQM7PNYVDJa19fin3URlAjjjj7JXP/BgcXfH6sYY7Wv5vps4qUtHr1WpE7JUFADY&#10;DBl3j4DKPFWfMIXg4I+ZHdd0qY9zUjepRa78hFjT36hG3bOEaavM43yMLLd21/vqv0z385IwTpfp&#10;vuYssHNNSqZFn/NStebb2Tz2vGoRp2O/qAmnx4uoR8TmwO5We6lkw6j97pwzpsxc7Se7grZKOBQ3&#10;u+sZKW9Qq7go+ntjCNQ+nH68w2MMkeIX9fiyZ1yI5R95zhl4yfz0kwwIl055CXruDYWtusmBR8rb&#10;Us4wVJHNzzaklklfblCf5E5T/VfS9qrjghRTLKlx55WFQm2buYKg9mUVeBpYshc8krWeUl43mvee&#10;wbQZSU7EAV9AFxvc8OIEISIxeGZenGckigoYDF5AmHovhEDUuwwlvNFKnFmXBJSWaqfH22i7v17M&#10;mQCfMbe4IxBOfc44/goKREEoZfa1npc8fd3LENbMHW23oBh65KZTAX8ptk4uujJ7W8+cJLM4itjI&#10;NuHxVc+qZu7yd4pqZ7afOQkgLyRKLqd0yh4wEPaOJYvVBnf0Kj9DZUuI84+dIlSdOMfZs4BJfgwF&#10;hTE9H6+QANxkL/RIdlYZpNkz4+/mHdCdP4qHke4vr+uy2pQpBh+Ub8N8M4vnbrWJ1Kkm7Jgz/lxd&#10;Lt0+TTl9z1lFvbusItIDtCSXBLQAobH7fQY2h0qcPf/FJW+9Z3BdTkLH90DPfc5g0IQfiHGDaQsy&#10;uJszZOUsV2bA3bZj1LWRxE+db0WpugNMDAxE9szqpX/tsmdwuHZcy3EakbLZs1AjuRlshQCG62ZQ&#10;crP4kDJWQmV59Gx9LDi2sFwQRawUcSXV14yz6Hb+O9sD8XB7evHZdTv/dXtgGUZHEFrPoA6jcruT&#10;HAHHprXLXvBw7YTFUUxIPF/EP9AYnzZfdW7G7kMnb3RtLG+QFn4XSzP48dwD+JURxmTsp9EyHzNw&#10;7yAj0y0MsZp9lv2XVwqPobkiw9hsczCHLEkODE+ofKVt90ENOtADylly9LpnwbZtiHILmG6gWj9N&#10;NL+sRZbnd8A1a86/YKmJmOckEvF+0zNgI28k5YSESGw9I9aKXZNZtp3yP4jpGW+Cd1hKzfWc8ae5&#10;7hX/A7qsn/LB7JMAMQWyMFvNGTnC0Q8KA0MhZOR9z0h8W1bYp6rwuM6ZXLQCwpAEqap8y2M4Do/d&#10;839B6Nz3DEoGRILliG50aasNEIZPJ4UptrVpZwAjhSYepwrqzLvuHvzlRNtEvYQszHdhM5vfSaXh&#10;JhiKOH1bEvg3b+e4IYjMT7zsWZ47v6ubwdo+Q9ogUTywJ/hHern9ZYT+xF9v95kYJKVUvJxsZGdS&#10;ESTKnlGgMsXfFEa6I9HuHPcEVdzNmVudASLFasvODV2jPo0OpBUeGykTelttzKXy8slH8gFXdNzn&#10;ZrXUu9UzYRhI0D370/Px6uWrt+/mjMY1YREVmVo+LZbqnh9xLdWpqscyQ16cKqWZeJ+n52P2rGwk&#10;b+TTxQHWf0bR6/HlnOEkM5b3cI+Qc1bXcqjY4MZJOFRO68ED4s2465maMnADL+cjlqdInlkFObx7&#10;qI/uCm85H1/2DGeqQHeNulZblTZnkNEuoflYEAefjJceI7DE81Q9bVthEC36D6utamyW7vPx3Zzh&#10;fmh7Xu3HgeUf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p55VgKW0UeIdnfMClMYHVnN+PiYCX9FoLc+9t4hqFMQBa9SPT6N+qwz+JzIAVcSNrn78jsKI1LlC&#10;0kmP5D5JkPr7p2u1xyUf/3PPdZcEPT82Em9d4a9Qi3M5Z8/tMbHOe0WSgBnOa8uFJ2ZeFZgnJ3kM&#10;DPyqsrByM96tdouu63T2U4WcRO3LT/MwNKias/IRJp+F0M/c+cg9VanSAY1Djg0alOoxxaTKIJg9&#10;g1Gtgb3MNyGQgmfVn5ZbsLEKmYyOa0130OwZBGs5GWQCv9hnhGgluB3ErHCj1ngIT+xCGnweWk+O&#10;G4/CCy0aAbfgWkB1dscy0QI+bhKCHHu8gwAAWqEPHeMKb+Yd96Qso6oixUY+zBWG8ktAgXiMMbOB&#10;jASiKe5ZrrtHz5bTacECGSrcKjp03sDCW27nv25PPNE6ikAh4aZb2h8pWOaGT+00popQmlsRCOt2&#10;tCjvhrPBE+dQv+DObAallv3u06GpJFqraxLY/VBTNLKssWlAPtb0PGeO4lRRTQlzzoCNvSRiLTsd&#10;wZym7mwqvOyZKjMFHnxY25QA5NMm0efZAcdeuaPTCXDXs/xmhS1EwenxC3z3CzTq8FiXjnkz3vIL&#10;btqzzX1iRfPmmSXprjZDMqx052Khl3OW09yjxtrthijXICEq67EEQ2OhRORd4ZmUPbHye0tFaT2l&#10;1GDkhU+8JkXyrq8F49MPgdWEdD2+m/Nyl9Tx00ykDmx9eg5s1Vvq8WXPxGRsYR98Z2T/z4yjp2LS&#10;AL31+K5nbY5N8GmF1KSoiz5TK0phn4+xQssfX+r+Xc8q5Th1W3neGglxmieLe/as4Ggd97c9o3lM&#10;u+3ZsxRtM2YpW522iZMudogfX85ZxkAdmwdtExih6F6y9WdesbhanckylS97lmg1e3yeZ7A+xDfd&#10;sw9s7TNR66nzfKbtTaryFt5mf5Tonr0Gbue/KYW5VLCColMjZH5ud5RIOIa0RaFAiJx7vgaoiwri&#10;Dn6xPdZsPHGR2Xh8uabrdtW7tWhU+JpLXiRaj4eRXj1ra4880nO3bx7KLYmABvioNLK3R8sogVwK&#10;/E9rSp0was95TR/sHcgH4TA/tto/ZwZtVkz0JZ0qIl/qYEnL+WnW1JCYKcbrsbx184RwTl/o5sOx&#10;4WNf3rX5aTazju5T/SCBYClGYM/eHR0B6aO/XM6qVDB7JqxcTPapU1GKEL+h37ZGdtkz+nhRP27P&#10;7l/AnVxYONmYPYtQaHJzlHFF0L2MXy5mx5XKhxuHpXplKcYUahQ0fnG3yNXrfUB+ZH35q+kSmuOq&#10;mFgp8pL3YAH1RMxHVN6iz5ZrUrCQ8l1iqmUhdJ7Uf8WZxY9C9oVffYQS0CdrPgWH9eaD5OD0+V1m&#10;e28kqDSq95ZSQVkruj4sOKs//MBqsKpYTdntOxQItclVlG6w4wkgcbck+xIR8VNcu21vyUAutiOI&#10;VTy92lus2wku4QwFqqC6xXFTYS/ovHu/ucPBt1ToehAW68iJT3uL1ViOcWWxda8jIMIKiQrq3UlK&#10;dYrNmsElCL55684/v1qzhU6s080Pz6fESnLnhSF54bPhRiZqW8XuHeZDyMzH67AWROpMF28XGRPC&#10;NieSZwNLQVGqlBMEV1ipmi1xD8sTsItJF3ckxeLYyJ7FpurDlFCv44WPrAc8OUBUsfSg8DDdM0dK&#10;JFFS1q8S/2h6MdMpu+y0yJzb2iDUgxckRUTBfIiKalmWpGaLXLHcfWK92ymQP+1e7P5D1NJWPUgp&#10;1SBYmP0/8GRr+YennPg6QNg9EQ692lsM+gJqy8nedw+XlS+XVNFVoQfWQUHn1S0nIuKDd91SldGW&#10;Bwl8G8gSAVOQLbwoynldulWJAPuogDuo8swtuxA4zgeIiw+EkVo/DJDUtErBS9Az7SmXbZhjy8MS&#10;G3Q1W5V5tWYyXzVJEXF2LeOlluZ8Klh5nAKMX1VOuZ8tSmQeIKGjumGJ89e1nekWR2+LEwHOqmKD&#10;8iq/CJngriYjIEdMPBHd6NMiI+YjdluzFXAyeZgMlheULLRn7R5SvjuzSVfgKsMcFJHWDlH5WwBY&#10;d4vQeOHWJcOl9CHd1dijcWTOVTBOunIPGxDqF4x8cOyXmHFpfGbnDB3KWBcZ2EX5z2WVdMgNV7MV&#10;GoSad2nXX1Gy7sYyooxKqcpNXfaWydBXzgdG2V3YutbXgo9AOqL5SMndbvsLBLAT5qkuqHEH+buZ&#10;/4aKiTCuKrzCYRVLcrOT7iIub2lOZJH9XCeF2lkgMCLw4GHaU1ba0oJrDKdp3zvqv3KsSHPrYuAh&#10;ttsJdZWj1xJRv1VF1JWetkv/wHJ/cU6IYPy2wovTaoNFcx9wRdhYia3iZRsUZyzo6kE5XuycJ9k/&#10;Plzg7/CXft9CEg0ccP1DeuPe/LiWursmwjag1RFbLQVbEibjv/TPsNth0V2FGRHHUYPkOdPlqVtd&#10;sJjhXeDm4Albt7pqMcORpFmAVWgeFzidUsF0+KVN4jvPZekd9bXkKjtXRO4vuVl/OTYA68cljbgR&#10;AsOiT59CE8lykXi6AWSlb8V/k5kjSzhb51Eeu0VgJncji4TFaQcH8e+6VKRjwH57txBm6n74QQgK&#10;v+h2pNzGuo7rOvqHkQspE4GlAK/vawEZpUZDKAN5Mob8oO/jbDnCKWBUYgBX3LqMIrvMCFBFLn71&#10;p4QlQ1DLLZpAxqtuofa6OkKlxLtBB3zYOHC6FRBz7ZbsnjnbGvJVtxjy9ogo1U+VAhY5QOqg8aDI&#10;JtJce7cqdxqimM2A877YW3HMelVRx9Yt7iEvMu6vrVQOy+TiKd9Iygcpjw7KdNbHgkLRHfcqL1tz&#10;RElWdUIbISLwXVr9CSlyB81gAbAdDH1Nhw3wV/03B8Pde5REGM1ZVM7U1+bk1khti+aIpqvbbmAB&#10;Ls7HFpN70jgak6oLP0jcgVms6w+JORtVVy1wDnN8/bz0SXGvOt6RGCVj/OenSQHEyIKroiIKYGxr&#10;0PuKhdNVImltEB4dV9ct1Kpbk7Pmt3yO+MbapOCePtdAEYD73EwKRSjdr7rwFF1tG+W2BjT/FcgA&#10;miOdB1kvdHCc1PoSqkRXpOHp85MEtrqiJmmZrgL8qFLMjpM6dzsuGhxUhYWAP62vFvWYQ5Gm5g8r&#10;tz0FAJkUqXK7YRlcMRzMCDGK0S1InLxw4P/9X24wUbBEqiBx8Zs3dqSIToIEqREGB/Ex6/Prv/xh&#10;cH4ppIk7/+6KNAGFmi3rv5lQ8oWwOjFklLQXMqztHk7ifW/ZbS8jsqY7qyFRQ1Re7y3+88yPWF6t&#10;RVYddu9tEc18ygblSr0lKW4ORCAGST0pGduMHYunKHbdKkeSJiqGQ07tXR+0vpn9V2wtd0tadQOw&#10;T0bvSsfEq9LjxUU06OH9IUaTZ8qavJBf6DFptHGxBfVv22dR0qwPAjrcgAZU80u7C0QiK31Pwr+Z&#10;W44W6bTlZnCATUl4szaUCu5h1nMsPEZQgmeuTqvuZ80NnW+aUrit0mR0eMh6erQv+xyrkqNlzo0F&#10;qJiaP8tJDTKpAdHao313/zcKl9VFRC0ek5WGdMGtl49mfUDrQ077Cwa8vEnJOkHGF1m2DIhrWbbq&#10;Gyh7iTMUR0xH7d1+zrXFhBcqZemTf/D5JKt/c9PCJ3y0gZIo1zw0nH4iuzikKmea/KCV+fhY1UUa&#10;bq1RbVKHkh8xWP/SuvcUZ1+UlVvDmmAAtvlQNDQ/qOz4foHIQtnoP6qO+/N8dLCSvlCR8qazZYR9&#10;Pq210EzZg1sd5zNPqoyPXoxjOW9KsOsiedkfzDDZa6f5HPuc1CRNcHOlzoOBmaX6fgvBoI7Qzzip&#10;qtT4gSZOfSIczHnJOcBH2T6r+1ryszB0eMzSJy4vax7shrJ2T/P0GgeVcOWylSTEIWjYfMet/Net&#10;HUckk4Pw3t76NB+llZsyalRmS1gwvzwfznKX8hgzGQ6V6fz/OTubHMmuJDtvJcGhgG5GePx4BNHs&#10;SQOSBoLQQANCa5hKkkUCJJNgpqpKMwFagJYgDbQAAZo0IEgDrYC1I332/D33czyi6n3R+kEyK9LC&#10;3v07167ZMbNhqL82ntd0YtRvkD+v0n6bYR1tjpJpjHulM35IfPAtOlmadcWn8MHJ83ceJ4u6TgLH&#10;fRJ7Yt1A1c05ofEjZKjPwMpfrdurs3LRQ91Y3o5/5iN49VIAqX54+XxCNG9Jv5oGQ+dLibYY9ZiK&#10;laD/4FXuVf7wyHpuD8EeWf/ttEs5eec7HaRod0FMHHE+nrs5Tq6M7WbmmcajbZ3V1tJ/O+mc6mvr&#10;Al8kt9X/yz/k1G6m39t0chNsGINPYNA+NlX+EEC/qqQdkjQgf8PNnL925rm2yVgA6yRAvrjKZwxJ&#10;4HCtF6FuZoBuMzKILPF/cpyhE6f2Vbh4IvzbHcgZud3umV7BxrixcU7VazGnOMcbim7/avtzXffL&#10;6l0Odtx7rWmVwVd7RgqGUyDOG/D8wzMAnTdS/JCGaqe7wc3hRRKX5HWr0cs0vbxaQYptfzK7xEb8&#10;mUhJbvkCvTgTl6vkPM7LaSICsz513TgvJ5jTPRUg4kzweNpMorEOTx6Ls058Tes5xI2NN1ePMyBl&#10;sjrb+MBft2Z5TIG1q3Jb+Ie32xduFr/nVZ2948Df7VakdymF/1aZ7V9tf572GpcNc7DYIaRmzhP0&#10;dIdu/+q1/Tnvg3V/UmZ3sgdiDuPGvoE40J70uHfh7q3hSbVu3DnbBTnFuE4n9bw0C0SdjCnKN105&#10;YmOvAAZ/xup5bZy5sw8sTY0zoIPXKJWfchLikGJmrR4TNc6UhPN0FS+44CdeuusYRvzwbEc5nSH5&#10;wlDFBNqedy9NpUTeQcNt9/Rs9t9WjAvM5qhdjfOik4lduVDnxb58LXmc5BasO7a19N9e6nzxgmMz&#10;rhE3wha8C5dfu+nEi7W5QujZuJaSdHN7GSfX4VWSfvxaHOVDTYqDlD88P9eVzpQc/0Xt2/zheFtq&#10;nLH7pg7amaPds9l/e3FnXSS36Yuz8soPL7fA5YdqnNw1GyLzTLmKsATo3r/wmAUO4aebypQn1OuR&#10;9d9O44w3x0vPbzxlXjp+A2mhNr0liDhRjtVseunYjecgjPYhFMUeCj8JeHF5R/fI+m+ncV5qlM4L&#10;aDpyxa+d+NxqAhF/mBSw+CEj2+6sSecjuv/a3G73y0kbDsy1Nx6WHEbuds9t/2r7c/3XrPUaAHv1&#10;X782HjyNG4zh0IPklZ8Mv2vrJMmTGgJoHQrC5lspDXxk/Njf/ONx2253MGU1pLdjwRt5S73jVA6n&#10;uD5qohfngCgx+W1Senj9t9MEUTR84+MM8+WKg4JvfMuWQe0QJkttuJqP3IAnn7A6j0T/t/fGkADb&#10;E4hJv4WQ8P9eE6ovnl368eKXe3XPvDZU7qstRj78wPbAhKuZZunX3HFwZ5ve8we9GGfvPOiYa49b&#10;dgHR/O3Nuf2r7c/TMrCTt3c7pviFFrP9q9fGE741mmWt/eq3DRMuOwxF7sFcuPBiTVL8GzAtIATW&#10;yFVN4XnOr8Ye1HXMjtQZgIfJsXJKXszha+MMs5dszCFfBIQEdkNSu/KcxRt84R157I6nIDVsJ3Yf&#10;OvOHPEWv7LmLDXmJcalxxtXH/b6+Grb1DNsKktw0yosPivcwRQAu4dOezf7bevwv1gpM97Vnx6aT&#10;qOfmIeRGmmTs1Ik3ZvNS8OVvOIeAynZHvQwW8ebafitu8pOVuH0PT8vN/zMQ4Vfzr4C29eXCfrmq&#10;Q/RXw7w7PWsmdaBVxreSoXx5wfdc9t82YN16M/AExDDte2IJfly5dLdhhtkFdEzLFaZd7aCxGtcZ&#10;wp/CrqgFW6zGk0525sk9e9bJv98k3/ZKHsfX9tZ98RDmtG6/9uWLNSxIUlmmCpgdZ5wU7I1rWsvF&#10;SASfruKf4Srgeb1uaTW38eCnnMfcXnEYePIx2aenMa+DDvLne3Rq2S2ronRe3vQkz1/1qb1Yejhv&#10;ZnvH51xQGq/zW67lixGI4TPe1vilPKBAutMYgad2wVy+5naig6fg3YsxbrfZ6YTMV64Hb0rtkfF5&#10;Wv/tX21/rv96icWOesrnTTeg/sevHcEczVIUJEYDEwYuzPLrYJN30OoScIFNu7YheDGW1xRysa1O&#10;SwJhV6bhJewHtxHzLqf2clk/s5NOZEyl8GI20HaeWH/+Uo7Uak9SkufKAOAttwZSJhPiDf7wSZM8&#10;4QSeo/VBvWHIxYTigmLf5cdc7D14XtTaWVevJ7EXHC/Kaq4NsXAnmhRm+aQmnb0L269sRStCX4x1&#10;fF8U3coPDrsYgOGb+4dnaxx4Hk7aaTO2lv7bdiuc6UAUXT+c+hRuE7iQdk52Js8m6nyUznm2bj8k&#10;BPsGnVh464OGhIhjkzOggZA9shyEaSNwpRPa9Jo6gmtgbRCoNiYvweHZzPnCObr2YzyPkwj0OhQM&#10;1+uatwR016cBRZGn36KeWxiBa2YVZ+gFo5RfexonleevaB1EwSd7Zb6WcM+EEa1OnIQbjZULd+2C&#10;vo0Tc5RQ1OnXglknE+n8Qyw6HIyLTrD2FCRTc8uttaX7gGpTZilwbbpQrMeGTKUVS846cUls44T1&#10;9YbX6RAL1jcZ1fRYvtJ5YS7jmecFXD+c/2mdBHzhp1PmxskeWi0zikxi/NWvZWZX3/WUkWxrhl2+&#10;NUOH/LbSOpzOC/cbRhNektIJ3K4WKG6ZqxQDKqpteEXQ/S2dWoKkzmbCYimd8+I53ZJYnyu7/7ye&#10;w6c/zS0eprckgi7XzPprcb1301HY9Xipl605T4Ira4ZXwWrTTerc6WGp5hb6K5h++rVsolO0YRsK&#10;JOeNcTBlNPr2gPkFcXuVBIxfx74N609Ii4KNezt1sMmkOZ3p7V9tf67/GtfHeiNSg27tNMCotn/1&#10;GpZPYH7FONptrJyC83h4TW3TNF9fphRpXGyW03hIIHhD7A0OHp6LVZKzXGeCYvSTXz6QMnSDtglp&#10;OEXNrPWHsFpef1Vs411nZcj/p3kff+HZT7D9q+3P87+GXLFqmEDc1Yy/Ooc85FZEWrCpcAVbY/Ol&#10;U89nzanbJnhC42umBQF/fDarttbSfzt95xShXw1PSATTzj7wk5XcIlZwGtdGGWed7NL14sLGWKNz&#10;au/zvBmLeVka/Pcn1vb517KRVqDjjl2T+M4/HIb1Oqt4Tc6z2iPrv63jvOS8Ad5Xr6TMtGOv9Nue&#10;nbt5G3GcD0Xf3occ3XNVtiM5OrU/yajktbhMAgh91fJg/FCrM5hH2np7v5jb3nFcf7iUT7+QVd3Z&#10;n5WjSbL0Nqrtd742hwTkJmQ864bXh8IWuVegLMw5Wn7I0rTthFd8S+pAEH67nkPQaiBh+bVcbW16&#10;zrHe/C68bfveo9ze1q108osV225yQFZc4Homj3f9zm1Wtj9Pe2rCtNsr8GnK+17969fmkP3DVljG&#10;A5+PU5tzSJcgHiDrDxlbHUZcqDyHTj/E0386qS/2xKs68dtveVhcy70PKePIM3z9tRhwS07Edt6w&#10;sh8f1ogF6PBnbKSrWSEbcQuN48Tn7vxLd834tLclHHa9mUMu5AkmzJ5g1qetVmDWUsD79EOiP22b&#10;kaqxZbUsxsX6ZT1nPRqS+tjYiy7KqJwv2+0fbX+eNgT9xCZWNB8GQ+Lc/3b7R63nJILRMDfiSWZ6&#10;sOdY+CGMzxXvOHsVL8K3wD172hD4YFxuCcuxZczMw/D6Vtq+dPs2vIHrsxmcPj9Ut3/1+nim9sdp&#10;whhYc4q4dLnFTj88MtgaK1fqxtUnt3k7ea2j/7Z+JfHnI/tmZp1yoHWgOMJg4mlFtl+67W2U8Vo9&#10;yUVIolX031aFzNtcsaOQnOYyZsYBOO/j13/GHbCZ6UyN2H1U1MQEPq0xnpnNTNkWYPtz/S7A8Fxx&#10;4cKd2P7Rq0PBdTdEzeVz10k/zw+JT1j9p3ldP/fyM+grq+m1LaSCoqFUTixkFGLe926fMv8bckDB&#10;qWMNiRbBFafYi2r2lu6eqysSnNvZ7YwIhvPyaTgfXmD/6/P3Fz+ZE7aSb1iOAnNe3Vivp435iMX2&#10;6l54XSOVhFbAfLGjufY5C8sIsHDLCwqlGbnTSvO833ZSq+i/nXfVC8HLNrj8UlazjnPo+zO+7B8/&#10;fvr2dDX88v7z94tXf/7j33z6vHr4P33+V99+/Olv/+b9V58+/vjDN//yhx9/XP7y4ftvf/r27378&#10;9d3v3//49RfvP3z49ufPhy/mR+9//OX796f/efIFNhD5tEksvzh+2Zd/+OXTV59++ftf//Zv5r/+&#10;w8dv/tPf//ru188//t1HfjOz9f7nD99//PXrLz58/nVZovlXf/j0y+mf8x/v/vjTjz/zP/3y6esv&#10;vv/8+ZevvvxyUfb+01//9MOHXz9++vjd57/+8PGnLz9+990PH7798g8ff/3mS+74m+W/fvn144dv&#10;P3364eff/cP373/5liHM7//wb3/PR/zwDVYWu/Hn9z99+/UXv/233/7vb//7t39a/v//+e2f/vRf&#10;v3r32//g7//rT//lT//5t//5//77ablX+X9gSEzt/O00uvdf/fG7X3969+vHz3NnYpUuhtx3P/7w&#10;y7/mf/ji3fzXv5v/mlnkW9/9kb9wGrbCMQ9kt2+mwbd//PzuAz/n0U/H1i/efeAsU6KE9+y6i0fV&#10;/J4P//Gygu9/z7ou1/TvvllW+P1Xv/tmHdyHjz///OmHz9/+I7/su59+fP/1F//iy3fjwsXee/eH&#10;d9iSFKZaL4sXQv8+hYhVQy5+ePc9QhO4XvHlhdA/zpAvmrg/bm/2NaUQnFjM++O+JuCnNDGUfU0p&#10;NJpA9n1NXBMXTZNc+ShmL4Ugok1lwH1N3G+h6YZKnk/7Y0ohIn7UpRCzxwG4aJoCbA9inVJoYosY&#10;6ftjwsoNTey9ZzF7KaTHBECHJryXN0JTCrFOBHzFmLguL5rsjkghvSMwYC+aKFjK031/R6QQjwAc&#10;Xbf76zR8wlRFQ3SxJUoKXTjcjK488Xg7xvO6P6xJsz9/4ejifS/GlWceMCX1UqhKoaXWH3tpH/zy&#10;0JP7DLtCqEqhIRKTMCVU5annLYG5LFSlEKpI+XwWqvLY8zjCKW2GlVIcYVBJQC3N5S5LjM1NCMXo&#10;SikNTLd59NE1DnUxhymFLhod3Is5zMNP9Qoi9Ga9UsrPYR5/gkNTu1GMK6VmXKQ2749rIn7nIzn2&#10;D7kP+7pKihwvUFdcjoc8/kRO6VIrQKOkCN1R/+dJjCvP/5C/edOKcaXU6OJaFboSAHjJs2BGV0qh&#10;C/vM6EoEwI/OFX4Q40opAm2sl9GVCMAU8oVmb6QUuqYdqZjDRAAMVEgJYs9PQvN5905MEaec0JUI&#10;MH0bKNon5jCl0DW9UIWuRIDpMIFvW+hKKa8rEYCSIACbWa+UQhc4L87XuDjOM8/lD7Nf7PmSmjA8&#10;hTH255DSMakL38u9sKpLanThYBa6EgGmlTX+8f31GjLieTZOZ9noSgRAFy45oyul9N4Yz9v5C3GP&#10;sjfEni8prysRAEcdLBWxD8f7ef5C3k3TmUesVyIAuvAdGV0pxWt43v1CVyIA64UP1cxhSqEL3BAY&#10;NUTy82xwvni8G10p5XUlAvDownAwc5hS41GABLc/hwTfYlzkyfO22T9fJYUu3BJiDu8LNzA3xjDf&#10;9ZqU1BBB8eWIcSUCwMWASG50pRS6uB/MHCYCYEfBWjC6UkqfZcIUsV5EwSACijlMKfAQ40ac5QmO&#10;XPY8fjiYC0JXSk29Aer9iPVKBCCadEPASOhKqdFFhXOhKxEAo5caG0JVCmEPEeo2WyMBgPAc5bGE&#10;qhTiWb7Yebtv5SkPc16tU8sFoSqFxrOB9bU/geNLPasieYSI9r6qEsIDQHxN7MFJxrmoks6GEtLO&#10;holVnFURn+BwCSgsKWggpGUJE2q4YaFrMriexRSmFLqmRJZYrTz8ZEOwocTRmgKP5y+cPGkIB0JX&#10;Hn6uf9L4zBym1GSkkdQidOXhx4QiQC/O8ZAEclxcDAIyJqHmLDVJfXgBxHql1KwXtG0xrjz+kJ54&#10;RgnzeiKO5y+cfUjlQaErzz+35A0p+2JcKXWAbYUPYF/XxOfPX0iED76A0FVS6OLCE/vwMWEDFypv&#10;ebFeJcUc4qQQe2MogTGuCbSbcaUU44Jta8aVCDAZR+S57q/XcC/OX4gu6J/iSQkx6iJF5hGucoEb&#10;JYVLFGtInOUhG5y/EMIjMXVxUZbUYBSIKPZhIgBZuVCqxRSm0JjJUHuEqgQAGEoT39k1eIcwdJ4L&#10;jYZDKD5L2Tu5hPSdTBbMRRX0eVzsYlQpdLI0xL4YauF5VNhPcIP3VZXQYj9xue7aT8N1u6iChPko&#10;bq4SWqzCR6Mqz/702jNvE2gZl+9bHHJcrfujyqNP+gm5+2ICUwhVuKDMWiVe8Eibd/XuZodSm6M6&#10;oMqMKuECLv24avdVpRDIBGXMjCoPPq/+ibrsq0ohzhW6jKo8+JRkUK7koeact622MSa14yy1dOky&#10;mz2F5sqaN/X+DsyDD52ZcgRiAlOIdKJhcO+rGkrWZVQS2UtII/tTosVC8xR3fglRv3KSvsWo8uBP&#10;gyRz5UMKu0wFo5oqEEJVHnxS3jBY99dqCLvnWUcV1rtRlQf/1ARLqEohJnASIsWo8uDrtUohv1Z5&#10;8MdXZdg6Tyl0wO9MYpsYVR78qQdhnLoks8VaTaaGcc5MpuF5hSEBcueLtUohYh94xYSBO3kBF1Xs&#10;WuOCL6HJMod/sz+Bk8ByUbWw9/dHVUJwLydaJVQlWtht8ZxCeltMQvt5VCRp8i4Wo0ohchHJnRVm&#10;zNB9S9Xzo1CVQqiaR5aYwDz4OJtJthCqUgg6OZUVxCUy6V8xKgIEZgJTCFW4Ss0OrINP342hj+wa&#10;F5MAf/5AUoAe0CdmsE4+MQUYkUJXSZ3aqwlddfQpBzLhnP1xldSSs2V2RgIGMYWJ9gtdKcX8TfbA&#10;/rjwS8fUT6cz8o73lbUYhWfIYBe7A2ZQacMlafysLcb5X+gqu2batFO8bKvbJxxBHMzdRWsxtOGf&#10;UWNLGKAm91ScNNpSjLwjyhOpdUskmIplvAqNthTjCiMBXo0twYDC4CRhKG0phsVBOV9xtcBHynWb&#10;HHNjYLfYJIkOIUfskgSEqWvuuGtkvF42F9oYm3g6wH8KMV5ez8qd3GLa+CVDq7RBZ1acshJDG60d&#10;zEwW0ZPOd3jXzC4pMR5hPCLMCSiqJxuZwnPmdJcYr0v8XuYETM7R+YqaSvQ868V5K7GT50vNZIIC&#10;xZTIn1HaUgx/AIFKNZMJCpNqTNk/M7YUA36co4PIdc4krttxf++jcomhDfKGGlthyT334r0w6aDY&#10;xUfCxGaXqHVLUCCLYrpSmbGl2GibB/E+ck029mVPjsP90fCWS4yZxK2lZrKwhPwn8gjM2FLM75Li&#10;fy4OWfNwh0IYU+JPQDFAOd240oSb4LbE/Ome+g6XdSPDRkWbl44TZzGPXFNA4ywGKpOvafZkiXlU&#10;npZwF22TQWlCmPSLCTF/40ySVmib1Ac1thTzt2lxQaeSH0VYxAkoMTx/1AwTscUpPJBjw91gHAct&#10;hjY8cgZLplRPziQlJ9QJSDFmktpQxgqaToChbZoiqnVLMWwunGVmbMUJxcIjZmVwssRGG2msApWL&#10;FQrTlaCBwckSQxsMZTOTxQtlY1EFzMxkiWGZ88ZR2gpLaM5HmUpxAqb153m5eXVMlrqZyQSF6XJE&#10;LVKjLcWmSgXVF422BAVei9N502hLMTx1vITV2NLAmNYMlBgw2lKMtym7xNzdUynjvAC88lkCYwWV&#10;GK98ipKrsSUoUFYBy1DtkhTDO/hEi2azbgkKU+4fiqOZyRTDX0Jqjxlb80SpiqJigtPU6rIAfCEx&#10;BaUt/SVQdBRHh86HqYwSDe4ATC3c8yYhQEVlHDGPJUXeK5X6hO8O27iUTbs2oyylRhlYLrZIUUzJ&#10;MiFmbB6mLcb+xxlntBUioE0lLiw1+M7TTydmKqgY2Jq+Phcxr63E0KZCxzwOUxtuQOrBmnUrMbQ9&#10;qyfHlF+5jG0pumJAssX8TBYiTEKXcigUS5V0LlLpjJnQ5NFpPfdgjluLcQRwNIo92fxRKEyKCzKl&#10;8WIBpt6jOgHNIKUwJBUvxS5pMRLjsEvM2BIUqB2iciaWWoaxt47cv+a4FYkUlxO1DszIyiSZJuwQ&#10;6vYf+FOs5fyNU0zHkK14LIcUCca0DVTTWIhA3p/i4d82+xTTjlilGVohAtqYEjORLTarprQ1kEy7&#10;JaWtxSYT0lhb05T8vGwsNqar0tZi1G02qYZ4K0obJblMeO9KjKJePEzFujWhFNekooZS8jY/Em38&#10;P6MtTRI/k8VfpbnsEXvXaEsgmcx8t0uai4oXms7WRlthgj5vzUbV562Ipdw1lC8Tx62kKNxASV9j&#10;tk5x1fMBgPg6E7Lv4S0plE1ZbzOPCQkow241ylJqlOHhNcoSEaiEBUPXKEsp0nMpxWZQq1ipVAhV&#10;pV743TH5B+wKIlNiZEUxJSuVintiZCWFsue7W3PXFMkUu3rIGfsbpKSmjAjuDjOyBBGoNJSjNMpS&#10;ajiSZBIYZYkhxPZ4sxllKQVZioqCZoMU1RQHlcqeBzJyg0xZH0MmZgZC7B7vCMnpYs1SilfNQq3e&#10;t3ymVdcFQZ6ZRrVmKTXPw0lOE8oSC+4nf16tWUphGjMlaoMkFhA2nleemMaUmschYTQzssQCcnwU&#10;+/GW4rKXyfcv0aKdshn5v2JkJcU0HsZY2l+zIp7qNSspv2ZFPYUxQUacGVkhiN6NRT7Fm+tC9iU1&#10;fDdCnWYaEws407hGzMhSCt/ZFOI3yhILaJ1CVV2jLKVQhu/AmAVFQZ0a6Ir5UFIowweppjGxgDK0&#10;eHPNyFLqDWuWWEA6Ei5/oyylIGbg71TTmFhwz5o9GIOn6asHmlSrCkhFRWUD841iZCXFdUYWrkH9&#10;IqOSMYVBYZT1Q8ZensVhpdQCLFajrBGEkuYmPQH/fuA3fnQq9RtlKcWjiS7OZoNQ5/FyWUyIQCFI&#10;SfHUwuBRyhILqBLI89OMLKWwroikqw2S1gTVTLCTjLKUos48b0+DjVMo+WLwsD9MEQRetiF1IP56&#10;Y2jiBElCDGY5kWwzspRCGaR5NY2FIHoaU0pPI2kGMbK7Sa8TQNxSeoMs5eLPa3bqebE/jS2lt/5S&#10;zPiibGnqYZQVglDEWeWu4vrOaZTP3JbSz1xeO6EMAgfZxmrRUowtfQNJZd8IWapMn+dxtCl/QYuN&#10;NpXQT+StxgasYk/smvtXYlQBULGg6a12ARGi+nYmUwxn5ZIyv2uCUzM0tfGwVmZxixFnx6ktAJKo&#10;XWmj54mhDbYY6RJcvEZbc1KpBA/DWqxbiRH5pgKhMB9pwFVjoz65sUVazJ+A5qTC2qRwsxlbQQl9&#10;yuB2ifM2bdsu542mEMc7pa3E4HDQC9toS1AgFEfBM/G8xnGVHwn9T8W5sBhTDDNXOTqvxOZw857c&#10;P2/NSaXkydRX2MeSFsPqn1pOQluCAowFugAqbSU2PbMNCZ9rMGeSPhnk1pmxpRgngKlVu6SxhACN&#10;SUMBvOMjOdn0hBLhIOyJEIOzQ5KnGVuJcdrYpMIxwj8rbTQ6g9eyv0tKjPng5ChtBQrcONTHM9pS&#10;jBsHY8HsyeakUt0ZpDTaEkt4ayzP8/0T0JxU3L+gkNGWWHLLk005IbnNct1oxMXgjLYUY5e4MDa+&#10;0dJGcV0Tfm0xbBlSCdUJKFCYft1u3VKMvnvThFogV1FZeRPRVsrcOCU2Y6OmjNGWoDCPIuVC42qK&#10;BeDFTjdao+2Kk8pONsUoaSVX2hZSpBjbFSeVoo3qOVVi0/BkxPbPW3NSEeKgihNQYpw3Gn0rbQkK&#10;5CVILCkqq8eSLnNKRhUNG83YCkvIBMV+NTOZoMAbhwR3pS3FiGPTY0Rpaywh219hyV2KoY1wgVq3&#10;BAVON71v1NhS7NT9TZ23NDAmCwISplm3FAO2SOsUPEWeJnFM4YBPz1OjLcWGEQB4iV1yxUmdW9ic&#10;txLj7n7G5We0tV1ChRY1k8Vl5XTDVDe7pFmpOITJ6REzWWJoI/hiTkCRWdn9aDPrVmLjcIW8ZmYy&#10;QWHCBirGzHaKzUUf2OnQaLQlKAxzmc1sZjLFsMyxldWeTFDgkiSmqrSV2A20JJP4yHmOKWH336mW&#10;C9diU0FJrVuCAvcN7b9FgJREr/pI+C1uJhMU0DZxEbNuLUaJPBNoxuysj6Qfs0mzvBajLCSZOfuW&#10;QtNSyYGYQvn7b5wrMQwTEyPFNqixkRpoSuBcifEMVtXGyf5MbfRtn6eRGFuJYeBRocLMZIIC3wjA&#10;Gv9ksWAJBXDclLYEheFXz/NBjK3EYNxSV8SMrUGBcwOYC20lRvYEIGS0FZZQdXhidUJbiR1I11PW&#10;a9VG5Wk0FTCNtsKSJS5rULkIrVwdkKHUTBaW2KQX2BVxAtB25xrGlNg4rCaLfR9LipnKA3qavoqZ&#10;LDEu4TuSQY22xBK00VJI8MfZhDElc+W7F1UxU6epsvMYlhgkiGHQmrEllmA8kRxoTkATWu8goSjP&#10;U1FTMUMpHK3WrbBkyt0YWh/nMhaAx8qzSlhtMcx7HNLGUqh6qVNIg7Cd2ZOFJfRwhBBo1i1B4RaX&#10;zlwd+8jVlVZpfjo9pMR5S1DAq0w6utKWYlw4rtwKFe1z3cggJUwrxlZiaKPeh3njFEEVo5DgojkB&#10;JcZznRRSpS1BYXn2GZIkIYqYkgkSTp2i/XU7poEBRZASQGbdSgyzhNJNamyNJSS/q9u0qa1LLTtz&#10;AoraChMfC1+NrbHkCCqosTWWPD0Ol3P/vBUlduIjLtZR1VRx7OOPNlhSYjxpyRk2NldVYeXGAc2N&#10;pVBi3DjPT4ZaQrHM2Mpzm7oXVYmh7ZEkOnECiqmKy5b3olm3EuPuppedsUuKquptrhIDgJYOJ/un&#10;uxiuPNcf3RunxPAyU87KRDKLrIr1ij1pcLLEuG7o4GBO91NiCRYXh1utW4lZfjdhs9iT8+qbUPL+&#10;6W4xGhDhizB7MrEE2sgUQTTaSgy4Q85oKwMD2OL6NtpKbHqymtIWVIvLmYRirLphXItRIsHUyDw0&#10;ZRWDcuBVrFtCEG4Wkn+NhXfFWX1+Us2c6FaUUwKXhaewWLeiuo4PDw+ZGFuJcUwBBXPeiuvqPYYl&#10;Nk9a550psivwyvtZja3MmSn2obCkeatACc4nM5OJJTAHJrhl1q2wBL/y1ITZ35NV75WLigwC41Xr&#10;KqyTAqa8MyXmI9BNXSXVnheEGVtiyfA2WAEzk4UlUHJV2Q6CDXHe5tlHcMVoK1Cg1gdgYsaWYvN8&#10;UKUJ8Y7ERxKgoim32CUtNnXBiK3sj+2uSrhOk7cJyu/uyRaDh/pMix2jrR4rtA5VSel3Xfn1AebA&#10;QbxxcCHkTHptKcYD2mpLUMA9T49Y4Xu9K7osKbl3B+MzxzarsT2NoFm3FEPbvfKG4g1rbZiTapek&#10;GNqeppbDrvXKOSltcJ6MB6PFpsomtoLRlqCAtxK/jjjdNL2Mj0TbvIWNtgSF0fZg+qqB+a1N7pIi&#10;sGKFkt1vxlZijA2vmlm35r0CCqq+0V2JsUuO6h1AGYyYEpAL2p85byU2cbQbw1Og5FVrozCSyHFu&#10;sdE2B2f/BDSBFQc9Rp443SW2aDPFO/A89NjGMDHaUgxt9AoxJ6AJrDTjIMffaCsswZqcK1/MZGMJ&#10;Th3DRIVFHVNCbBd+jxpbggIFb8BJNbYUo77gneIYkpsfHznldWgvZmYyxThvtE8SHgx8D6UNFpJa&#10;txLzWFIEVoKv8CfN2ErM391VwpVDOn5sMZMlNmaCKnGBG7lmEg638Zm3GJ/IrWxOQPNe8cVhCJmx&#10;pTlDFQqcEQa5rnivhGNMhin5qzElpJeSlG3O2xXvFQRiK+9bryVGYiT+SXUCEhS4ODhvaiZTDMuc&#10;FBnxWiRvKqZkrqkhjIuxpRi7BLeOeQcUgZUTwC5R2gpLHjExjKeX8GqNDUeI2iUl5l8dRWDF4GJs&#10;BktKzFt4RWAFlbkYzS4pMVCZ2jxmlxSBdRpM05ha7JIS48Yhscqct+a9YifgWTbaCkuog6XycZiC&#10;2iU8Tk0Z7xZjJp9VjthdEVhZt0f85mZsZZfA3cPXJeySrsUK6ZVmrkZbYwmp4MbzRBOjmsmZFLUn&#10;UwzkWiil+zZX814fbu8UExVfX3wkN840GBQzWQRWcJJ1M2MrsSnqhvPVaCveK9UrSH4Q69a81+ln&#10;qN6mRWDFF8QdYHZJiWnmNyHBWADNxW4xSijyNDZ2SRFYh3OmYh0kL8dH8uTjFlbrVlhCjjzGmlm3&#10;FNPZCMQg4yOBH5e11WLj6aWUltmTCQqEkqkYrPZkioFauCfVuiUoEJJEodqTJUbr+kmZ2MeSq3Ks&#10;zKTJo8KvlQtww+FWM9m81+lcY7IRaCeS2rC4uFDF2JrAiu2EN07syRaDv0qFFKOt/CW0t1Dl1zFD&#10;amySHX3XvFe2iWoLcyVm6/jxhM2PJHAKy83MZIkBJs5n3hVZ4ds4b2iLTYVIZXNdV2QlJq92SUGQ&#10;LQhKUCpnkgAo9FAzkyVmazRTNre0wQVWb5wWOxDtM4x9WC+lDbKmKWl2JQbhaqZkH7mawMoWUZW/&#10;ANP8SLRNWS2hrewSalJS90GsW/NesXqJWhhtDQoPSJkbp3mv0JCmMbsYW9klPE2n/ez+S7h5rwTz&#10;H5RPoQms0BuwaIy2KyzB2a7GlgYG2d7AghpbiWF00QfFzGSDAi9hZU8WXXaS8smmNdoaFIjImDxh&#10;CrjkCbjlqaI8vU1g5RMPJq+DelqlbYIkamyFJdCJVMHru6tqrtN23ZzuJrASD52C4/snoMVu8GED&#10;CvvnrQms0xxV+YJaDAKAYkdTjCUXgNVXzbpajKf6UbUXIbiU2ub1oM5bieGdRJuayQIFPEGQ3My6&#10;pZjOW4QLXWODhadOQInxDqaCj7Fem8CKU4dNacaWEARwURrNIFcTWLnvn0wdDDJFY0p4CdNFVJ23&#10;AgUMLly9ZmwpBiJP5z9z3gpLKAH5rHx4xXvFg8HlbdatCazUXeIWEGMrMbJxaKdkTkATWHVErMTw&#10;YGOYm5lsAusD2eTqxikxnGPcU0pbYYmOZBbvldgi0T61bgkKxLs5OiYCXXRZbCD6ERuvWhNYCQa4&#10;mHCJoY0QlTndXadVs5BKjAj045O6TZ8SFLjwyYo1r8USwxFHdXQ1tgQFeEE02hQ5YoRyE7lm3dzp&#10;biwZbWpsKbbsEqWtCazLTJr7rcROMyl45ndFYMWUoXyGQa4Sw5xk/s15KwIr2lhvY5mXGGMj+cdg&#10;SfNeqXQ+XSX3LbwSm5ontFARN07zXjUvqMTYJXQZNCegCKycAMkLKjHC/0fOjhlbGhhv0JZiw04n&#10;RcZoKyzxuyTF3jCTCQrDHnNctea9LntSjS1BYc6bylvkOkvkupvkH5FrhDkRYvh0iH8Kz1OL3eIJ&#10;VJU8ocyXNhhupmhui93ynFPZdjwzWhv8EoFcLQZycZuK042N29p4UwnkarFbKNyPGE+7r0XuwdaG&#10;aSKQq8XQRgRUYAntP1sbdom4cVqMmSRSLlCZQsqtjQ6d4h3QYvoO4Fy2NhfvbjGsoBvlC6JEd2mj&#10;DIm5cVpstN0QbBK7JEGB2YeJqvZkik1cS7VtoV7J1diUz7zF2CW0gxO2MmVhW5tErhLzyFUE1vEf&#10;ccftWwrYPPGRhOSfpvvc/ro17xVH+63hT7JQrY1kIzWThSX0MFM+PIq5l7bHZ9WQ6b55r35sCUHs&#10;kiNsUTOThSWPNN811ut90WVv6QpEe3mjrbAEugE59maXpBjptxSXFZYCjRNjAahIy+4y91uJTQMo&#10;6jKbsSUooA0IUmNLMUKLhDbNuhWBlQgV9EmDXCVGwzw8GEpbYYm18IjKxgJMhbp7U6maagEhNj4F&#10;VVWqxeAFEcwXLyr4yaUNb5zhK7cYY+PyVjOZoABG4n01u6TosoAd2tTYEhQmiKAyLUgIiCnBzwU1&#10;VGlrLKFwsclIw0HS2qjoYqygQ4LC1GuS2lKMsaHNnO7mvVKHhHtYIFeJeSxp3ivVoYZUvfvuZi/l&#10;TFI9hgRXgVxFYAW5yFEyWFJig+RHtSeLwIo2PB/GVi4xbC78JWpshSX6xmneK4xqrC4zk4UllKUY&#10;d/T+ujXvFbYDaURGW2GJvruLLkvNEwJ3aiYTFLyFV3RZb+EV75WP5OyYiUwomeJQxst1X6xXdEEY&#10;N7oSSNA1qY77lmtxXkeXegSXFLoUm5faTAkHZIwqg6SkcNxN8ef9cV0RVykpaA51ScE8AleNrjIr&#10;JufKQHGRXanRpLrDw5PPOSQ11SQit9RYFG5ciR5L51ERSsFijy984kVl/JGU/Q2p0WWKbLQUutw+&#10;vE/kIJAl1yulZg4NT4YqWjkuqsO5fZhSR/I+lE1QlV2pQ+TOV0kdyRd0eyPfMoT6VWI1d3LMBrqm&#10;bLw4y40bBLDUPkwpdLlXU5NUSZRS7tWSmuIAhtlKtCpmg7IOU9Vh/3IuKVQpZgD+j9T1iC5jCJQU&#10;KK86VpB1mrqO94MAYlwpNaNSe6M4rdSDuzf0Cpzf8YXo4p0r9mFRU0mIc2e5pPwcJgJAdVBtQ+Hu&#10;xbj83kjLAaoJLC2zXilF8YEjpJ39s9ykVDwnJlxIDC3HNeaXsQGayQoEGCIrafylC2vMjKsJqZQq&#10;VU+WkuKhM2lp+3PYdNQp5Gbsw5IiP2Da/whdhRt4FdT5Kgqrtm2KikpSJoQisQ9LavwX6l4u/irH&#10;H2+N0ZW4MXX5DQ8Y0lfsKPpsD9tjHw9LioyO6Swt1isR4JZXsNsbJTUBU+X2Lg7qLZFPw0vniZHT&#10;AbI9GY4UJX5KjLo1ate31LzB1DQmCIwrR5nZxVu9hUM0JZD216wIqJhtyuNdQvRDZiua81z0U2ZD&#10;mTclNM3NVLty6IexYvStVSZHCd1SGFb19eDKSl3Yy+Y4lxAl86jeoNYrUWCIMmYjVpXWWzJNnA+z&#10;aKdQ4JQroITI6SJEbTZ9cVVJxTiaIo5EP2Lm2fSQTs2juTmnkDtMhVZeu6WMpp0EtsUJKxSY2sbm&#10;BVEFWmnuQChKlJQj2zW/ESxVJk5LUUp/yoPuj6wJp9QEUg6+loK0NXFmoaweLFgQBNn2L7JiqcJz&#10;IVPB6Erw4N1B8QujK6UmvKA2fnNNqaKvkKqkaPZC9VIzrgQPTgupoWZcJYWJ7qy3JpoSXVMBx5bi&#10;BazocjhEct9zJZnqZ1dSHGg4TWYar4BANXwkJJCfeDP8QaWs4OPmFhvOrFlJaWugarJSGWkypMQh&#10;K9C5sXZOc0wt5F9JWQuuKaYTMTEjayltmzbD1J7pktJGd/NLH6ADGKwqKf2YaHbplNxSuhI/9COp&#10;uaVPEAjUguVzRz/+qqLqgXG5zZGYox+1XYbVOiFKig5FzglRrFKK3DyYrhbUnwqgwnEBmApQLE7p&#10;okvtjYQOq4sSOvGFkAaGuLELUy1F7iG1qPbH9dA0VK0rrZXRZWhq1CSIcfF65mVlxpVS0DSpbWDG&#10;lY+W+0dWXThKKXwXX4gunn5GVyIAuqacnVivlCLsPFbYrp1IjC6+EKcks2h0pRThsAltCV2JADh2&#10;cUIYXSl1R1drMteErjQfcHNj2htdKQW9gHiO0ZUIAKGNGi5GV0nRHcjgBmzRWC/MetWtvqWmSyhf&#10;uD+HRTrFrCcfT4yrpO7ZG2oOizs6NAZTP40copgN/nZvEs+IL4UUeZdDPtk/XyU15B/zNqJWVOgi&#10;yVlxJFsKZ8xktYv1KgQYypzB+eKaslhkCxpdjQBUtjJ7vgiqUG+x8o2uRIAhC7HKYr1KavqMKF2J&#10;ABqjqrqqxqhii2qcLymN81ValSfpnWHPEvXN3TsF0wRVl2oWIUXJWPq6ifUqKUrBTm2F/T1fPNF7&#10;Xr+mUhQWRnwhz/obqtoKXYkbUx/B8NSJ0ZeuO8ilRlfiBim1KkhFVnfqouufISPA7g8punGPtbx/&#10;vkqKNIapHy3mMHEDmjUFpY2ulKLAgSI+UNUjx4UvwNR2bClinqpsJczr0KXv5ZIiF0uVXH8oZii6&#10;mHwzh21vsF7GFi1e6B18atM396GkliQXQROk71TOIVRxtQ9Lit1LnT+xD4sTOt0xTeVbqpbHF2K/&#10;ci6NrkKAJaNPrFfxSOlqTaFAo6sRgKQA804pFim64GgaXYkbd/htTJgPHlzN4TNJt0ZXIQBFgAkd&#10;72NUMUihB6hGoUxZfOEkKSrbpqT0WS4CKfmRhOzMuAptBqPUni8EmJLUxp4vAqnG3qKCDjHDrVfZ&#10;G9wpzMb+nVJUUOyoG1P9AJM6V3nuSjOHRQXlpKhIKe7T1DUFStS4EjdI+HtW78qinWJHUUzOzGHi&#10;BvYhhU3EPiwC6bSUVhjVBFIqLo9raf8wt9i8s9UkJnBAizuqTmY8dWPFILioYvFcjin1POtsYKrF&#10;pp2ugcRig8JJxJhS05jYgbNSpTqxHXJkfs1KTK9ZwgCFgKi/a5CqaqTyqDf513j/cmDH2fpGV4mx&#10;Ysr4LT4oxZvoEal0JXoQnOIbxYkuQqifxBLTk5joQcxtcFGc6GKfAgPK81CE0CExqERQaGOxznge&#10;nK5CgRuGZUpLkYqfuihkZY5zEUIJJhJYUZsjIedpCM1mbxQG0JZWNRCA5hDjmir0alwJAZSLezT1&#10;DXhap6qlPde+IVB80Gec0iogUFJwaShMJKaw+KDPMAoU+JbUHGXlHC0+6NN0DDWXc0kRB3fO0eaD&#10;koVmyopTiDSWizwNUpHNHCZsjNvcsJmJ2aau6SJi7IBikVL9CytRIFRJEdujUKIZV57/R2iChmEM&#10;mSLGxUOA6TC68vw/8mhWhlsXQL07qAApRXHjC0ktPSqHSkmRfKyqVT0Uh5RKHhDrzXolbFBIfIgt&#10;+7hRZNDpH6Xs0ZJiClVHLVLiYg4JjxyVA6ykgFAafYpxFRmUWuyKYUy1m/hCSu2oes2UrQmpB5hI&#10;KqhSUhT6V1URiQ6lrlO/5v33Q0nhvB0E2N8bRQblITc0JKErrQ2uBlUXmkBUjgtnuyGMtNSBAKnJ&#10;CqMkYejCc0OioRlXSlGDYFz7Yg4LNx7hjypdKcWbGUQ0uhIBSJ5SBcUwf2I26O7CFWt05TsFbgrG&#10;qJnDlIKnQ6630FU80OMTPRLMPiwpTGU6cBhdiQDUMHEB7SKPwg2ccp77e6NKlT7h5FA4X1K3OG9U&#10;UKVpoATBVSCxpHjckMhrxpUIQLUgGg+IvdHFTefdazCqWKCU+6ZZvNGVaIMp6gIdV9RRjBTlRSyx&#10;RxbZnOXmgI7Dx9RXoQlCHOZ7Ml0MYeSqPOkzvixzmEuMa085s5s3SsRpWrbuXyolRmVGdZabADph&#10;OpMDAb8h5hCTQNnYzf+k4RiVjMS4Sgw/p3rCFv0TApLcGyVm90bRP2nTNyE3M640UwAbkyWAkzcm&#10;flpwKlJxi5ExaCqcUE26dB0fMMDMuFKMFnbKwVykUWj7sMDN+SqxqVpusLfon29Yr8INu15pOWAO&#10;4bgxrLZijQKiyn9YpNFh7U+Lt33cKLF7XETC3gBecm/cTMUGoavFwA1zLz8WaZSb6Ehqwf64WgwX&#10;vXkT8UCucd0+KsO3xWA8m/uL9Qld+Nn5RDOslJKu5ccqWjqNBk0MrKVO1fH2TRuSHmNYx2mLoVYr&#10;pawpSo3e1IUpelBTmFI42tVzmVs4dfGsNCjfUoRhJr60a/Y+VrHSR9rdmKhDS5EByevG6MoHB8mM&#10;EC3MNkwpehJi3Ahdxf6katw0HthFKJK4YuYpNndzNOMq9ifF6x9g0Apd+bghCU8VOuNijC+coqFc&#10;ekJXStEJ68aU4MZsSl2EEE2Vs5a6o0i7KfJAf7LWxYvZjCulKKw8pVf293yxP+HdOpQvKXY8hZaN&#10;rkQAnI5jVIr1Sin6riqXw2OxP+m/Mym8QleiDZVhJ79bzGGaGweYi269Uor7H5KE0ZUIQC7osO7E&#10;uFKKJhvUXxK6iv2J2UsyudBVUkdm0OQIUoM39jy6bozLoaUILVES1owrEYBiWcrCppZZfKEtYEVg&#10;LaSIcE4blv31KinKgSuOFAtUug43Jt+spaiQfmuKL1FTL3XR1xoUFeNKqemEeSNymR+LM0rXQZVf&#10;3FK8h6bn3f5ZLvYnrm94rWZciRv4ATEejK5EAJ4OqksYezxmntgXnGejKxHApsUS00hdmMrqfBX7&#10;c2qdmi1fQuxBV0MF/258IWQbZWKXENFlakmbOSz2J62RjIOIXx0fCO2eao9mbxT7E0elur5KiBZM&#10;BxXi4OjGJ+LeVGZvCcEGoguWOV/F/uScmEIj2PzxgawX6TBqDtNyeKZqhdqHKcQ+JDdT7Y1EgHEt&#10;CzYAB77GhZlCd4R9jCr25yCUgagSmnFRntPoKgRgDkWEnqpkPa7DHMv9cRX7cymgYiaxpJ7BeYW9&#10;xf6E4MuDVOB8SXG8SNs14yoIIFbxYO7K4oxypUAaNbrK3gDX1IIVZxRdR+PuJQk2lxkuvKEetBRV&#10;QFWBIjpQpK6pPG82fUlpO6qpn7xTTDSF10J8obYPmzBKGslBkPToItG6ePqavZGWA+YGJXnMnk8p&#10;bWMX7/MW8DXEOVK4Y1z45uAEiXEV75MyVLhFxLhKitbSU05jH6OKLorrmxRGoyutFFaPAodGV+LG&#10;AQ6M8hEVWZSHFFVJjK7EDcIH/F8zrpSCv0WSsNGVuAErdRpO7b8diixKMIVYm9GVuGHpNsRBYh8u&#10;/ihjAxRbFMcSbDEzrsSN8bMZCj01EOMLH8kPVD69kloOihpXIgCmzY3y6RVbdPyiJl8aHkqMa3iE&#10;bg5TSvt7i/hJw5XJbt3fhyW1+LHNHBbxE0a7ygt4LCntny/i58RgTV/hx5LScYcifuLSxxlo5jBx&#10;g88zKUV4d2Nr3GKx0b7U6EqxiRKp5UoAGErwfKLYGyk20S+lKwGAlxQxNGPbFF1UsgH4opxD/GwE&#10;Ocy4UsxGK4stShQWz6jxH5YYHNijMW2K90nLRJwOalyJG3CPMIj2TYDifU5j2SFi7O+NEjNXV3E+&#10;pyELxFSjJ22NqaRhhpSWBvFhnnlKVYrhfVWjyqNPFgbcF6XqSkxdJsUTndblKpMTr38cEjKWTEU9&#10;jnoIwbR7hjdnVivFMNaU87V4olMo0Lm9SmypsWK2Rh59AOP5SXmwq9IoUQrDp8S9mHOIp1NlV7YY&#10;hGXTJYYOX63LcXpabErzG8dGMz4tV4kMhfhEKpOqm+uK8Ql/yPC9HkvMzmEzPmGXquxlnOMxLnii&#10;Ju2LWgAhRDYLPccNbpTYAYxS65UAQIDoxllrRRSlYJrhAlKlPccF+21q1e3fJi02bApxlovwObb1&#10;NN8VuspAsboKNyA5OwuqeKKLdW3GVbhB5IDnvBlXidlxFW5QZ+3ZJH6RSJnLTMKzuSuL8EkGJ/Q8&#10;c6eU2HRKNnujCJ+0Sib2ZfZhiVmcL8InQVF4vUpX4oa1QpsnSt2TaRKxv+dLDG6JKcxCQ9hcZHRN&#10;RqvQlWJTgcs4lZsnygTiVja6Em70HBYAgBpT6F2MK8XwvagA0RVPFNtGvbxKjBwYZUcV4RNblIrt&#10;alyJGyTrmyKB0Otzb+CWJ6PFzGGKcVkY5xDexdIFm8oktLXYmPMCo47NEyWWqF5eLfaER1Tcy2yF&#10;HNcjNrbp2tlizzw51LjK3qDUhPKWY4nnJ2KzmWgvvzul+OutcW1cieFiOwikJ154pQy+3f5OvBK7&#10;eXg2sS+6PJUyOutCPdqFjisxXKIGE+lNUspgVJkEnyuxYZiJKOyx2KKUMKETiwjdXIkd6Jyj1ixh&#10;AGVQgoSFQ8PMnBBMAQPB1PZIqSNJ4KYQ15UYCbHG/uVmTWUUyebSFBukxcbtaACkGKPU878nMm2U&#10;Fe7wzoF2v+snIom4RjbmgED8KzEc/Ybfg9FQyrjLTI2AK7Hxt6uRFYLQzUa9WUhYym/EFWsMU2i9&#10;KcWjSiVmtRjx/We39QtBuNlV3UUs7PjGA1vfuMKOVTX0FofRjXmOtRilsoeHJHZjQQHKoIGbrZ9i&#10;KON9KpQVBxQ7ggxoc8W0GEwBtUGKOgqgkvBnRlZiuKcf7swbGi92LjXabuDs7F9oJQYLDMakyIA8&#10;FhF0yqKPsSm0FfTQupPOR2bZEkSgPSwVeYS2FOPdOJea0ZZwgLbF4BTaUgw2KNXixXsJMkGt2zRx&#10;EG+zFhsEV+kdGGKlDS+BsfZbDG1TOMDMZD5ImA6rLcXQxoWttDUkPNPnQ52AFKNz+M1Qk/Zxq3ih&#10;jI1npFm3EhvOMMUljLa0RiYH+NZkRNLgPZZ7PCcTPxFjKywhZ0FlN2Hq/PO0JSiQSEXYVc1kioFc&#10;N3PZi7ElKEza1lho+6e7aaVTBlrdbsUQRRv+UIOTJeZPQJUVPcCFB5nN2BKCCFLCBjbnrViiaIMa&#10;rdYtIeiWumDD6xXrlqCANgKPamwpRlB0aY0otCUoHCZ0YzyBYHCegPsDQGn2ZFFF0UYIwZglJXbL&#10;gw2SqZjJIouOtnl97Z+AEkMbM2nut6KLzkyydEZbYQlFhlUvZ5hesQB+l5TYLbb15Abs75IimvoT&#10;UGKcAAiqapekgYE2ebqLa8rpvrs5mDugaKMeuUoM5AITlLYEBY/KxTfl7kabwZIqUEr96qUEnTgB&#10;hSV3MIQJRYhdkqCANuh36rylmJ/Joo+iDQ+VwckSu6X5yIRM98fWtFMI9mNi789kiRHUmYRcoy1B&#10;gV2CXWJunGKecrqhJZo9WRVH0QbiqZlMCOKWWlK1xEy2XXLAUWB2SbFP6ZHCjaPGdoUlS8FHsW4p&#10;RgCaup5KWxoYWK94WNTYUuyW5wMVTswuKSyhgJgqqQilO64OtEGhVnsyQWEyL6bSqZjJFKOwBNEk&#10;pS1BAb8pgRelLcWmxKTzFBalFG3Q9Mx5KzG04ZI3YytSKe9u/CXmvJUYbYohexpULlrp2KB4UMS6&#10;lRhtXnm+KW0JCkOZP5roIfiWe5K6RXAVxQkoRipjWwif+3uyxN4wtgQF752pEqZvWLcEBWZyKb0j&#10;xpZiRCloXGOwpHipcAIX0p3QVliCP38q1e3fAUUxHQbilHUV2gpLaJODK9poS1AYbVD8jbYUg+wM&#10;npt3QNFM0Qb9w2grsYmMEFsVYyuOKrsEz5O5cUrM75KqTIpdDnIpbWnO0BABR7s53VWbdLYWDwGx&#10;biVGHBfjVWkruwSyL4Mz2lKMnUX9MKWtsGSqcrtdkmJYJTQkVdoSFCh0wdjUTKYYARyYVmpPJijQ&#10;eQgevokHFGOV5zM1otXYEhRo4kiPT7VuKXZLCfYxMPaRq1irhC+nsonZJYklB263cWvuaysCKs8p&#10;bHozthZjH4+jUWhLJyraSBcwHoxirgIJ0D3MLikS6mReq9p3ZP2HpYBzkrCiGlsaGIc7Xh3KCmr2&#10;Ks9FakWamUxQOOD8xkcvdskVf3V4r0pbgsIbxlZiOEwI4puxJSi8Yd1KDEKJixoVHfVAx9pZgH1L&#10;ocVwPd2Z2o9UEM7NxWVK1xmjrcR4z9J/zsxkgcKUzlD+yWKyHjAoebILbU1KxTk2uaL7M9liGMtU&#10;ujPaCksISfJiNNpKbEg2pn4hvU9z3YAtLAyjrcQwTOBIm7EVlpCfQhzBaGsxEjnU3V2cVkjtz9Mf&#10;VqxbQdCBdVPvgGK1Tn9z0lSMtsISYvmT1rZ/41Qh06kwTmM5o62wBPeFqtIMuTR3CbF1xbC+EqOS&#10;KdXxzNgaFEijUzyFosRyRkFKkX93LHYrTg+o6ga5Wgxtz4SSd9eN2nb/nJm8EqM2Br3sjLYXoGB2&#10;CXHS/Eic2FjZRluDwjw7xHnjLKc2DIxn81qEcZRilNa7g0yxe7qvxKj8Mb2KxLoVKBD9UZ3tIX/m&#10;R5JkANPVaCtQQBvBNDO2EkObyuLlmORHEv9UheyvxMhqkmMrLMEMpae7GVuJQUEiJGBmsrCEiXwy&#10;Jb3IPM8pwZa5ofGp2CVll9zc3yu7hPSd0gYqG585mQIpdgO31sQDrsRon6NKvuGQL22UzTJE7ysx&#10;mKRDFNmfyaa7PnN3u7EVluDAU6XzuD1jbBgK3FwGS0qMRkRPIJ4ZW4HCzZSMFXc3NdjjI9FGIwKD&#10;JUVdnWpRD4Z//dRift0SSyCGzjtfnO5iyk61TsDLzGSCwvAG7kxNgKfmvEIcPvJYEXsyQYHCQDdY&#10;vWZsKYYLiQMnPL0UzozlxmFFANTgZImhDe+MsUuKv4o2ZtLsyRJDG1NpxtYEViKSzybWQYGpmBIm&#10;BHVmlzSB9Ylieqaaw1OJoW3qLIldUrxXTdQnKJhjm9IChomKtzvEcLU/qpaSLTaudh4CZmxpYNxi&#10;qEGgFyegKq5OaEvxueAX5NiOXAEmut5iuNqnrLEZW2HJEXWmLhH+wfhItOFWM3dAlUKFPUncyGBJ&#10;iTGThymwvY9cVQwVT8R0UzLrlhA01GgVW8RYiilBG5lTZpeUGGOj1JAZWxNYyWdQdaUJgcVHDvWe&#10;mJiYySawknd4Z+LdhMBaG1aX0pagQKU8rm41kylGcJc0C3MCmsBK6AHIE7ukxNA273wzk4Ul7OPp&#10;zr7/fiveK+vGjSN8CgBjLABdEskfVjOZYmjj7lbaEhTwM1Ji1rzfmi77wAvHxHF4CdXYyGM1jUFa&#10;jLFxAMyLqgmsEEqnaIlYt8YSkkgMNxTHYo1tEvrMTJYYqEzOkDlvTWAFyhXjg2WKj0QbM2lu0+K9&#10;8lThJazG1lgyD281tgQFlhq+gfHOFO91SDATbNq/cZrASil9bm+xS0pstE3JA6GtsATiDE0kjLYU&#10;mzQe1VADAzKWmwiVRK4SgyoFKqtdUlgCKjufQvFeCSFw4ZjTXbxXKDDkg6g9+f9JO5slWW4kO78K&#10;7b5AV/xHtA1nofUstZCWbIo2PWYtsq1JSS09vT7PDETCT2Td8mMzs2Bfr3TAAZxwAH4cQO+CqI1h&#10;K9XWOwUuxz/IGa+MW69Gbfx/ZcbJCayEgkrXalN2N9zUBpQr45YTWDmiN1f4N3bnfW3xJleFWSGq&#10;1alxHwSXhVS+7qQGr4grq8xvKe+VO+S4tK5UW++CjNrSHgdXUjpFsqe8V/bcUMmlceudAkEWDo5W&#10;5rd072oksO6llXm6eBViZYjrJL6eTZNapFexhy74yZzAyjnC0vPDXMTXgSvatpV2wuka1UhUI/e4&#10;0rbkSwiXcOtYpW29UyjfAkTmaW4bX3fFc+UEVs6jlV5V4oLMXFsRkzmBlVcL40K1r1GS1Bg3ePJS&#10;25IvifVF5a4S7pPr27aQZFvJod9zAmv1pqishi+JfV8BJTmBFUyW7lTiDZbctqAtKrVlXxJb2sr8&#10;lvJegT9fd2XNla5VJZ7AHFDxJUmNnqy2rXcKJPqzgC3V1qvVZ9OU98odlbyZWqot+RLuIFsqJ65J&#10;fOyGm6yU2i2VWS3Wk/HY6ter15zASsSWCgtfd1Krr15zAivHY8i7rNSW1iW8KzAMlWhoynulJ8nN&#10;razMk9qzbZWoWk5gjevjarXldQmOq7SjSpet8gVwaU+pbdmXgBqMLKAk+xJWaiVGLF3uWvcl6cJV&#10;jijV7mjj9fnuw4mJm8hHpW29U2ClcNTiyinv1Whb7xTIk9rjqoKvZ9N0xWv4SXY5lbYlX8JLilNp&#10;PZnTZZcqSlICK6sgcs4qbUtq7E35BCrjlhJYCfOyMyrVln1JNTqTEliHnXErea6kRlI1kafKuKUE&#10;1riDJ17n+RolSY00Z65Er8wBKYEVJrN2e8+e1OCEeTGjVFvyJfifmldON7dyig0GuoSS5BTi5EPJ&#10;T6YrX7mZiOToUm29L+ExRo6AVrxyznstZ1jlvFfmm9KJNPxi7ydxXUEjfD0H5ATWeJuqcp8CTjjV&#10;Brs+VmrLCawky5ZuFAFKqTY+ncrZPq6IT2p8AZVbkkUtvEJply95rwQoS8xKVotDmZVbLVmsprbF&#10;cZzKPiCrEYsgoauAkpz3yldDGlLBc2W1mPNLX3fOeyWBdS3tcbIa53bZwFXalnwJkCydlOfBuH4A&#10;iHrUVuY573Xk7EMpK0LUgsqvzDg5gZXzIHHd59czjqixyaycAIVtyF3CJaElTCY1luZzhes4ct7r&#10;B0fQK1lIokbom+OVX6PkyAmszDicUvq6J0WNzJlIqv7SK3NIrutJsscILJdq69XiTHgcQi/U1vsS&#10;VgqRUVdpW68GQwshVoiXcNwttY1odMVPZjVWQXMk+hfaltYlEWmvZEVwdLAzkhVeZDhUauudQhx5&#10;Zy9c6cleDbaPXX6pbf26hJV5LYZHNKZvW0QwKtljrOg6NSBSi+FlNfYB1dp6p0BtREMLnos8785I&#10;XAnjXfkCUt7rwMmmEtvH8d5cWy06c6S817i0D7dcQElSq/dkzntFLzZiX84BEMepbZFPVMFkSmDl&#10;7uDAcqW25EvCxkq8hDzvzsg4S16KzmQ1eqTGmx4pgZVL8OPa0Erbki+JxUxlPcnFI6ltvBhRYaCz&#10;Gnw3QdtCnjnB7lQbMYXKHierlbl85rNU28SNtIWdcFYjv4RTkiVM9k6BaYMjaqUvoFeL2kqPH5N3&#10;2reNW2x5uqeAkqTGHECEvuK5UgIrJ1tLlwAcSYvKagmN5PB2TaMursGotKzXIjOUmaMyl6b01Thd&#10;X1oCJS1SbOnFyvIuJb0Sc6z5yKQ10vWR4vz1miQlr8aNrSU3krRIjP4oHbZmDdiN2c67GJXbGbNW&#10;OcJ1pNRVAoy8I1UBSO97jJb1ToQHxkjRqVTWa3FelNhdxYekfFciQLUpO2kBEP6vUlnKW+XBRY6i&#10;VZqW1Mop2BzH7hAS59DiEeqvFwhJDR8C+CufdcpbHdi2BRdfqC07EdxBJbx1TP26AtdPYkmptl4t&#10;bnLhLc/Ch53yVoeBEHvluCKnMLoBoDb2qIX0BLLCOzWWI6y1KpNoUqO2Wkoo64FUGx6i5PyT2jMl&#10;tNSTvUtgYcdXWiAw+S47I6mNub7ikHO6KxvnuKuvgMnkSh7prqW29esKPu3HrqFQW69G26JxBUym&#10;vFU2G8QlKyhJakZtyZdwprKUEsqTPHncmNwqfjKnu5J8tJfGLanVUZLyVuM2+NLhfw595LYVMZny&#10;Vst0KeGNXBubjcoXkO9rJUc2Tst9jcmkZvRk8iVxUqLkJyXdteqVU94qiR48NlX5upMa8xtbosrX&#10;ndNd4T1Ll6RA8qRxg+SrPNHBSxKdGvQ9vECpbb0aKwXmgApKUt4qN5qySq6sFJIatT2mjq+XySlv&#10;laMqBNMqmExqMeGXrh6GQOl7ksvsOAhS+AKSWhzpI42s4JVzuiuR61rwOqlRW6SzV2rrnQI9ybni&#10;SuAip7uyAStd0Y5RfU+uLDBK68mkBkoesZwCSpIvYRGEW66MW69GbcVNacpbZYHHhFpCSV6XELyu&#10;EJhHTnclmvlRCiUkNTxX0ZekvFWugycdqNST2ZdUAxcpb5XUQi4lqvRkUmP1yhdQ8copb7U+mya1&#10;WJkT9i58bylvNe622UoBp6Rm1NYvMMKTxBvdX8/dKUu2vsJLeavxcslUuSiLYFHnFKitdvCTnWin&#10;xlqZeE6pbb2aUVvvFKgNI0u19Wr1VVC65rUeKk9qfN3EFCr7gJzuCstXW5ckNQOTvVNg/0ZArZCo&#10;z9323XBHbZGx8fUckPJWedb+ETv9+gtIatTGjFPZdeR018duseInkxooieVrpW1pXfLYCZdq69Ue&#10;mKwcM+V4bjcAjFu86FXwJUktaitdbkM+f6qNdUnlwG5WY9yAcgklvVMgFsR3U2pbr1b/3lLeKnEu&#10;mP9SbdmXVCPzKW+VpRPRsYrnSmqsgghzlXqy36wQn8SVlNrWq9X3ASlvlVABF7FVIJlcyUzaamnJ&#10;ldJWI15bWk0mLYLKXP9SWSekZFceU2P/VmhZ0iI2z6BVNgEpaZWj2rGU+dpHJi0qo2UVH5lyVukM&#10;9kWVynrvU8/xSCmrG51fIgKSFpWxUyyNWe8OeC+j9CIUzGHn6ZgyNi7yKjj/lLDKO8ClS22IgqXK&#10;uA6vcnCQ/LVOjad5YaYqY9ZrcQUt0exSN/a+ADaFaEKlsl7L6MbeF+AZiW9VKuu12LLBpVe+s5Ss&#10;CvTD73z9nSWtuNYyev/rlU9KccURlO7XIJ+sG+kxGIDSBJpSVQlY1JibpEXSNS0rdWPvC3hNJbQK&#10;3dhrjdzFOFROxHNdWtchPFZVeigja5FICNtUmT1TnuqCuyrlLSYtrpuKJ6UrAOl9AU+87ZWrSMkj&#10;6PqDJFUmmVJlvS/gkhjSuytj1mtR2RgXqRSg3/sC8srm0opHUltxVyWmIaW2EguO6wEKaEwehEEr&#10;3TI8fKTU1uVjGCqZP6IWj0WWjkqh17sDHhvB1X3dOFHjwuBaBjR6/dZk5q2qSjBS1JgvCOsWMIle&#10;7xImTuxXZhpR4xJfVjCFjxu93pVMJNOOhVtKRI0d7BG98uVHgF6/sOBwVumybVGjOtZMtdb1joHg&#10;Wymblup6tXjstrSvR693DRNR2srKTtSIUHHUqrDaQq93KWSBlkKSolZ+UAK93j0wd/DUUum769Xi&#10;Mfe9cr/A8JGyVePOl0q6gKjxfDlvKxbiFuj1XoU3z0tsqagRONq5W7PyIeR8VXYplfQEquudETM4&#10;s3Gtut6r8Ahq6bJ0quvVnOp6r0KApfSqO9X1alzEj3eota73Krz0QJSxgsycIAvvU7qxBDOTeyCV&#10;pbLWEzUOynEnXmlGyLmuZMxWHnKhut4ZESrhMEGtut6rjPXW9WpxFUIp3wMzk3vgqsTKUS1Ri0tG&#10;oVsr313OW+XaEjrly5URq/KUJVuHSs5cZXlfuQSM6npnxFKFQ5yFFCv0evfA7nZdCmFsUYNshSMp&#10;zeY5e5UIJffWVzozeRUcJsGM0tj17iEet+YChkp1vRrI5EsozQgpg5XnLGLpXamud0ZxJTm741Lr&#10;eq8Sz8lX7tVk7JJaXKdTueADveQeFg511KCS1GjbWuzM5B44/lm5gRgrkxq+gadKS53ZexXWtKV9&#10;JNUlNS4R4xmlSnUplZVMSjYJFahkNZ64Znddqi65B6qrZAhBciS1WOFUziOg13sVJoSJnUzhQ8hq&#10;XMRdun6M6pJ7YAxq311Wixu1KwlQVJfcA1CppG6qGsz+XMmAQi+5Bw7qVS6MUDWSx7mjvwSV5B7i&#10;0fbSZjnlwXKvS3nsknsgKaxCftC6pGZU17sHInWVjCtq67V4WISrrmt92XsH1mGVK8iordfitDbX&#10;2JdqSymt3PBYW6gkLQ5ZMgKluTWltJJSX7lWIVL9u8BbHLLkXEMFlSmllTs2ayhJWk5tvUOJ60hK&#10;83hKhOVteQJUpV15SmmNN+ILGY70ZPJCE3NIhdwPMrMbATYitUVD0orpcSuipPcmOIXKhTCx5u1s&#10;JJVs4lLVEkp6r7DGY3WVaSclwpIVwxdQ+956r7CybCutZVMiLFkxUF61tvVegSfDKwcK6cleizgr&#10;bxqW2pZSWmEBK9fiDR9Ji+vteIWstHBOKa312pIviU3BWGtbvzopYzIlwtKTtK3kuVJK68LV/qXp&#10;NGnRk7zAXkJJSmkl9FxbCSUt1mvEVWpt630JFzfVlnkpEZbnuDlEVPKT6QbX8K61nky+hMswNsKC&#10;hcBzyoRl21/JJuAL6D0QKOGIVK223pewNGRZX1gwp0RYkpcJx9dq670Cdw1VyB7a1msZXjmltJZr&#10;S1qkIQeRUhm3lNJKZK/muZIWczfrklJPppTW8rglLTJa8QolP5lTWnnQrfQFJC3Wk2xYam3rVxik&#10;plbyYNkv9FpObb0vYVas+cmcP8s6gRSSEkqSVyjXlrRwyexsS7X1XiHSOkpfd0qEZV0ycxtBqbbk&#10;Swiml1ZBKRH28XXXVuY5pbWMkuxLeL6swolH4l+3MoTiqeSeiFbkz5ZeeUSvX2GUv4Ckxbqcx0xK&#10;4yY3uIYHKswBSYvZdIJdr6Akp7QS4SyFaJIW99lyZUWtbb1X4G352koh58/yqm3pXjzGrfcl+PLa&#10;3J20WDqTBFG4r5faeq8AkmssZ9KiNgKHJc+VUlonZo4aSnoPhMmMW6223pfE7bS12notMpG5mK20&#10;nkyZsPWvO/mSeOSxtsfJSa2P3Xrhe0taxlo5Z7VCCZbmgKQVZyh4K6rydee01nLb+p0RMw7PnNZq&#10;6+Ml8XxZyZekHNqBZ9s5NVNqW+9L6rUlLXItyCUs1db7kjImUz4sqyD8a6223peUZ5yUEOvU1nuF&#10;si9JebQR6o3LaQs7qnSDa9lPJi0eTiGJpNaTvVcoR9XSva9kxJIZUKotpbdiYW1+S1oc0Xxcg1jo&#10;yZTfShC78swpGV79agb/w0ag5JVTgitxj8o9RdSWfIlRW/Il9GSNGUsXvxILwjPXBi65hWDGSkRc&#10;SqglV4I0nlpf9t6EpAQenKgs8lJyLK3jHHatdb07KVMCKTuW17oASq223p1w1XgtmS1d/crCkFyG&#10;0jSQMl232uvycU6p20CAEW5YK229U4Isn04tZJK0qI3EpkpPkjrXWVkNUWYt3EnEIwqOGRh2tcW9&#10;o5VFXtaKmCFvaJVq6x0DTEIpiAHT3tkYRxXiIrivXSVsWqdXXcBmLd6pYGVSG7fkTYphBRb/nY1M&#10;qEeN1Scil/TissCvF7CqRTii9HUT2elqI4ZRiT1lpYEkwvhwKsPWu5IIKtWalrR40S2ulq/UlpxC&#10;cf3Khq3rkJhv4lx6pbZ+ZRK8Xa0ns1Z1n09CSmdldf2atdgvcpyrNG45Kba4XySO0NkIQNl2lD63&#10;lNxajfXi31Jt5PCU9sLM1Z0ezrXE5mct4vO1mZtATldZJKCVPoCkhYeOm18rkEyJrdG0wmE1Ri35&#10;H5LZOQZfqq33JNxXVMrT5gPreoQDhxsrtcLXlrJaq/wbjFtf2coXUJrb0r2vkdxQ2eRDE/WVjQcT&#10;fqllvUeAD65N2yl9Nk6dlagHgqa9jSyTS04raZEmyqVilZalbNZjLV0wy2fde5HIla6NWUqBjeyb&#10;yn2NsUjqOiROhZYCMxzu7tT4ykt3B1Fbr8Y8E4mzBfCnC1wjbaNy2pvaeueD6+EarlJtyR9wmqVy&#10;8I/aejVuXSw9uYha7w94n7x0GE/UVlb/JcqU3PRu3EjZ4C7uymIrqRFxiqvZKuPWe4SRzWzlVhja&#10;1qvh68gdK9XWOxKOy9ZS3InYdV3CViNetC20LeWwkrOxVI7Ox0a5rw3iobRLhDju1MhQ2Ev7+6zG&#10;w31ziVYk8bSvDUyWzpVkNdYVpSep6JLeKYxEZir3WYkap0pLp+dR650Cxy5IJap8AUktziuXwncc&#10;vu56kqtkeCSkVFuvxl3QHHIrYbL3JaToBF9R2EqlpNf5+a5I5QvofQm5Bkzdpdp6NZwyMCm1rXcK&#10;08o6qlZbrxY3obPhq7StdwrTTm21nkxqPE9SuR2Az7J3CjgubgOt9GRWO6DWS6vklLxKbSzcSrX1&#10;LmjicYbauKXk1cjaKB0jJju5/3DWdav5yZS8yt1NXLRfalvvglgD8ap6BSUpeRXCjjdCSrVlF0Rs&#10;vvQFpORVLpUsrrmSGhx+nI0qfAEpeTVicCUugLBPN24Eqmqn4QBTp8ZTvVPxC+jVuPuj+gX0TqF6&#10;JwGfaa9GVu561Hqydwq8bkd+aQklvRrJHhyuqYxbSl7l7lfuS6vUltTiiowS+UxMsRs3jn3zPHCp&#10;tl6NRdBYC12k5FU+7dItuhHQ7YwcdqLnpXFLyasE5tnQltrW+xLu5qwltBOb7Yxkh0Mmdqm2Xo0g&#10;XHH1mpJXidTW7iMgYN0ZyR3NHxxaLfiSlPIa1EgtxJvU6CAY2lJtvVM48CWl7GESnLq24V45qFdp&#10;Wu8TOAbPQwmlYevV5g0auVRZ7xIObvAdS4GZlPHKk1mVF+xZ8fSLEoJw3FpRwn/S42qf0klCtr1d&#10;70OTcO6kci4z60X0ojSV5sxVzpLy7m5l2JIex4VrcaCcucoyrUaXsjfp+oQLX0prkpy4OhGF5qsp&#10;bAKSXpFOZFXcWVi+0zZW050eIdDSd732SwsqG0tvO1JZr7euEHWF7zpnrTJnE1IrdWPvRcZaCheT&#10;RNcd5D5GMkqpsl5vW4eSE0mZrqzXiIGWVq1ZD+yXBi1lurLMO7iupdK0rMcDgaXvOues0o1cYlOq&#10;LXmfiB1VMJJzVmeeEGMhX/jUkt7K3qZUWe8M2DEybCWM5FRXtqSlytKqwqis15PN6J9++vO//49/&#10;+/2Pf/2Xn/7801/5H3+K//XzP389ZfyvH3769d9//PbxLf7w999+/+GfP377+bdff/39P/745b8x&#10;G/3f1z//+8c31CkSrbOY7ykzvL3yYCmzeuyVR0uZUeuVJ0uZ3uyVZ0sZF9srL5YyLrNXXi1lXGCv&#10;vFnKuLReebeUWR/1yoelHBRzr82/LYwpyDyUBZ2bavdwFqxuUveQFoxrUvewFhRqUvfQFpxoUvfw&#10;FixnUvcQF7xlUvcwF0xkUvdQF9xir86/HdQFW5jUPdQF/ZfUPdQFn5fUPdQFQZfUPdQF45bUPdQF&#10;85bUPdQFJ5bUPdQFyZXUPdQFa5XUPdQFDdWr828HdUFHJXUPdcEvJXUPdUEYJXUPdUHlJHUPdUHp&#10;JHUPdUG2JHUPdXFjSFL3UBdXgCR1D3Vxp0dS91AXhEWvzr8d1AVxkdQ91AWlkNQ91AW1kNQ91AVX&#10;kNQ91EUUP6l7qIuwfFL3UBfh+aTuoS4C50ndQ13c/pDUPdRFaLtX598O6iLEndQ91EXwOal7qIsg&#10;dFL3UBdR5aTuoS7ivUndQ10EcJO6h7qIyCZ1D3VxrUBS91AXUdOk7qEuwqC9Ov92UBfx0KTuoS4C&#10;lUndQ11EHpO6h7qIJSZ1D3URHUzqHuoi3pfUPdRF5C+pe6iLWF5S91AXUbak7qEuwma9Ov92UBfx&#10;s6TuoS4CW0ndQ12EqpK6h7o4Zp3UPdTFuemk7qEuDkIndQ91cR46qXuo2wR1/Nsad0EdJ5gd9ThM&#10;3BvPvy11QR2nhS11QR2Hhi11QR3neS11QR3v1VjqgjpO3FrqgjqO0FrqgjrOxFrqgjoOuVrqgjpO&#10;rTrqcey0Rx3/ttQFdZwrtdQFdRwUtdQFdRz8tNQFdRzktNQFdRzMtNQFdZy0tNQFdRydtNQFdZyF&#10;tNQFdRxudNQfxxN72IXAK0CAF0cQvQIEenGq0CtAwBcHBb0CBH5x9s8rQAAYx/m8AgSCcUTPK0BA&#10;yNkYswCBYRyk8ywQIJKX5BVwIyxsxkKRyAk2qwk30gKBV4AiER7DK0CRCJPhFaBIhMvwClAkwmZ4&#10;BSgS4TO8AhSJMBpeAYpEOA2rACUx4pyVV4AiEV7DK0B9IsyGV4AiEW7DK0CRCLvhFaBIhN/wClAk&#10;wnB4BSgS4Ti8AhSJsBxeAYpEeA6rACU24sCNV4AiEa7DK0CRCNvhFaBIhO/wClAkwnh4BSgS4Ty8&#10;AhSJsB5eAYpEeA+vAEUizIdXgCIR7sMqQMmOOOXhFaBIhP/wClAkwoB4BSgS4UC8AhSJsCBeAYpE&#10;eBCvAEUiTIhXgCIRLsQrQJEIG+IVoEiED7EKUAKEzDGzAEUinIhngSIRVsQrQJEIL+IVoEiEGfEK&#10;UCTCjXgFKBJhR7wCFInwI14BikQYEq8ARSIciVWAkiKRZO4VoEiEJ/EKUCTClHgFKBLhSrwCFImw&#10;JV4BikT4Eq8ARSKMiVeAIhHOxCtAkQhr4hWgSIQ3sQpQooQbu8wCFIlwJ54FikTYE68ARSL8iVeA&#10;IhEGxStAkQiH4hWgSIRF8QpQJMKjeAUoEk3mhPcMcxQ6BJYFSp7wirBZgCLR5E+4Q1eaYDIovMeh&#10;BZhIhDRJoXxukDT7QJFo8ig8hKEWmEiM60RTWNjkUnj2UwswfWJc+pktMJGohAqXg3ijEFdzJgtM&#10;ToX78rUA0yfG/ZnZAhOJcSNmLsBEYtxxmQswfWJcW5kLMJEYN1HmAkyfGJdL5gJMJMZ9kbkAD4lc&#10;TJMLCIHjVLkOSgvwZmeeh9YCPCTynLUW4CGRy8a1AA+JHH3SAjwkjnFVYj+MIfBGQZDIXVZmAYLE&#10;0eRYODavTTCRqBwLT8x7TYhLAVMnmhwL18hqASYS9WgIF0qaTVAkmhwLj6BoE0wk6gGR0eRYuK9K&#10;LTCRqIdERpNj4YU0tcBEonIsPEfgDePtqIjJsXAznzTB5Fh42UkLMJF4OzBicizj7ciIybFw64c2&#10;wfSJt2MjJscy3g6OmBzLeDs6YnIs3L4qfWByLKMeHwmBNbHoAZLR5FhGPUISAs8C9Ykmx8IjvdqJ&#10;pk/UgySjybHwTLpaYPpEPUzCuWmzE9UnmhzLqBxLCKxh1CMl3CFkFqA+0eRYeKdTRsHkWLhOQgsw&#10;14l6tGQ0ORbunlQLTJ+ox0tGk2MZ9YBJCDwcKBJNjmVUjiUElgV6zGQ0ORbu1JFRMDkW3uTRAkyf&#10;qIdNeAnH7AP1iSbHMuqBkxB4o6A+0eRYuPFMO9FEoh47GU2OZVSOJQRWH+jRk9HkWEY9fBICzwJF&#10;osmxjHoAJQSeBYpEk2PhcjjBgcmxcMerFmDOznoQhWuTzT5Qn2hyLFzaLk0wOZZRj6OEwBpGPZAy&#10;mhwLbxJpE0yfqIdSRpNjGfVYSgi8PlAkmhwLt1NqH5hI1MMpo8mxjMqxhMDqA+VYRpNjGeMBuxTF&#10;MTkWLjjUAkyfqBzLaJ5TGZVjCYHXieoTTY6Fq521D8zZWTkWbjM1m6Czs3liZVSOJQRWJyrHwiXl&#10;ZgGKRJNj4YFCGQXz5MqoHEsIvD7QHYt5eoU7o7UJpk9UjoXHKswmqE80z7DwWIs2wZydlWPhNjyr&#10;CTywmy0IgTOMk3IsIfAKECTyDrJZgMzOk3mOhQtFtQ88n8j1ilqAh8RJOZYQeJ0oSJxMjmWK95/6&#10;qS0EngWyTpzMcyy8syoWmBzLpBxLCKwmKMfCc8RmAYpEk2OZ9AKuEHhNUCSa51i4K11HwUSiciw8&#10;d2A2QZFociyTciwhsDpRORbujzQLkNl5MjmWSTmWEHhNUCSa51h4tkZwYHIsPG6uBZg+UTmWyTzH&#10;wiXAaoGJROVYJpNjmZRjCYE1jMqxTCbHMinHEgLPAp2dTY6FG2JlFEyOhRtmtQDTJyrHwq32Zh+o&#10;TzQ5Fi6I1iaYSFSOZTI5Fl6OUQtMJCrHwnNMXicqxzKZHAtXgUsTTI6Fa8G1AG/Hwi3mWoCJROVY&#10;eJfB7ERFonmOZVKOJQSWP1COhVdJzQIUiSbHwnuOMgomxzIpxxICqw+UY+FddbMARaJ5joV3WLQP&#10;TCTqlV6TybFMyrGEwOtE9YkmxzIpxxICzwJFosmxTMqxhMCyQDkWHrQyC1CfaHIsk17xFQKvCYpE&#10;k2OZ9JqvEHgWqE80ORbua5ePyTzHMinHEgKvCYpEk2OZlGMJgWWBciyTybHwDoN0osmxTMqxhMBr&#10;giLR5Fgm5VhC4FmgSDQ5lkk5lhB4Fuje2eRYJuVYQmBZoBwLD82YBeje2eRYeLVBkGieY5mUYwmB&#10;1weKRJNj4QEtbYKJROVYeLXHbIL6RJNjmfQcSwi8TlSfaHIsk3IsIbAs0HMsvHZoFqBINDmWSTmW&#10;EHhNUCSaHAvPogoSzTvCJuVYQuA1QZFociw8ga1NMJGoHMtkciw8JpwtCIHTB7NyLCHwChAkzibH&#10;Mus5lhB4FggSeU3GLECQyGNMZgEyO/MKqVmAIHE2ORbeQFMceEjk4VotwJudebBYCjA5llk5lhBY&#10;OFCOZTY5Fl5N0yaYSFSOhfdCzSYoEk2OZVaOJQReJyoSTY5l1nMsIfAsUCSaHMusHEsILAv0HMts&#10;ciyzciwh8CxQJJocC28bCpRNjmVWjiUEXhPUJ5ocy6wcSwg8C9QnmhwLT4drJ5o+UTkWHhj1mqAc&#10;Cw9OmwXo7GxyLLw5J31gciy8NagFmD5ROZbZ5FhmPccSAgtIyrHM5l1hPPetfWD6ROVYeM7Va4Jy&#10;LLyaahYge2feGDULUCSaHMusHEsIrGFUjmU27wqblWMJgWeB+kSTY5mVYwmBZ4Ei0eRY5ttTKSbH&#10;MivHEgKrCcqxzCbHwtOz8jWaHAsvnmsBJhKVY5nNcyyzciwh8DpRkWhyLLM+nRICzwJFosmxzHqO&#10;JQSWBcqxzCbHMivHEgLPAkWiybHw/qwg0eRYeJxXCzBnZ+VYeFbe7ANFosmxzMqxhMAbBUWiybHM&#10;+qRKCCwLlGOZTY5lVo4lBJ4FikSTY5mVYwmBZ4Ei0eRYZuVYQuBZoEg0OZZZOZYQeBYoEk2Ohdev&#10;5XM2OZZZOZYQWE3QcyyzybHMyrGEwLNAfaLJscx6jiUEngUaxTHPsczKsYTAs0CjOCbHMivHEgLP&#10;AkWiybHMyrGEwLJAOZbZ5FhmPccSAs8CRaLJscx6V1gIPAsUiSbHMivHEgLPAkWiybHMyrGEwLNA&#10;kWhyLItyLCFwLFiUYwmBV4DMzovJsSzKsYTAs0Bm58XkWBY9xxICzwKZnReTY1mgVNIxlBB4Fsjs&#10;vJjnWBblWEJgWaAcy2JyLItyLCHwLFAkmhzLohxLCDwLFIkmx7LoXWEh8CxQJJocy6LnWELgWaBI&#10;NDmWRc+xhMCyQDmWxeRYFuVYQuBZoEg0OZZF7woLgWeBItHkWBblWELgWaBINDmWRTmWEHgWKBJN&#10;jmVRjiUElgXKsSwmx7IoxxICzwJFosmxLMqxhMCzQJFo3hW2KMcSAs8CRaLJsSzKsYTAs0CRaJ5j&#10;WZRjCYFlgXIsi8mxLHqOJQSeBYpEk2NZlGMJgWeBItHkWBblWELgWaBINDmWRTmWEHgWKBJNjmVR&#10;jiUElgXKsSwmx7IoxxICzwJFosmxLMqxhMCzQJFociyLciwh8CxQJJocy6IcSwg8CxSJJseyKMcS&#10;AssC5VgWk2NZlGMJgWeBItHkWBblWELgWaBINM+xLMqxhMCzQJFociyLciwh8CxQJJocy6IcSwgs&#10;C5RjWUyOZVGOJQSeBYpEk2NZlGMJgWeBItHkWBblWELgWaBINDmWRTmWEHgWKBJNjmVRjiUElgXK&#10;sSwmx7IoxxICzwJFosmxLHqOJQSeBYpEk2NZ9BxLCDwLFIkmx7LoXWEh8CxQJJocy6J3hYXAskA5&#10;lsXkWBblWELgWaBINDmWRc+xhMCzQJFociyLnmMJgWeBItHkWBZ9jyUEngWKRJNjWfQcSwgcC1bl&#10;WELgFSD5iavJsaz6HksIPAuE7VtNjmXVu8JC4FkgbN9qciyr3hUWAs8C4VhWk2NZ9RxLCDwLhO1b&#10;TY5lVY4lBJYFyrGsJsey6jmWEHgWKBJNjmXVcywh8CxQJJocy6rnWELgWaBINDmWVc+xhMCzQJFo&#10;ciyrciwhsCxQjmU1OZZVz7GEwLNAkWhyLKueYwmBZ4Ei0eRYVr0rLASeBYpEk2NZ9a6wEHgWKBJN&#10;jmVVjiUElgXKsawmx7JCqSTyPgSeBYpEk2NZ9RxLCDwLFIkmx7LqOZYQeBYoEk2OZdVzLCHwLFAk&#10;mhzLqhxLCCwLlGNZTY5l1bvCQuBZoEg0OZZVz7GEwLNAkWhyLKu+xxICzwJFosmxrHpXWAg8CxSJ&#10;JseyKscSAssC5VhWk2NZ9RxLCDwLFIkmx7LqOZYQeBYoEk2OZdW7wkLgWaBINDmWVe8KC4FngSLR&#10;5FhW5VhCYFmgHMtqciwrlEqenU2OZVWOJQReEySKs5ocy6ocSwg8CySKs5ocy6ocSwg8CySKs5oc&#10;y6ocSwgsC5RjWU2OZVWOJQSeBYpEk2NZlWMJgWeBItHkWFblWELgWaBINDmWVTmWEHgWKBJNjmVV&#10;jiUElgXKsawmx7IqxxICzwJFosmxrMqxhMCzQJFociyrciwh8CxQJJocy6ocSwg8CxSJJseyKscS&#10;AssC5VhWk2NZlWMJgWeBItHkWFblWELgWaBINDmWVTmWEHgWKBJNjmVVjiUEngWKRJNjWZVjCYFj&#10;waYcSwi8AoRj2UyOZVOOJQSeBbJj2UyOZVOOJQSeBbJj2UyOZVOOJQSeBbJj2UyOZVOOJQSeBbJj&#10;2UyOZVOOJQSWBcqxbCbHsinHEgLPAkWiybFsyrGEwLNAkWhyLJtyLCHwLFAkmhzLphxLCDwLFIkm&#10;x7IpxxICywLlWDaTY9mUYwmBZ4Ei0eRYNuVYQuBZoEg0OZZNOZYQeBYoEk2OZVOOJQSeBYpEk2PZ&#10;lGMJgWWBciybybFsyrGEwLNAkWhyLJtyLCHwLFAkmhzLphxLCDwLFIkmx7IpxxICzwJFosmxbMqx&#10;hMCyQDmWzeRYNuVYQuBZoEg0OZZNOZYQeBYoEk2OZVOOJQSeBYpEk2PZlGMJgWeBItHkWDblWEJg&#10;WaAcy2ZyLJtyLCHwLFAkmhzLphxLCDwLFIkmx7IpxxICzwJFosmxbMqxhMCzQJFociybciwhsCxQ&#10;jmUzOZZNOZYQeBYoEk2OZdO7wkLgWaBINDmWDUol8Uwh8CxQJJocywalIhaYSFSOZTM5lk05lhBY&#10;faAcy2ZyLBuUSu4Dk2PZlGMJgdcEiSduJseyKccSAs8CRaLJsWzKsYTAs0CRaHIsm3IsIbAsUI5l&#10;MzmWTTmWEHgWKBJNjmVTjiUEngWKRJNj2ZRjCYFngSLR5Fg25VhC4FmgSDQ5lk05lhBYFijHspkc&#10;y6YcSwg8CxSJJseyKccSAs8CRaLJsWzKsYTAs0CRaHIsm3IsIfAsUCSaHMumHEsIHAt25VhC4BUg&#10;HMtuciy7ciwh8CyQdeJuciy7ciwh8CyQdeJuciy7ciwh8CyQdeJuciy7ciwh8CyQHctuciy7ciwh&#10;sCxQjmU3OZZdOZYQeBYoEk2OZVeOJQSeBYpEk2PZlWMJgWeBItHkWHblWELgWaBINDmWXTmWEFgW&#10;KMeymxzLrhxLCDwLFIkmx7IrxxICzwJFosmx7MqxhMCzQJFociy7ciwh8CxQJJocy64cSwgsC5Rj&#10;2U2OZVeOJQSeBYpEk2PZlWMJgWeBItHkWHblWELgWaBINDmWXTmWEHgWKBJNjmVXjiUElgXKsewm&#10;x7IrxxICzwJFosmx7MqxhMCzQJFociy7ciwh8CxQJJocy64cSwg8CxSJJseyK8cSAssC5Vh2k2PZ&#10;lWMJgWeBItHkWHblWELgWaBINDmWXTmWEHgWKBJNjmVXjiUEngWKRJNj2ZVjCYFlgXIsu8mx7Mqx&#10;hMCzQJFociy7ciwh8CxQJJocy64cSwg8CxSJJseyK8cSAs8CRaLJsezKsYTAskA5lt3kWHblWELg&#10;WaBINDmWHUolsTwh8CxQJJocyw6lIhaYSFSOZTc5lh1KRSwwkagcy25yLLtyLCGwRkE5lt3kWHYo&#10;ldwHJseyK8cSAq8JikSTY9mVYwmBZ4Ei0eRYduVYQuBZoEg0OZZdOZYQWBYox7KbHMuuHEsIPAsU&#10;iSbHsivHEgLPAkWiybHsyrGEwLNAkWhyLLtyLCHwLFAkmhzLrhxLCBwLDuVYQuAVIBzLYXIsh3Is&#10;IfAskNn5MDmWQzmWEHgWyOx8mBzLoRxLCDwLZJ14mBzLoRxLCDwLZJ14mB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ZDOZYQeBYoEk2O5VCOJQSeBYpEk2M5lGMJgWeBItHkWA7lWEJgWaAcy2FyLIdyLCHwLFAkmhzL&#10;oRxLCDwLFIkmx3IoxxICzwJFosmxHMqxhMCzQJFociyHciwhsCxQjuUwOZZDOZYQeBYoEk2O5VCO&#10;JQSeBYpEk2M5lGMJgWeBItHkWA7lWELgWaBINDmWQzmWEFgWKMdymBzLoRxLCDwLFIkmx3JAqSSW&#10;JwSeBYpEk2M5oFTEAhOJyrEcJsdyQKmIBSYSlWM5TI7lUI4lBNYoKMdymBzLAaWS+8DkWA7lWELg&#10;NUGRaHIsh3IsIfAsUCSaHMuhHEsIPAsUiSbHcijHEgLHguFDSZaHxCxCaBaK8Bg/FASOD4lphbhG&#10;ivAQiYJA8iExrRD3SBEeKlEQWD4kphUyWVOEh0wUBJoPiWmFTNgU4aJTiZfhw2ReULih0+ReKOKG&#10;TpN9oYgbOk3+hSJu6DQZGIq4odPkYCjihk6ThaGIGzpNHoYibug0mRiKuKHT5GKGDyVjHhLvG1E6&#10;hiJc36mEDEV4q0oUbug0ORmKuKHTZGUo4oZOk5ehiBs6TWaGIm7oNLkZirih02RnKOKGTpOfGT6U&#10;oHlIPHQqRUMRLjqVpKEIF52wMmmtShHuzK5EDUV4+x4Ubug0uRqKuKHTZGso4oZOk6+hiBs6TcaG&#10;Im7oNDmb4UNJm4fEQ6fSNhTholOJG4pw0QlTI+g0uRvqvPlOk72hiBs6Tf6GIm7oNBkcirih0+Rw&#10;KOKGTpPFoYgbOk0eZ/hQIuch8dCpVA5FuOhUMociXHTC3gg6TT6HOm/oNBkdirih0+R0KOKGTpPV&#10;oYgbOk1ehyJu6DSZHYq4odPkdoYPJXceEg+dSu9QhItOJXgowkUnjI6g0+R4qPOGTpPloYgbOk2e&#10;hyJu6DSZHoq4odPkeijihk6T7aGIGzpNvmf4UMLnIfHQqZQPRbjoVNKHIlx06vVlFOGuO5X4oQh3&#10;3alXmFGEG1FS8ocivJg7Cjd0mvwPRdzQaTJAFHFDp8kBDR9KAj0kHjqVBqIIF51KBFGEi049bkMR&#10;LjqVDKIIF5165IYiXHQqIUQRLjqVEqIIN96ppBBFeKwQCjd0mrzQ8KHE0EPioVOpIYpw0ankEEW4&#10;6FR6iCJcdMIHyeLAZIio8zazmxwRRdxmdpMlooib7zR5Ioq4+U6TKaKIGzpdroj4vYxISCx0Ena9&#10;FWGik9jYrQgTnQQwbkWY6GSXeSvC9J1sBW5FmL6T9dqtCNN3MqneijB9J57vVoTpO4HnrQiTKxpu&#10;XFFIPHTeuKLB5YqGG1cUEtOKGzpdrmi4cUUhMa24odPlioYbVxQS04obOl2uaLhxRSExrbih0+WK&#10;hhtXFBLPihtXNLhc0XDjikJiWnFDp8sVDTeuKCSmFTd0ulzRcOOKQmJacUOnyxUNN64oJKYVN3S6&#10;XNFw44pC4llx44oGlysablxRSEwrbuh0uaLhxhWFxLTihk6XKxpuXFFITCtu6HS5ouHGFYXEtOKG&#10;TpcrGm5cUUg8K25c0eByRcONKwqJacUNnS5XNNy4opCYVtzQ6XJFw40rColpxQ2dLlc03LiikJhW&#10;3NDpckXDjSsKiWfFjSsaXK5ouHFFITGtuKHT5YqGG1cUEtOKGzpdrmi4cUUhMa24odPlioYbVxQS&#10;04obOl2uaLhxRSHxrLhxRYPLFQ03rigkphU3dLpc0XDjikJiWnFDp8sVDTeuKCSmFTd0ulzRcOOK&#10;QmJacUOnyxUNN64oJJ4VN65ocLmi4cYVhcS04oZOlysablxRSDor/vTTn3/+56//9vsf//ovP/35&#10;H7/8/McPf/vx29++/fDHj9/++PbDP3789o9vP/zlx29/CZ2f/vz3n/746/nb+J8//J8fv43rzLto&#10;DNpf438P40I8NX76P3/737/8198eSn/88M8fvw3zxCHuZ4P4ERfGtrDU65d/+zVrjLwR/YwOjivZ&#10;E1f4vf2u/ffvZw0jL/E8Q4Hx+/lKkm6/+/lvv/3+y6MhrzpP3WUex5M4HpcJTqiN1euXP/+vv/zH&#10;z//ll/+XbFyw8Ux0RG9en3f50FNPk5ZhXc4sGv7MNbuPYl9/Jqvy9Ogj9k6vMESq623NM9fBnUhH&#10;d+T/zjE6O4OHmc/cR/68BMv1HMLzz2icawz+zHshV3iuUHPSfVM0eXBPj0bRtOkBuKvNgYMzkM+f&#10;zTbT3efettN9Fb0uLWD3rrfnnQ1oQ+C0Ynj7EgptPhjIS/fNOC/L1ahpWp/rvcuwT9GVR/Y7+Fzn&#10;dTojHOMyMrQtwP3CZ0P5Cb11ntoFgGiw9msa7Xftv9fvl+FMiozfj5fzb7/73Dou4YqXRoJYAVR0&#10;bIt7v4zLDX1WyZVLOIymBgYTgrkCZjiJwBHjz1c8W5dyGcJwEnT8dZtfC6kvx/IA7me4H1Xuzk5f&#10;BifLl+uzuv+VD/xlVNMNJ/p1tbwzdkZE6N/1PKV3tYc7Ns44GtBd+L/0ueIHtzOX4/lNNef5db2R&#10;Gj+feabo4oIesG8Vw3yscZDjOXgAO48CrAaGXX/+1FE0kJxgIrG1ZUZRJ36vTTrtd+2/7fczycm9&#10;z2jta7/L7by01nYinFqYIB7T/Ktly7RePT7T49KnjOXJooWN3ZWEX44lFAk1N3vDA0rRvPx7xp3G&#10;JeApXc6rOCftxZ/xRG2yya1sbT9bOwwcUm4uaB1fT3G037X/tt+P1NJsBFzXhNt+l2trWvjuk6od&#10;l3U+Q3ZXn7INba+O8Wf6NLeMVWfLuOfPzPJtHHNd+V+tZh7uvmre6FMpmk67vMU2nK+5vgxjOry6&#10;nO5/7e++Hs3h4Htrjoincp8Tw1U0/dhWc+OyLctzr9P9mXaey5TXn0s+gUA5RbcxelP0hDWXYcxu&#10;yUOy2HrY+vx0cS+vXcPXbR6jC6+im+6rUQd/vgzjA86DMQ10Q/MKWzPs1uaGtHOEp4F5qyG412q/&#10;a/9tvx9xHFfP0lNtM9F+9xZHU3waT/KQ4boBZZow47nJ4M+4u8e8eDV8osuvEVnxCu+/zfc1szA6&#10;g5ugv+m+ip63djIy/syCIvn4abkSlbs/3/r0fc3L0pIKOt1Xzcv+mnveGIbXv2aI+Gqbt851tV5v&#10;o4MPurQqoxnTwDvMtHJzba0Wnts5g6QMF+vU7OMnRNeEzIMqMgVMfBVnchYLbZr5gHGxT2nTNfPt&#10;63mc+tWnfB8XUHA+z7ht9+dpvdYRrHReSQ1ff5s0sr1/xVaJHUaeXSac7LV250akJyP9qplF1bU0&#10;YpZ6MayFmmnxeZ6Pmpvuq+gewW/+zA7n6rHrz8XeHpmAmz/CHz9DOa+aWYpd25k3fyZP6ppRry6p&#10;1TzG2F41M3NkVzfS28Dm6WRZpemfY91xabexKtY8xj64Ff3wx/0eDV/JWrr9uUHo6hKWA7HsfRq2&#10;422cuTa2oq3mO3gHnMD1afOmh6yccP7sGVvN7aOrtRmKhAVn02UxmrGN4LjG+f65D3TJNRi9z8m+&#10;I//r9CTkm63XSG2xb0/ulyzl9tRXzAu6/OAASHuLDA/Lbw1PwjpzH1p/XSuxayA5TbydTD7LwceM&#10;38OAOWM8U/j4c1tr3nq7edHWWg5bXwENdmRXTmv7Xfvv8/csLV8ffuwRWsSs/exdl3L3UcuGY9MC&#10;GmUnxaKqYYxdxJPAaK0++PW1+o7voFWYK8r/Om1lf3T1130nheO6thIsIJ7L3qtaorOXW46FXf2j&#10;4ZLjl58grpO98k5nXCsiUJqX/Fwa3+7nYIfMx1VHz457uiIPnNLI2zfcXlzT8XQCzAr5c/p0Y567&#10;9fOdPQwcwD8HcWYCvTKKX1v7hpATeDMDex7lG9lVRcQFNAPX9rv23/P37DfGFjqZjylm8+//fmMt&#10;0ywKF9gWK63c3LZWC7uH5jhmpib5+IlMsgl4duPbP7Nyu/6M87vSyL6eUmfOLrT9NV0ZW5z+654j&#10;VHn6hplbrGVDNTMAzV3Sm/GgwrN3civzv66RwGOdy2105+cd2+1LGGY2pmcyFQP1CJ0mw3BFZ3Y9&#10;f35MkW9r/k5MFaSfeVLjvI0sy0/bP8XOwn0EbelOlCYCmM8629i2/54tjPBNmyFZ503XVRDtd2/7&#10;ZWGp0aKIUcszmePqFzbk25k+jtlMR49dx+vPMxGgc3vBTqF7cjtj4fN+2aYBD3aCLcDRtjWf98tG&#10;OKFtnGIOVMy39p79wtaivRE/8k29Hs1ov/v8i9/w420lFWHjC3Av4951Krhtj32MMzuMHG4GhxFP&#10;fHipmfXEkwlpXcrDaRF/fv61/6JzRflfz5biVqdrKiCYPqS1G+/eRBzgdI431/mf8Mnfdfa3iSLt&#10;8w5WT5j5NCpmoDaWuX35X8/WsjKKo8SnKlNbLhhP2jr5TYCRwbyi8sy3r3yZDNv0r7PaPiR6C24f&#10;K01oRt0XAaykrghGLP3qnpNbBffmGe8EB7cetntJCYPEiqV3q+HhrxUqLvQZ1Lytmd52Mji5dpTx&#10;BciipgsP36tlkdh8/Yv6qFVLeKORXW/WUnzzV/DrGr3rA2JDdO3aIqL0fpJoH//56dC9FyBiYBoO&#10;28/edQ4rABiY9kUxHSUExpd99XosRvJfCdlfG2auv7mcWK4o/+u0lUDttQq5PMTV/IFHQK8Vgc6w&#10;PN99BQbNGXTjM2/+I4LYz/zcVi2e/zhPsDFBtsnn+uuGbjOKUMFzPViCwga02zZ6Zl3+XCxeBePy&#10;GsZmfpk7mZgei/LnAEEZdbkI6cN+18mxfm9jOxMwykukjU+s4ZM1V8SIu9XCp7NGrug70w6RwTN7&#10;gHAPrWrbge9PO4RVcPFnc4N2S7vJHVd7Ldv4lPGOnc28XRs0y3PaYdI3diA8vBvbmVNVO4M1L33Z&#10;/srQZ6NGZsq2fmC399wWlYCBb2nPUY0zK5e8tWHR0u7PH2cccd6BPEDVqo1N9nsfkcfr+fVtTKNt&#10;B0J851S98BhAb6vM+18/G9dc0efAWOishrugyK442veBsbLiaLPSxOdHNKMb+pXRbvGNibXKkICx&#10;8usWNJxipmyrULE5fVHPriI6NLW9enDbOVgUX+v1heEAn2ur1pErf25eHN5lfZpcAgarHJZVJ+KY&#10;sZ6nAK6CwdjlMe5G9X2BN6HXnmvuQmuBcnO8U0RXUmw2DcG9k1kDt9kgdl98ieVqCZi02SAWHLkb&#10;cY9L62RW8tGl3ch/Cidp7aer90j3aNFVdpTblTv3wmObQM+vB4XzvN/I7pZ54mxo+1n7b/v5sjaO&#10;ZJppp07Lt58fbdE3BYnaRq/97PMva+T0ZJDfDy9GHG68MtI/awp5B4RWTr+HRoR3noN21fbmmxg5&#10;4c4+6ayHzzl/FCP3j+wt8ku0gH1pP2CskPnzWWfMZ0+QlT6LkVVGxPEeLZwiCJeKHoicXPHXV+e1&#10;z4b4arCZpzZ7lFeOY2plRs5zFAdWDviqU5cZIH8axBo4CXx+sC+v9qqZaNllNyto8Fz9OEAMr7K1&#10;NgcPnT5K/swCsRkGO/Kc9V41E/FpDgywBkFer5lIR4utvT7pq2iwE5PdczBYSAqZyYt+TJztz49Y&#10;bLlmYmRDc50TtTxjSK+aialevc2dsnlmHHgmF4w+a5657onuqdfMWr1ZPTOmz5F61Yw7vVYgN48P&#10;+iZyQc6awfb19WZM5X+dCCNsQRD71OUrycs1mFaKPrsT5iTuI6FRL8P4MpqXJKCxP+OGpa9qABZX&#10;ssbMfjCvTwdc7hXtnm9rMkhcjr40w5gjn2HUWs1EY655m56NBWnfKLzx2siDCJzlaXCgwVcSzcxW&#10;4HXZxNff88bkdg0kO5s85wysgV7xQ7b3ebnBtge72zh7S02SR2KRe44zGRnPL/IayEh1uAbyWk6+&#10;/kx48QpsxtT4gEGxtzmDey2QaeCQVklwROsVb4iQj7i4lUXy1eZI7TC+KlZC7a1JQnAstfM4U2/w&#10;g8/lNzOqwGBlX44x558ZLMN74i6vXfG8s/jLn81K3L9NZW+CuTg1dt9nzbFPNXo76OnmtwlPSyiL&#10;wwY8OHq2ma/5vGb+GufI4by0404To7cJWsRm4dFf5AAKdUFENrK52p8jTy19dER2Lw/IGuKz4MNb&#10;Hxa728vqG1dDtkD/ZwYyAxAi55XiCs6vlVWuq61NTr85k6V7njSKTLvXxTftd+2/1++X5cpbvjLz&#10;+ILa79p/2+9Z65yHG/DtBGbaSLTftf9evyda27q377/2u9yapkU4ovECEQWXTwDC79qtvxnSiEC2&#10;PSgGWmiJlJq2QngHRIjotrV6A2PIjnY6lci094WwoZiuGMGdSVkZ2Mtdvfl0+UKa3a8YdM0TrizJ&#10;r4mF1Az5BFYWuOd1BcEYRNynn5ZWXoC/9s+mJ4QemC4W5u5kSQi8cgKBtbrobaTJbV/oen/2oG0g&#10;iXmecYrL4bBfwDGfru7NtBTpyi0q8PmM1zB+ohrqYW2bQthU1hHRkZ9/awSlXjbG7rr521bu22+H&#10;GZWA6Wk6IQVZiG7Evq7p413LlnZGcGSkGdzTxlxX/ldrHzQaX+pzZnqzigBHbdMw45Vl6Q4dNzdP&#10;9Ar/3BDc2t7qjCyKkyFGix3xF326E0tuNhL0e+7WujF43zLew7o4tVvwiemYLKXW5fcl4860erWM&#10;fdozmH9r2dua+fGLIX2z0GXv2XLyCEDjkNO3uTOJtDQJkhwhr+ujGTBpu45XwOb6QtjnXo6dffZJ&#10;Zr7+zIryYkcJlj99SrHNIOFa1eEhZH2EC76SaIhesUXJbWas2oxDtIpVc73NvDV9pe/cI2cD6L4O&#10;HcDkx8D0npCdQazlHvif8KPg7Pl955EVBLNhY4F9ajFEzzVZh0j9/cw0evoeJoz9Gfbtfp9rO7+T&#10;SCo7z/6OE3uHHEpmQ8/G8UTwxGf/7LRrNBle8qBOG/GVzsqPPBiWGKcuZ2PylpwgBtua1mnEM/JU&#10;z5wYH+ypTfDks9H8NKLFRun6gJjZXkD8LAwEr7C28SAO/uIY2ji0/z57lnkpXqZ+DDo/xx2dg95+&#10;9t0QFQvdc9U74saucMRnthHU4nzH2R1osEmU2lqtT+P093caTH4f70209GHKfz3a3X7X/nuWz/EL&#10;4ihn69/Z853Wc5vLS5c99+W6P209N/IAlv/P2bkgWa7iWnRKnfW/85/YWxtpC4TxSftF34is08YW&#10;CKG/REJDNlWMzbPyX88O/cGW1A+8uYVfj/PfGo9um6RKQcGv6gnicfer+Ul2nR2nULRs2jj7d4vB&#10;iKOgMNcik9ppEoblvzG3n0zeWQR4kr5eTE2lRJXchxDImBoc425uekNG/iDqsZrPblqNLwGI/qyk&#10;ha7ZnHgSNiDXjRqK8sAaO+Xxn6rNgfVuGY08xrXlt5Wx8JzPKxjnBsv4MckVbSKEx7hTfS6xRiNo&#10;YG5ItRlklRYlY5UY9z2f5y0Wa+Kilrv6Onmj/dfE2NaHLmgoHneDU7wWhRUYUlMINpRzIpou3/cR&#10;1vTCt8C7/344EoBhy3/CykQa0fSaGBJh4/O3NNpXeX8A+fhP5zWxQdim3x1AOcxyk4nPKDu206zx&#10;HPuB5YNcyCNBZBWXah9+P7WfP1F3U2LjQZlMeJ6/vso88vherapiVWZWpRGKOSi3ZhxRzIToTFhP&#10;iWCb2GCaeANzth1QXyJ6wS/i7fFJZlwNuzzMf3N+7DHxoRiOlX4h6A7LL/GOcaF04EafCHvy9vKT&#10;xPf7ufwJC7R7CtDk3x0XdQKLhor1lR8msyHwYWyhUclREitRtkk7Ffg20SHi6Q8uYZgNX791rOLF&#10;VYbu+LCKTntsCHulSqtgQ7istZ6aVHuKy+PFauW5MIOCcnq9rsy6qXXAVztY9ETn4vzAIfR1ppwj&#10;kqFI6+0Yj6gqbT0Ebn3esFNUVb+uFo+HoxTgabkW7nskIxp9TnDEKkVp/TCrt2BWVdi2tyrZ8t5C&#10;jDcJXJ3w8a5L8YpdRW2LuNuige/D5dmo4d/pbGy70mTj69SDl1zzV/03+dLdCjzsuFNCiqd0QAr7&#10;6KfMvVdyyTFsd9DLnaLwGt0ll4Zp1h1NkMQfG6uKmPfDjwVdrn5VsVU4t6+v/woUkelbiuZPLJA4&#10;ST5nxBdK6cMUI/VkJR95SIyLn5T7v8iNRhBXgIFkHF0KsdClKuiMRnVW6FSLG/KPlRsCev8F1UJi&#10;fX39V64W1cKsbr5aq4XB2gnzkyhRqND1FEHlEzyfPgNLioQtgcNqkVBzPRcko5v7BL/dWxxc1lSp&#10;ffzTk0YVq8qW9ERrWG1j7NTd45gJclQ4MRybj1Yr95VTlrHGcbOtewt/8N1HSBaIpu08fn9ycHwK&#10;4Ejj6TOwo14uX0U/6wmKBAUno7me27Er+S6nKaTNM7DyInrGRNB7hBm/LDlS+eGSGCYp0q1RffMp&#10;SH4hxhTrLsH7hVXR0Ejet7LTU7aiuzR5Qq1edS4hsQPdUxv0aLWYvXC4/DC7F9m1Xo+UMq9WNWpf&#10;TdrgkPlrDjdtlmdgEdmmZEp4twqtdVIq6O5iTC5JcynCJbOOpTOI/isVsn86BbHaA1gtx+raFSw+&#10;IzuVphn1aLW/yHJytAOnzGZiUVVSFXoHvQk/kCs/sGiITT/e21XToyXOf9vJHBk4ufNXSoaizDpR&#10;b5Zrr5qKYrmb4vnXD1WmBJVydIJcQJGH+W8Ov1uah522sGMLha6dk8+YbmesLOFHW4iD9BNtoJfY&#10;l3KgK5zH5vhvCXY9YmUF1PEkVcZKBCI0O//UU3LpLd9oLUcw+DHlIEr/OQSAFgCPWDk+ikMFLJG+&#10;2V6mwN4ZgH037y1Igk1k7QdP+pLPsNjZNCFNIUFIesP2qt64FpLt438oqysIlVyQq5b6aXb4vjw7&#10;4vz4wROtt7PDlLMSKeK41m92zOSapGIk7/36j8q9bvOSuYj/PlgZvBetrkkEHpPR58eYWy8kEe9y&#10;11vwQXLMlBu/7j6eUrQ1P0bOdtWVx8zbj6GUKkboq+y/vOY/6ugw9gW+z6c3yPii0p5m/0hYbWef&#10;pEfe9ppXuumw+i9DhuRr1nD6nhSEPoUtlaIBghHxLOqtQv2Y2UlP4GzenNC45Rkybm6HhZWk1w1j&#10;VCoMU3+aw9YVazzJv9D3EzJ+mpDfF5a20T8OP1Q6vyWiTBr2OP9N7PyAwmzO6rigy4eC4XH+W+OJ&#10;dKecRdPMtLJFENxgAm7it3Am9IgTmKCrgB8jvPYtggNaV0ELU67eUyVI+XW49BIfiOMoWTBHI9cX&#10;ujNDgi67QwW6g/uY4pEEL1Rr9pbT4k8rp7y7hVG2SQobE+NAjEz3Rne4TWtiGGwRPLzs/hnbJLek&#10;wom6yacbj9+YABys+a54TPmA14zGDOafY1vGoN/lzfBeTmw3xkey2QaZcrEM+bN4xr6ADHnBvQOd&#10;qMmqolvRqaYm5mzQgIq42mPybb1mrCviLec134bnRGXwqISPjEWOBNam7DjuFQ5HZ9gTB4Aj9L0i&#10;i8EJHApOEElo88Z36CYj+K2RJDfzbrwqTzK6p9MyhuzC6m0oYTNSs1XAWH0H2mNmU1wVe6gCRX2V&#10;/VdCxhFADlqSPoxvi0tgWCIAfTIoW9kmRsOXEo+42IKXPDsZBF7/lBzBncIJa4sCn2kIoGzw6Y5t&#10;8g5gGDmx/77+3JieG8dUonMhUlmS3iOPO+PoD/Wa9+yBmjK3T0IMjwKPthDi4Cm14ABKQtY6H+JI&#10;XqY8SRirm08AlQ2njpGAL6JbcDyGns31sBnqHPRV9l+mC8Lz6XuR0Ukssu8O+ePFEtFTI15VzIW6&#10;fDduYhh49gnssPovQwZJmfLDWQBfG+TlLBBr+vM10FmQgcWy8+xDNm/WjGAXh5VhxQHHu7R9ej3/&#10;2ATBEifkO67TV/lJ56WEwThXoLLO8eRbplPjis5G6Vf4ImNo9t7yOP+d4+u8qjYu5OCiMezjQWDa&#10;pwqdzpiPx31azV/q2pP6/hApgUMF3d+vBm9T6j+KKZMtnW8UtBPvlITMO1mUZ6lcg3b8SNdJ37fK&#10;JdL3XbtGgM86CTwf4328fTmdnkHiEU/XxDsxyuDX93jU+NS5YBWoWIOml/GdRgoKCpHp8Urq7D0K&#10;cbLAOmRzZfDXjMksJ/iysjNkDnDGMKRnX9QSRLiPKHn6qRBNyNgupfNgX4TQeAgZ5KTOjPHBp/vp&#10;/4lyYKKi9lbB/HWz8Ys6JofQ4G1TUF9l/2Vsc/pN68pc2jgeKWOInIFtSirpu9EnRvZTlQGR4wb+&#10;knY7rP4rIasO0HHg/xFn3iQhS67ml+ADWdfWDFVXcQly6k06OYOxrCtgTeily2D8Gdq84WnCBbLF&#10;TuF3CEbHrwll32B7OzuSpeXPpE1HKDPLWbiMp8tfurvIAEDXScx6nP8mNpWxWGtC+FRUx+P81+MJ&#10;hCcx44tDExvoXeZz3DOCv5at6OVkTXXM4S5l0wJz6MKpgtYJoRuq9Np04eF0P1PLNlPuvf6Hwzrf&#10;koz9jAlyoaSRxXjSSS95ZPv35fF2EPKPKPq77+Nn8ypwjJWs9XfPmENJsnd4lkRO1FARx9GLSWM8&#10;wACXE04Fojrq5WMUk6KeDqv/ip2GI8iF4HcJ2m2fXhMW8R/3PBcMQzyDOTHVXMJ6Q551WF67Yf6e&#10;hxdrWoUf8ZbH+a/HQ4z2f2MTZAX+Qo2X8finMr0B1XJqWh7nv/4+h9g+AyzqmR/ocX01fosiBO8Z&#10;kcXU871nqGno/kYNAbIeukLikTKceEerUoLWA8zRjA0Cjt1SdWelZnim/ptz/Cd7IZRh/HD4Xp7I&#10;WLQaGEoIUcppSNkYNF8rQ8QUuuiywH+NGinZwuMbc6RNO7kXT1YmYyb1PFQkpSl+pgm0a3JEEspa&#10;hmcMHPdM1QAp/6P3QXOmQYqUTeeeoXepkcV6zhBJ5IEbJmVaZ73oDJnunT4p174KnFkmluSgRJge&#10;cYR6cDPXY7S3F5DRBCs789p4QWy6MipHiWdHiXTOmhjtn8s67Kvsv5L6sGVl2Q22paqS7lOleIhQ&#10;o9FJ8nAEaCeZ4QBOSw07Df/kizVjIFZP71HK2xdFFr1aBYyJEd9Ex237TCEUPlk/Rhg/omCqdqsp&#10;IEznv9KaTZH+67O5lhtL5O9ncx9PgZ0T/9CHcDl/PiH0LOBs5ioIW359c6Lo91CaC/yMtN9vvo+/&#10;3IFUxMbUaD3vI03Q1a+64cDKleC5HjHYlQyH2JnKFSiaaPIGW/BGo/QMzKn//SlthkphuVA+yxul&#10;0uf+Q3bkFW7jTytDAUYOr1K40RyT5QznduACV7erZeHkaEM8SZI/7jOkzpDhSriCQj24JCSQS6dw&#10;rB+jPWyQ6SJQWWzQVaU8d1j9V2AW1RDInjVWTd9NAs5A9sQgwR4x5bE6QeTE8FC8OOHEAfi038WH&#10;3I8wZYvEjb2FlQ5hOiJkSvdVP66EwWfWGB2M5PkZ2Eb10qauG/kFgZuClW27YZuYZpWAk8tJW+qk&#10;rY7f/iuxzeVW1TVE+YQRnZyLIr5nhkkEg7B7nxj8xhJoRlafrZkYvrrQxJpR87cwBMVTVSpEjRbl&#10;EA0yvoDq9IsHWTcqx/nrq+ynlnGE1GOHQTMn2JjyOP9N7DQ7Fybz7NQ241nWcT+1Cgqmaqjinb8b&#10;Tslxc2+oCJJ4jn1l/Zfnu8ZuiFT1tBtCOyhWdnOi4HTpyGMsc2NH+TtnyDuOyMLLfcTvih3xjd2I&#10;8VP+KnZ4etH93fPKsPrLX3EIEK/hHz4ZxmWR8YgBx/lCiZYD4kgtZ8gICPt3iNFm7kh9mgwO3+SK&#10;7OK49KOr7gumODRnVJ/nkOmMD82NE4JiQxCwyTWUTXy2cYDwTymrpZ2Q1e+Prvem2YAygOHwCRkb&#10;LCzguWZdrRXp46TEE4HZICMvUr8jrsnMb9b8IbKE249Ig3gDvhF0Zu/XrU+T9lYulPn6TZwicHVr&#10;z0Gx34z/4HFVcCOT7SlXUDA99/R+dvh3TL0wkW8tfhwQ2Ei5fiYavHFZzZFSZbul5ES/pOKq2d10&#10;n+ZLeQhGMs3+GP0sRDpv0wzFOO+w+q/kO6QLqLVN7JeIp1MqXko56vKxFO9GqQoB2v/KxCZH6LDM&#10;HxImb/0mDyQ/uuyCx/nvxzl+j1OqR2plnludBEhNKTM5Cay3vjJo1xWMqjyaWl9f2SdaoxwHw20A&#10;kClVkYR7WsOLjBXpN0RHnzRTTsJvxNwcH4d5wcuOR1itpQRldlnbtYzvazP217egw/DqTDyujwkO&#10;bJosxSZELnOOeG5feKPaSVdLti0jhcWgyueniQVtagi8H/e4HxM2enMqyP9xvFgV2eGPmWvGIHBI&#10;mMz8XdElMYM7rgKycm/Le9Hx238Z23iMHQsFWVJbV31SuUgWLPxL7Wr7Y2KSJmrSRMuX1mHtdEGc&#10;xHsEgOQB39IFnecsH3GUyFpsU5FC4akg5LorkQwEIol+vHL9PtP+yzhSIky+i0qiCx0bZGwcs0MU&#10;1a0dGca+vEWxOwibWYLWYfVfhown3MEVFIrM7Zl0gaHhjVcR875msj6cY0PRRfbPAs8dVv9lyEv+&#10;AyFANqmvGWs9rToEN+HmThdYW4jNXDOMraRSh9V/JWTcDJVagfcUZaZB5sQToohPc+JQo7bHkIEf&#10;w2RjYpc1bxRJqmdF1/io7HV2eKHIbTxdYXAz5vqU2mj91+OOK1tzSuhhIV240dG6XfhnuxdOHL1i&#10;4QQr0F1yjh1W/+XdxOpx7pDab3VfGCQ682jIWZP7qU1sycKhOdlMb+6w+i9DxvFgeY8BmXbRpGAO&#10;phkfYno3gEiEJFwUeG7aXYfVfxky2bQmFKTCry16yEzwNOen5U3tmil1pvTFz8ePNQ0Ovy+CkL7H&#10;2jY6Os8Ua4pITagG6N87+lf2Dgo3k58SSe5JybdhEaFYXCj+DJmItPPC8H1B+n3jSSYy00TPo3FD&#10;f9wEovYnV9th9V/eHTnFUltC47ukbi0CEepUxWqjyGXeqHavsnypSixhiuMKv1n/NIZxiTSCzijj&#10;DfIiL1FW8Q28WLMaFeSa/6izwQaZmLJRAuJ/7/rFKmbwXj+zuZHpvqoWRj0yK1jOB86GiWo1VWWW&#10;Mcdl/Hk3cUtlRFiVCfhrOtI419DOIHCSC7OP3mQCeG2c3owOixvkOU5Rh1xwP8rAkJbrdnHrR2VF&#10;4SzceozhMp+5diSEqCY2sNNX2X8lBa+pXkSktiIEPj3z9NSEPRTRWrNaQ1k2tzyhDqv/MuQlxw/j&#10;a7vrUQEs99tSF0uiAR0lSwYR4de8GOsZv8DH6upNOltgu++fxn2SBK7W5Pualczvx2gzN9riec0k&#10;uFgFpuBSsY62z0vpxCETlPocNK8gQDxqMy7eYfVfxjYRycxG0I4iSDtkiNfa338IaA74OjH6JlfW&#10;rpref73gka3UQU647dOrJwuH7CYXuG2BSFKsWVG0mNizfV78e8RleLcrBHgoCLOOTxM6uGakz5Qg&#10;eNbIoHt8qqjEq7Z+cuZuujYBlCo0ZFrZ8L5OFb0pqs07qdbZS+7ZmnGdVC0TiRkQSdtIBekdL4Sd&#10;Abw/hqm5bgzdLC9neggZdS41FeXvk/SzfZpYQ2wkj4G8PSaklKeKx+4g8RAyDaNSOyOugL+1nyqU&#10;s1kORfnhthnYg9X+622eE1qfrtWSSJDoAN99zQSVXLvOvd/4vrfHTCw4CeSw9OnoJ9jaeJ5kQj4k&#10;WCRMOp+Vt9Hj/LfGI6wcd6hgCpj1uA4t35IrPj2SBKxp+NBXhke/LsuaNatFwWu7nA9tZ86Q8bBW&#10;dhERjA2nWAxSggfKSXFIB8WEDHd2lAUBMmvDOiyv3atF1vtY4Jigk6o2asHRPp7kGBSbmAR2SNhA&#10;n8ajlOZOU4qjevnP3ydkUjjgwEZM8MP3dQlw0iHHbHbC8Lz76r1qOc6SAR6SyXCyV38eshYQlY16&#10;Mad0B0TgAOzd2KhnyOg75jPXkloIjgigjxX5lpuYFINwORezeHMDJMto76oIbxV0/bGrk4u6VCea&#10;XhDhIxsHsS99lf2XzyG8yTRAHgfaT4dMlDwtOU7MJSdS9qcj44QgM6PyIeTGpVQ50yE3Bghn3rgU&#10;akrVVbMtIb8fQsbZmo5wVg+H27DNqTMJ0duE09onBo5SZ2Ff2Ocx74eQlfuatI38Zav6p9HQXbaH&#10;3yf7Q899xv8KZQRfRzeNyMJDyETVfXYPabWjeC9pm8qe3fPTCgZhbmEJPIOsqLCTFDBPMHXbmnWx&#10;ooUVKZ+Y4P0xuWPp+Uff4eKj8fghZKjTwp2s063DJhypyuRgGS4PKGxT/MupHNiGH1HoMvbqIWSC&#10;ulCkdorgMkXr26Lws9kpQWwxGXVBlvqe5xkvG5BfUBgBJ930G5APpSq4W20mk66wR2jxsJD3EG+3&#10;zP3OO/qv5CS/wLbjXvjyZaysPAw/AzkO+Wn5bftxh9ZVGjfmPQO4z7AtDDqXHcV0axLVbTYO7Hae&#10;Sc91vgnMk2SeF/tMvxDlGceskTbbPkOvVQxF4trWkQIzFvs694oMmuT6D9eMSW1fAvXLympq2IYA&#10;TbzyZwSTmhSGlPRmENJBy9PbDyGvXgGiQNuBlaZjCsPbmcp6QaZlDPmSgTE8cyoyeAyZTa5gwMF7&#10;vRY0qnhnYzT49qDQgEx/UrH455AXfydCbi8Txg3kygG89bogtm1GiyGRls35fA559Xriy9s0Xva9&#10;nIx0gYWXdsicDNcNjsjnG8icCzso6RF/cY2yAz6wytLdCLDFCv8QNzvvszXB5CG4hZViNM4Tp2nm&#10;E3mc/9b4JQrKvlw03iOnAme2InB/Yir1s9Me6/qSzqnaY+Xz3uD0Q14F2UbOQyCTJb1bnL77aDKF&#10;XL8i711c5ruMUvybjM8kg0fjNaPkY2NGex7lh9g4FxArdjb2jHMw/XxzNcddINrnQh9UUAR7l5Fr&#10;OoKicxsHW5MZpBzenKmdXnSlk/FIBvOzGg7dzZ1ZmNAL9+v2mfbHePJb1rw0xMrKmJHvC6/dZ7rk&#10;LNAbgA1NnuFx/uuTsI4nA+USNdvGN/xVPJ5ZedzNnunA5PlU/kAPHbSPVlJC8f6+pbqs58gHPYNc&#10;GfTlqgPoRE7XDRMfaBOFBCmbtEkAqfK9J21u0H5jGWS7IbqSkTltbcDj/Nd4V7ppUT8cyFLF4/y3&#10;xqNXpp6DQ1enLmSBx/lvjSeUmRQLwjN+tezTZfyMwBC8mZLd4477KqdvzYqQ69fGEZfHh7OIkv3P&#10;usiHs3gDec4XHxj7JXwUyeBBKPSiUe+e/lX8UZR2Z/l67cYptXvFBVD98eR+swec4Nwz3L6zbaq/&#10;e7MyZK95sDhUPysQ2vIYIbQtHPZobQWqz5TfC9c4QyZI4UQvemokL5g4VfwvJwaJUwbcUX53Zjqs&#10;D6cOw9S9c+GV1Jb7DM1T17+V+0Kuty1r3sPv0GN43z6mS0Xypvn2M4zhW5vvwqQ31bFBpvbrqx+P&#10;9rgQ+hTysmaykzbXd5sYWlZvt4YLYJl3ndunkMktSc41qbqoZP20ali3nDou0dLVbKGpwTzexGpX&#10;+iCbmxh0I0CiDPbJ473mZOxkgAxKC0LpKpUp12mq/zKFYQH4ZByUVpJ87FQiacDJXhMlIuZcM8YG&#10;3oPkGx1W/1WQMeWTOsm8IEDZ14wbpB7DyTafPFhwNACXPLq4T1SH1X8ZMia/nQ2HXA0q8uAvsZEz&#10;ZXeumeqASkZizW/yEFSE6zSQQ+oLsVXSigMyF7ZRUNhRgnfCngwSfclNeo5tNrlycAnC5C2ptag1&#10;X5R8KKi3QcYKcc028Tel9LyA3N/FIts+DddPEsJ3IGOniTvcAE6QmFlMz84zIk3pceNEEqmDlfRP&#10;4zCojVSPv82qwT9oMmAriE69WPOie84cpgXbM3lXgCM0vTye+jEtQSSaQhp3arasNVWTnmfuxW6n&#10;XQymPM5/78abmjyuQ6u3mJsPB0Jt13eXwzFTpmtl7Wi95RcE8Zx+KIfD1qKNZEe3S6TiB1tvYyfk&#10;dtkXR5lwNhJ/Rkfsj65XD85OZHtrS4flWkyQChKW1ciMKGB1dYFNcw3YcTfP2CZ31ToPlbR7/RUs&#10;5I+dVieJJOPTtolURe9wh9V/eZ9l9FqalUU+N5KPWeRQBIa/sa95fQy2AyUPsb1A1vq2ZE9yWyZk&#10;sLO5KqjCc6gCvRS9/Q22FzGLRKGJx7aoKYXZ070wbJX/pFfTSuvFPi+6A8m/mUe6YHtRH1FVtySy&#10;VXto2mXf2Xv9lBJgwt6DwFWrX56DqZ2aJwR1MN6pZYxXBckna0Gj8/gweuaw+Zsf5kXqdJpROCbU&#10;byPgzHn1FebspAIFi6JEgj1bdxFj2Z5xPGt7jwfyYFNhppgxu209olpCUyq1FYvA8ZI9vrx/8CXl&#10;2Osh+iw5JW1CUvfiTUru5+1IfWXGVa5Q6aRhxEs8VgTIo/zXo/HwhAuRam/SVD/vFrPJclFGX3dr&#10;//Yye9Lfdkroq/B8UOyCLR3Q8RGRy/6QqvtCz23brivc2hbg8E9FAJUAZt4erjSIm9Er7CvbsKIF&#10;hj35l9A9WsTH80HeeF6QxeipQ/ub9+eDdCi5P0RY8t9WDcg35wPXIlxzvEUddld7yEwmEpcPdY1c&#10;wwVJtzDUeJMMsPHw2flQBml+lpPVU3tURIiE0GfVwGTDPwHS9KrDO+66QRpX5gCEeqIth2b5Hf5R&#10;pVMDZbSaJXzcrYUG1/l4Bp0uPB8wHqs/LFDaSDAAyGDrOU9oSEko32DcsAMaETui4vEOqjzRuL6e&#10;D/QE50xjkOz5TMBifyc9bZCg10yvIUMA/WSDtI9mb0ONQidSFvk2r1N3N9kifke9KvSO+ap6syTr&#10;VK5tOA7nQxKQE3MEYllWQOv7038l/tR1J2FiJ0WUuz6LKphatkrDuvZBOpX3+QMvP8FUoWzGCLn0&#10;SDeFLeukY4o7ZSKytp5nxI3dbEUGS3HgDqX/SqpUOnqskzh12rFeJ+lbbmdA5riCM+uE8I7CCEWV&#10;44auF3wAVxJWrd7kikNFZNbPEqnOo05ImrhzfziCWeNNmF0wiWe8h/hjevcUeNi2DC8DfEyfVR8F&#10;FJQGFF3TVoOM73j3GVQZlP4wKh27uy5VFkVgUArBFibH61tNyTn/mfh8AduPFwdA8fJYidQ474qH&#10;HWlAcSTPQ9vcl8+NCraQSZFROnVbw3AvD4AEJkWiPL3M8gQWo9bpCQDYengSu3cYFUuOvV6BIo3t&#10;ZCNPU+f0MczhSo/ZEjboWpiqUeIooPJQv9tcASDTIRPeyw6Sj9a5fBbBsrW4XZZCawxa2LR1TiRg&#10;92b8/ALTWxsHmqwZe7FxYWX5Hu94lP96dCXkKJGtnAweddw3XWQaJCbdo6tRWHn4hRLBUvTbejhm&#10;SZxkuKeCfFnPCSb3gU4ixCkWcbziU9im9vGgHKT2NJ/iycoJqynTjR3qJSdfJKCczYcUb1dH+qAx&#10;D/PfHE7DA+pW4tzJBeyqew/zXw9H3Cepkc2eaSq3u0SedNmz8CdFXT5OBkmHdajJEBgkCfCb0ZzD&#10;2JXJGZepHLeDwts8uzRpUsMQ5lP4xtpK6Ug6qBp5toeTvdfDZySgpILYRpIvM7OxYJKGah8J1hUh&#10;1QYUzT9FFRyMqjPjr6+t/zIdLK/WThXY9cPYbT0bk5wzpWInUWCGvgGLp8aCA7EcM55gwbAZNgdp&#10;Eyur0FFTrOcs+au9in3ZWKD4uxOzVHi+yYn2VHdWJ9l1tPZfieRF1J1EzHK6Gdkz6BpneCeAAFVy&#10;7wR2EaXX1WKmp9ary7unoO3r24694p21q4tI97D+silwwfpVSyDXFuMtaOyqYcjhZ4AvVRfSp9N8&#10;PelEy2G8qlOLCvdSS4OUM6XkoPyRVpgRG/ixHJMrX0Eo5Fl7q40ujpmrkovbN8XpQT1GA0095K3W&#10;/VGZl+sqNo20DvVCWNepVg358N5TdKIjYshSo0QpV6OFwrgP5o5MrHiTIOQb7kl8XjVigsma9lwm&#10;kJBatwT6liR6Y4X2lX2wYlEgsykn5qmCAiAROXNrxWp88Oo23ifTf+NMEhOSqaR1kfWuuEB83aP8&#10;9zj6Wt96mxOH3YGCO+BwtknJ/2YVujQ+fR5yIKPAfJoXo1FV8usjAfrjaHJO0j+MpJPr8fNoTms0&#10;biE0oF4Wn0fTWCzXiQJb8tl47LseWCWB73cWAMOKt0pFEmwpJR5LU/MMQkaAt/hc7sclu/hNHjke&#10;Jd9Og6W+9XKkAMV1hEDYUlI5NjR1iglxpqOq45Hes9w4qAs7u7qNj5ss5visysua2oMvxvWDWBZq&#10;chR70LHZfwVuUfD5bnwWFbInsZL7iRQeD2nrtZUPKNySxQUkZFIqfYTpfc3zoRtXgksoZvmNvkox&#10;l1MsMBFVZ9Mp67we5WfllGkp2NGEeynNXwW1u3oxbkCMkw4CSRY+rucIkzh2KmnEGlWJtJCgEi6S&#10;96mbVbgbTZ+YiG4jTyJLXoH0iFaW66jHNQptnTiGbBoeiBcwbJY4Gqia/XH6yvq+kTf45ox/w23u&#10;eTkKO5fGjrmp8rf45+TlfZbJH3AaZhyHt6g2WfHPTaruXUv1HsZof/ildnbCBfknSn05nZsNF2j3&#10;WfqMqZEMhz3zKP/Nuam4IFdE+n313fOo43qQpcYCTs/OBxAUNFCLKatne4t7K1sofa50FXqTGaQ0&#10;pNT4YdC0TW1owkJOkUmoU/7HhcB/0aI0HTik2eSl3Bca9noTK2rEED5rsstnlMWj/DdHz5s+mdqz&#10;vifjpvdEE21uwxMwj93oJTi2HRdqz69a+bcEyhO+xjtOMcJ8R5InHXkd/hvrgZVbno28M0eOPepE&#10;E+wlVy7EqaXKt0fJSWKEzOKhhNUQwbXY0fomHup247OxZtg5Q/H92B8OPkT1eT0In4z26L6/SNG7&#10;PRH4DKyvMZoMvm++jbMql0aP/vLoeL5HXBHITEsJwlUnmIVcFelHPg72d5XdSs9J3si17Ch+J35w&#10;hLnIAJXAtCNCdrD76euGA6yXdUKLDLintyNM8j1SmuIyVDeu9tnRnypofD8AMH5ffjJO1BOaoIWo&#10;mgeMDz44s6gkiUlxBURyYPLTviHI5JAfEEj66PuGCKJJVT7ENdYQjH7rtqyD753Xc8Ih8R4suvis&#10;nHnN+6zkUiP4yohpZW2+p8Iqr7BD6b+Sn6kZTGISb2+/ZIB+TJSuxIRG84J1U8mItvtTZaN1djoU&#10;4zihUQ5paUIPx8vpvJfGZAbIoz3mQmREaU2xiZ/FsVrbIpHjtdGoal2CQpxqnaFd5pRKWVuoVlcX&#10;kWufT4mFPD+BkCezzVdRvDfHIAxa9cIDLHoYM2hgtYFBBogmXeMZK+2I7b8CvYClctEfxsraPgyl&#10;2oE3iu4a2H84z1L7Bhdv8ixxDSh0n0iWH7p/mELqVGxQK8Xw1tXe7Wtf3wfCIETvwk30eaYR2PqG&#10;LmCo7lxeb1lK4V6F4QYa2Z7eRJibHCDieMjuRKjhomL02efuqAupfcmYMH1zMH2qASWZCN0v8QVH&#10;V6XioBgmFCrRQ6g0nk8JxJJDjMyVqkA3TlUtZnl4xGxf24edISgCWxqT5vCWEfPNzqg9S5bX4XmL&#10;c15TQkOG88cnUb+aAo0bWd3vxkMMmIK3zfcQ6sfFrEqyeBOnUOPncrSSaRYPTWA1IToSuKCMtrSh&#10;jT7bFzX9ScciUVa493oq1A88GTr7svElxIvrcP7hXDPFP1inutUnLRA+6Yoovmj8m0FjtLreyJM2&#10;mG4TSHT+xsDuM0iqJ1Sn1DKR7pX+ROiZJ4rW0Nkkxe/ow/Eip/C8zC5fKOVX7/hxTEhoj7jmrfbH&#10;JRlOvhIFlKfC3zwtBw7rC3Qgt81HoSJ+d9/SdS+NjnAW8f/F3HDvvkChutn5s1Lf+me5BM+fLblo&#10;8uTOLnopBMySfo/IU43ZUzW9Ska1eXNIBv6BTrzQLjoMLSsCJsfwhS5CrEpt1UMsSjVvn8XWdFjr&#10;IjNxLaN0xZuwZKRNCIG+g/1XkKeq4p2oDEOJOnSjjyYJzjinnk2NM5Z10kiCWMqAqYNzQ58nmHSE&#10;JISdb4oq2mfV4CxOIWHrrd8JjRpcBk6UfWZJdSj9V6xTzVCT0XN8twYuqjFwMx2OeZhlRoLSc9wm&#10;BfYX1PeIhkiglQtW+8kN4VJtF/SpusB3ZsH/Og1RPoFuFm9iYL7ALXFHNb0TTHWZDCHgpah/ltVk&#10;tqyzVZwO5ZwByY9sbRycvgUXXpVN/2/5jWoDbLWgf1WE9BO/YdvcfkTNpHsWGuSK+h6LJfu88xu8&#10;pPZv0iHvrs+BYQeVEN9V2f7AHolW4cC+XQ9RPicXw0efdZSihtTZZnKB9YwKimudcjgiQ82fRPYL&#10;BzRoAt9+nJpndKhmhrEqenzkfROmCUQMjpX4rC7ea1oZ5n51EoMmX/AVGKQlrboO9yIF4tmuJ437&#10;0daDAQaUSjdODdz+RS6/dPpMSNG1LttS0LyT+Ej5Ice8wYTKUr2kaVVypEe4RY+m3iBmK2JsW0Yj&#10;vaohZU29zA43adle/3hzcIdnMCETy6YykLyfyAY3TtSdvN0BS6TEl2mhK6Z99AgmAVBVmmpXYPu4&#10;0Vf0yZVus0tJ3I2G1D40d4WsiCwyewZT2xSkqb7VnZeh+dn8pkMWhcNtQszQb+KEKE9vlwz9V3AA&#10;yUDPFvHT+2eTnua4NBJsu0kOE9BXeKJLk8WhCV3W2fkNFYmqKBlYla1hn7dH+W/ODaac2eqoa1ff&#10;ax9NHAiCDIZB65/qIuxRHwwXuRey0gyXPS7zWMk3hgtDyVEbiyE5KXRPUyUxKVS42EvEQNckeKjA&#10;wHhzxLaOmDvtFqUzymCPN3H8NMLDGqHFcT6kO/D+ELEaE8Lz8ULC8lmkdeAVY75raUxI/q+YEEp7&#10;OyaU8apdSjxEdx7q1IVCjusEZ/aUciXCthRFID0hCK9paUyHFL5EPMz/TJVnmLDpDGurMXnr9Mx5&#10;VFLlWMrp4ZF+OpQP9IfS6RjH8NE+oz90Q24IiymhPTWGQPobqkfQggoU+r6QEOG0IkIqL2r1qD36&#10;9WWyNnaL5hFkzte7bhoWLFrJmC0s88Z72DEWXEBuUCs2RbkTJu0yUtbTDKuLI5DAluY582l5Rn9Y&#10;476/F8ndGTz56lyTl4iXG1/bVRO62cu+sg+0wJai6ceuor2OXWXO3/AiioD+ZEC8KKimpCvWsuXG&#10;lRaw9tSXXCyZ2ylDpXyGI4ylCvxTy9Q0AWWz2gmobmcdR6CPAQMmKuALaYVXgFyl3FF4UYfJHZRY&#10;d53ECglq1J68iDDtm3qu/+GfyqxPWsD3yyvgeNBkTAjbrXfzgIfwZtB8+RWf4Xb4SeJNjKV+tjm6&#10;ipxrx7B9u5KFG5fFxbNXzkp1+E7hybQRXitRo11UEj2b2bdarfSdwlday6NV0lzRzSlRqNA+VpiI&#10;8rL/5XNoW/1XzShjp1/qdauKCtF238pwDgTWD7qkmlgGar/GNXbJpbeTfXA3UrsjJ87Qeq76K97n&#10;ZGDEPFSdt3ATSuAcgVRnyRsdq88guCYlH3JWDZj0BOwCYHVlQFydvdFfT5kiepMsFSb3eJ0UtCrg&#10;Od4kDtlpiJYmLpI6+Dk4txmLIEcQneg5TLw/9hxc/RyDX8SEqBjt2gmtwVSwO2YLR39x9zPJCmoH&#10;Pd5kP7vQwSzWBYh6eDV4aQfkPFr0lrvOANZYYycVCCyjHw+HceNR/pujCSWlf+sn5cGXirzLaML3&#10;MVn4TNGXR50oi0tEyCEY71Atsql8qGPydGr19HDZPKIY42bBOtAvdlkNF4rt82bjFHBgaYiCiYp7&#10;6agEX8mHsLUX1jXKhHrDjs9Ck13W4P9Tu8d4yGf7hIg/Y7yNh8R4C6sdm/1X7B4KvCL0402so17X&#10;wm2xDuxw0vaeQKQDGQkEIF/oV/BA7L6AiUjtnGIp+/1LWKm7NXAFKH1Gs8WFmdcQXzi/aSlWqPyE&#10;1KP/gplK3/co/63Rrhuc5dJA8KgTDmlrY489rmlhbGGocDaXEx6K50meST6tWvfAxGU9R5iET5Jn&#10;Yjns+iKpBQ78EKbadCGwkQeGAtO7rA+vN7GCls1XhHdCRXkCF6xso1ENYRpjNNpI2DXL6ON6EPeG&#10;AB12BzGasWsnwe7vTSFaH4KVFzbf8ibcoXuPKRJwyj7azxaGwdnpS75163zl6fSV9V+JyaVek2yA&#10;r3aMcQC5NgHtSKVRKyGRGpTGF+GHDIk8o5VZS/EfHv3A0FRTq3YDr0E26J0PqxpEtYpBSI9gqsNn&#10;sBUStxXnWVaCWpF68aECA4daWpGQ2auiVLxiDmDjQ9r8/cQi7a5CaUedWidEVoL1Sdh5lh09WiZO&#10;O4eM1ISzo5ZAcjIrAsd45tpe41TJ3URTo6DwuXNS8bk4i/qqSioW3C5LAX9bUauaA+abuuc7iO+y&#10;zn6Y8ZklnyFMbb8S73iU/wZ5cxY4Rjr50Blz86o86nQkljpSznY2XjAFLnWkeA1VK7ksFocgLDOg&#10;6RqOcyKUYccM5RDMeKX6oWOl8sHb9eiYBxmDTVyDn1MdNZ+METJaNNW/fVr9PCjKvmTL1gUuZc+H&#10;kkNVXcVSiJZmE8PLbp5gQjd/MrteF2WHumCMQ1N4XAZWdXdxt1dwyursCOUQEMUiucIOpWNcrtrM&#10;8YJXfncN8+C7gURG/w3qXvanQ0qmShCFUNsQOH9RDLrvCc6e0UWOWWa612KXh4TXKmDWofRfhjk/&#10;S3y3u+txVNSE+Aeeh4Vq4ey+YfyDAD7C/CzXp0aAt36rncTYTWP7g6Kx7ZuuLMrGSWSv/PlM+2r0&#10;lmbAc8UJKZb7xhUdtLBvaIKVpW9Ffo7w5da+KR0sDib+h+xG/oj2lb+W3lrpl11ZG5ppEJ9CgZtm&#10;OgzFQWXcc5PdY57BJGcjk3+Ive33AmATZnoFbRG3EKt8Hym3MGdVxh8cpVNH/xX0SRzdt/Sq+X0X&#10;eGThOGNGFcebdUOcOk1jgkkZyH+2TnIdU++EvzDhdT9Zmdvq4rXlgqz2EMHh2hvCZuGYeQQT7Dkd&#10;+2r/rdntSlVv+R5kjql/s7gGjisRxVPc4ra0NkFFUYbZTZp4/X5kdgpTU/rPcvbXAL3M8bPEOu0n&#10;pQbO/BlWflsKPmd3BdN1cl17VtppOo+VDB6U8Ai32CbOj1Jdakcf7hYbpKd8Dyoq43yOU/N8nWsa&#10;CWZi5wmg2klrtHXY/T24yDP1TG6kiNI8WydmZToYIPjNO4UHltqtQSasd/NrKf0ocfvWXYast2qh&#10;SGsjE44KcjZgXv13RJWzxRiyWC7Lp3RLkrrTFwnqKTa+kCaohocHzKufEv0iecJb9ydmQ2oM+KYV&#10;SlxhLtHyiz9WEa5M7pnB6Uf7KcebE8TEQdtZQaN0Fs7V70yCDUdpIAHYkb7zCOR//wh45It4fRpE&#10;eAvJErGdh0RMpWDHQ7nsn+8mGimGacAcEnLFLJojbSiCuymGsE2IeHAKXoUm3sCEJ5jFE1TbPguB&#10;JWXCaDq7wHrAaxYsgRBMiPNHqJXxZIK/Rna4ZciJecQC+larvMWpGm9DTZTepj8CHg4ZLlRL0xR4&#10;YWwZDTt7ay5sM6y+jNtiBFlr6jx907SQhu5AgdmPGhUn2qM+BO8YbZFr+fVN4A7lXpnLQ4XfNGWq&#10;mVT9pEeEd/vewjgUo9EzpTjlDPuq+q/Uk1Xr7ZQ46LshkiQ4V5KJJvqz/5hMAGRfvbgOov9KgDTs&#10;d0EGE238huQBhGOukJ3rs1ETiq+0j4nsvgFJ6DYFiBC3fZZAKarQwBxHZnuIFpInkZypN/YHFOgU&#10;2XrTOoiCWxKAYycloxpmfxOcneLuJg3xjFrM8wz20R6gq426E9P6FIIbRK5HRqkg6WMR+YwJPTv9&#10;S14BBkHXY3W+pTFrnaMUqsPEJZCeTlTs0CQewjy8WbjFTqzPkinScUumgZOmyIl8od+xlPlZaKjT&#10;7fLZa7R9Ta5w5sXDdS45G0itTpprtofq+BpuW9KB7loPjtWppv/y8SQU7y27rBMLoQrppJN3mCR0&#10;pOn2ErdUoKg13iATU0LtJ445JGk8xNDcYEJhaTgXgT3Dreo+TX2wmr6fpDHUsUep3HC7MAxY33jz&#10;IUw0gjSLr0cQC0JlYoMPKe2z4xb5nKy/TvZDmLi6MmpFQGgT+jgcCUUMmFfGSGYDfqh4KEX2SEOW&#10;gZYmJDivym++41FHisNRY8NgKMxt4chCdNs+iSINJIT1pHrzGVZYGeUQd58lS62KCXLhBROft6/R&#10;vYfp9SZWiIpSDxjQqCgcJMw8Pcp/PZrI0U4ly+gjDpkTZuSAMDKcGw7VISzFAiy6X6+Afka0JHb5&#10;JRfG36tmoePUXjiFCg3T3X9NMSLm5Tzle71vwwrF6WrbKmgEwL8patd98NaiGF0JRf7mEYe/foDF&#10;YDRKTWi9W6RGqjppgIfzbbmAqLjpC7tfzxkm25H866oeoz/Y7r3mnHHO1DNkTGjx+3co/ZfP6DzX&#10;uEE3zyjlBrgSxmevKXt4oqqfCUh4w/k4b4mha8oeMWPdYaulnB4Wz6QoNdSzZ2ec9EzXwhId/9qY&#10;OOGV5CtlYtUZp6kXWfAxIVcgPoQ5ZeDVrOM6cAoRxmevBiH52moxLCRInzaP6DvYf+V+EnvFZIg3&#10;OYd9nTiIHOlTbtimDWFQpJODHocVDepQfGYMDe3UYQ00cs/To/zXo1lyzk0uvAqjeZj/5nAG009i&#10;LEVR8xC8C++7Dkfd8nDyfjZxsw//gktG4BuUUYG3De/r9pRwVdjoYk7xUlEK2VBcQBUzUEpwr0cl&#10;K62y25Vr4mBWB7TPkh5Sf/KT3APxLQ7UNywlGYI+bKYFZR2WF0WOp+U+bDok0lwU2fJpEhIckgW4&#10;mgpcPkFjoVgyymBYGc9OB1y1BCvej809QbdwEuPiw+rv0DUgQrmw9HzKOl8wHzxVNFLMV1nt9mFY&#10;k9cjs7KvltxGIoXxLu7/0MGfrVZZJ94Z/C09vqzKOHrCxoexRDbPCCzavYeY3qtsAszOeZETZTXb&#10;evATpCefGhrx5HVv6abD9sakZJf6dHci6r+SpHTdtI8uJ2ZTNNl4exKIyIvbN7DqN5eaZjk+HyL5&#10;nxzYMeOLnxafL6G8/PDFOSwLWdkWYrkEAbO68xlYerPbc8Wl9Vu0RJ0F3FFI1xxj2qyrRYi5RxEa&#10;B4FoPX0IlsCGayY5Ir1mklwh0opi96hf3LIbuTUd4y0oGc+2shtOYDdmJDfbfAmqzJc8zH+DCBBb&#10;ZDwHQ6aXzozBediJchBQ+NNdSUGH2cZD4YB4FWLaNCqienDF5foUzx4S/4mVorf+5ysnCchgA31e&#10;FsVdruXTHRnJmtiyj+tSUqhzSFQT1hVv9gA5H+omH1XeQ1/ZuNUgCBslLbnWIzJRZpSdy2jNP6Ht&#10;7dMK2ManOTxbuRpvD/1Dx4LMLtzzlpN99/qvJAAcS87oJFOARW2QodDMf+fUIDm3NaufaaIE9neX&#10;amysGybWlaMxVLqlLb/szsfxCDCLEo/z3/o+yVUpkKVzh2Xw6fvo416FGkbZ++LvHjHHcXUFphKO&#10;sr+NZTIcE2M3ORl55yn/lsf4Z01MyJpgOc+oBZlMM/ukNBFikwk/oEOleQxyGHS6PyYlK4kJQ/Id&#10;ZKpUzJ7xjCmbfmGUxPJGr4OE/GPTF0iEJwRUE6O04szRztgmGcxhL1iWiu8a5OXx6D7W5JVS8LUB&#10;cUJg4De89AbynPW8MGtu5HKhm2Ln3c0PZPwRSQa0KZm022H1X0nHeDCFwpg1p6trBmAb9dWfhnd1&#10;9zGP0fb9NokEL/xevAvxGl+CsqFzIQNF9XrKHG9zMnKf4RkZ577Qtk9XrZZEnpyvWqTGDi+n9gZH&#10;ozHHwJEue9tSTGCMzmbHxTByKBvZ4FEGq/G2MknPFLnPVCleacWg7pMrJlpcZnodX5eAqjPsxY65&#10;jFfptWfFVRk7P9rHw5YLc+qu/g1/7Psjb942/xtMz7OvWGiPPG8kA5fYuE6jRojrLPdvIK+E7mv6&#10;5glcjwm2WFeRtxMIYb6B3A43kLdzsHId2E43VDauA2TvY19l/+XTgLmXXj5l8Cnk3wgXJas0ApkA&#10;G7bxfkEFye8oHvQOd1j9lyGv75LO1yMnaInLp6UR7JCHRZY86yW2dYDNNw78bn1MTlW4syYZrChB&#10;aQlj9cJ1zmvW5ZfGFz7FHrRgI5fNQHruTGZ9WznB/999Vr7rts8LZK2vWyZMbDQZSO437lsJTtRX&#10;2X95nxeZSCPNLcmJT0+Bi/tXF1Q0AlxOBvmXyt5/AXnKRIq9MTS3T+N3SjKgSkt5lg3yIvaIeNBA&#10;6gXkhQtxW9CW690EF67TfxeJOoWJ0sfe6WzgMKUbCXZbXAedbXiCxkYS6NoiWCiTKFYpp8g0lBny&#10;HNuLIqpGvD1yxqdZVH2aBLvx6TpVtCBxzyQC0iRPvthnem6ofGQsim3ORrDz00ofTpT8gQBDKVse&#10;o0XkmcQpIt/54zUTjoFwErIS65oHaVQ6ZTKKKvOkoK0UNi6wNmR1Zn3BPakcqpQP1WFu7BET0iGL&#10;5W7sueb2GPy9WrOylGPNf9XzuB8bjhFpDfmYlK1NPhMJdok00WRiCm/WTNDDujkychfAq92MFk5R&#10;cMc2z13WMfxQbyCr13ruM2HHnW/D01WsNQgQNW1XWThntHHPx+rXaL2p88v+K7mnMlGtOZ4+TaMn&#10;uEdAPkwMkz0jhkrFwl3xgra/wzbGrMngsBmLl+L9Po+oTCyKmy33jVTuljeDCoqd9LGEbPHSpXb6&#10;mjp++y9jG75t+Yy9sdW0kGY0Yv5jYnIvbtqQenjajsI9nJckXTSDTasmd0kmVXyUfKQQBvdaPuNJ&#10;BvZ4+Kq9MP7ueWX4DmzEkTCgcEdjRQr3pjcbGayLrfpj/DeGycrCe3NZ2RkyppFP7UDaBhmZZA3z&#10;hHJKWy2RXu8muoPd++hpJPj0RWmzvWYYfy/h4eEyb1INXkQ1IZQFnciFXdjR4TO76tEhF7d8d4ZB&#10;OZjUucPqbfaCXyDxlZAX1IQU7t2f2DqyALyRRKg23yIxABYdb8PxmMZzfgFbhwvmuySg74uie4zD&#10;Guon3Ns0IDL++lZtxTyUs/BYCtOg/a9pmyVtKTJ8mjUnSmjrSYZ5IwMaRLhehU3hfZ+nTs39V/IL&#10;dc4xK+Kq7WyQU2IWpdMt7aBxuhr2U0UfDd/sTeMVWi2c1+xzbZhIhEIkO1xFrB53nik9AhNHOOMx&#10;MLepUHLoPo/EprZSXXgiSmiGCDgoWVX77PzDn11zqxrxrXEYVhxRuNgdlfjgz+67Qy+x5Dw6j+kJ&#10;vED22o0jnebwbPAWuQneU4/z3xyvuw4qF4pw44UHH3GqOF1KC3xTP7fWbz8oNapwDu0Qt1iQohvy&#10;lemkwiBGm7gTxe8zJTiX90CyDUSrrbl5nP96ZQ0KKtPY90W6nFe2Th05GE0Ciq77wgl9d2Jq2IRv&#10;vokTcGmaLz1FHwbyOBMTMqIkfc6q+aITbaMWQgdutwdOuWlyENOFWs5rJqRhQiTrn4z4/mkokxhT&#10;bBe7FbcCzYnBOxyAw49JAZPevkDed4fc2sreQzv9LoKAPwv+lZMgab9sFX/Xf3P3iQ9hhOR4BHw1&#10;M/I4/63x4CA0VfJcOJrmSB53xBx+IdF+oAY2EvptoYZVORI7bjLf9DX4s+ym8baKgd9wfqKp6hwS&#10;7xLQ3RxjFMaQsJOPiaNsrsQvgsCptqPpkZrqs9FX6bUnjoimIk/yo4SsYznLidrHg/c0fFkeAVbT&#10;pMd1aIaiY547gccv5WHhlKp01UyMhY+Gnp1rKm/VMOkRRsHaE2pU1UNGPyEz+LJrIDxT//UcKRXP&#10;VmIa/x+xsKB5j/Nfj2+z4qA+oi5sdzUby6UqQN3OpRp+pvrMUboiqmFftZhHTJz3gOK89CvwaeqE&#10;Oi/C0eA0R9EhqYt9YlLj8qzC67Pt3oUjnCFDMZmQRAiEaqGWVghrw2ZIXoSUoXlPh4xam3FzhBAs&#10;33GDDmvfHbKLsic/u6lKvMSUx/mvdxMl1tKP8bMayeM6tHxLrYycwypVbNOMacZgVY4UCJrw9M0m&#10;XONOojyGgjzHDsszMMy/pC1FehdveaPuTywL8+31StIgs33DRIdmKL9VpJJ0qi6fPSEB75dvZJa/&#10;CbWk7dn/aGNiSYAQy3L3Z9RCjmlpWCScpnZWvIIYSGlYWJr0qe+Qybsxp6Er75umKEqOQQWONcNl&#10;too9HjOxVBspa84ctDkx0q8yM4iqZwSudZmO376bMG1gJmfEuE933u1uMp480Uw9QZWctbv+rv96&#10;H0Wi9X16vJrGPK7Pzm+x32lkqBN6YnEudUUUfHaLZFI0ismYeLzHxA1k1UbluzAicAMXNmSWz6e9&#10;HNwL3S1L8o90+3wbjal4cofVf8WaEYSYFH6Xywa6rqZeknwvPw3tRzrFnJj6a/uxvOCunuuw+i9D&#10;ppognQaUxFMU3zgzuMaLUp/GwN5QQoSj0qFUK332inm/DRPjObsj0TULE+mztFMQ2O0yGa8M6Qdc&#10;BPok1JBSQ96kHhGXt8B1GZHJ1ZyvEAI2vTeb/PEbXWpbGd2J5fwYEhbgSJRtpvv4mfo4Ku9C61pO&#10;4HHP8Ok7G4e3uG5kmzoy0nvGWdiaEMh8cso7bxPqt+7QYfVfuXPkN7uq4AcdEuCA7YQo0d5KL7Uf&#10;YG17rHZmgR08uXdZBkfISG5ahfhdKrD7mpfEVtxN5E/vE6MnnCHjNX6TEEh/cNcYy82FrdQXBVPI&#10;BBtBVvb5yjSITNrFymOmOd5+JI24c55ZJ1f4jT4fHv469rTds0PvuBm6CakwBk7MfTt++6/cZ7TR&#10;answd2pCxtFmRvkbba2rc3BG3s6zg0P/zku/nQXFIWqPVJLk+Xqc/3qOynJNbZaUELUO7jrzeWX4&#10;D6zk0uUnczTnytB7bYARMFBrq7abuu0ieQoxQXWhCpgdVv+V8+WuO0U+B28Q0w1/Q0Gmi4bipvEY&#10;HrcdammUFgEjtdQ8sMPacITRBhfyR2W/bDjax5PxMHdOs9jGd2jeCdnenrqQ1hQy/PB0zbqQQy2c&#10;JGj1D0m8iJ09xynBoJ/FcIoG5qdhcFasT3SKhxLuF5CLjB+eTXgwPoOctalvQsaMsa4wj8DyWEVM&#10;ftsYewh5PXyHNUNbNrXQfbdbMahSk5XjNSMc3mAbx7/tMBplchGYdmouSk1Yvc8H4aCiBmMb33Kd&#10;705T/ZcpbF7cdmTvuFrqUOPy7johbYWZWEFm4i8knlrZFDpPgmUVaVeUSHYYsuThC36BG99dVHGY&#10;mUYmtrGZi7Zx5/Y0YGYCfZrCJGrPkLfzj/sfkyCpA9ccul3nqfv49fxJhR0U8Z3+gpcKT3VCEVvc&#10;hPWsUKLaBh40pl4LR5BNHkX90o1mdqQjTFa8AAkZ/G6CC++IW4oCGbm2QQbltizHTTVebYfVf5n7&#10;k7pS+0FZXDQJnotiq7NDnCBfHhM1z0wBpUJQjHbkkdvuEDhyoIi3+N933B+td0KBEnxO/N3jyshQ&#10;kW4RnJB/B6XVynCvlQVBOgrcpzGNpYJQyhO58MeVnSETN7ZTUqX6PexIo7tqScGnkVGdXeFvVHQi&#10;5+2JPePB6ptVCtBhUVjoxeoOj1EyivvX42eQl2tMWBQKSCdRGAHWUixKNTA9NogTgbhcrpk5YOI8&#10;xzaWoPOhgKzbSNtGLsWyPGYa28RgQfb1zscP1zwreI+fRgh6M9DesNz6xCADez3n4wtk03ieV6ok&#10;fO+WYNLCPjHlcf7r8VxSaZ+VGgThjemc80jBlDaSR5XbJWW0I21UlSejVD54uB/raBEZL9/03JHL&#10;ys6Qj+8un+YCq2SUk1C+efwUMiExL4pOMaEHLJ/GyZJaxGQIy2OCWqm/zEP9EDLUbxqkFhiloBEK&#10;99EiEnaGMCEjvrMqV+EytKzc4Y7f/iupg6p35Q8mr5FxtUEmtmiBeGWhRPJmtwIaDbyx2H+Sq+LI&#10;AnmI+e5cFBZ7ibTrY5yc7gjAmjn0L7RFpKfz0zgOHMtO26ThVyO70+PZlGJ5+7LP+ykkRoE+kHhe&#10;5utx/pv7om5Hxah1w7L5occdd3MVLMT31bB61YPRm3wBGrJc0rE/Rou21GJbuXPpOR3BQuV/iPVd&#10;VSPdPldkdlWs1g5EiGVdRxQ8qq+y/0pMEdIr56dE+iZYyG9Vu+mY2OGxrmCwrK3H3+0mKhOJM/4o&#10;e/UNDxZ3d6xuzNG+ls+7iZO6dPTCSp2QpaMAic2QcfcIqM1TwYQpBAe/rOyI06U/zkndpBe56hMC&#10;p/9QjbpnCdNWlcf5GFlu7a7D6r9M9/OSME6X6b7WrGTnWpRMi77mpWvNp7N5hLxqEadjv6gJp8eL&#10;qEfE5sSeYXvpZMOs/e5cM6bMxPaVXUFbJRyKmz2DjJR3Uqu4KPp7Ywj0Ppx+vMNjDJHiF/X4IWRc&#10;iOUfua6Z9JL56SsZEC6d8pLsuTcUtuomBx4pb0s5w1BFNj/bkFomfblBfZI7TfVfSdurjkummGJJ&#10;jTuvLBRq28wVBLUvq8DTAMpe8Mj/4+xccjU5kuy8lQSHAqp5X3kfRLMnLUgaCEIDDQitYSqZLBJI&#10;MhOZqWJpJkAL0BKkgRYgQJMGGtJAK2DtSN+JcPOwE3+Qcf7WA8lb8VtYuLu5uT2OmTPX2ymvG82d&#10;M5i2QpKTcSAW4McGN7xUgRCZGCIzV+xnThQ1MFh0AWnqfSMEst7TUSIarcKZPiWgtNQ7faXG2r29&#10;Yswk+ApzSziCw8nHTOBvQoFoCKXKPuPc6vR1L8PqzWSybUkx7MidTQX8Zap1atFV2Wuc2Uml4mhi&#10;I9+ExxFndTOv9nfKao9qv9IkgLw4UcZ0yqb0hIGwd0zZOtvgjq6qz1DbEvL8y0qRqh44x42zgEn1&#10;GAlanentcYcEECa7wo5kZVVBOjjz/e7eAd25mTqMcn9FXdts06YYfNCgRvmOKp5stsnUqSfsMmbi&#10;ubpc2l5NO/0as5p6+1lFpgdoyZgS0AKkxvJ1BjaHSTw433PJm3MG11VF6MQe4OxjBoMm/MD63WDa&#10;VjHIxoxYVZUrI+Bu2+Wr50KSP616K1rVHcDEwEAMzszeiK+FnMHhVuBagdM1U7ZxFmpkLAZLIYBh&#10;Xwxabk49pIqV1WS54Fz22KqxheVCKNaZIq+k/prrXqzf1b/b74F41O/hUnu3flf/1u+BZRQ6gtT6&#10;SOrwVfW7o3MEHJvmbnAhwrUXLLbigMTzRuIDpvi0+Opzs6w+cnKNrY3nDdKiaPE0V328rQH6qhDG&#10;VOwPp2V7zIfXCvJluoVhnU0fpf9VM0XEsLQin7HzzcEcMiXjw4iEKlZqqw9qsBI9oJx1jsacBdsu&#10;R5RbwHQDVX812fzpLTI9zytcc475FpU6EPPsRDLe13AGbFQLSTshIRKNM8faVNdUlu12+Q05vcKb&#10;EB2WUROPmXha9b3iP0CX+S5flP0QQFyB0ZhtjplzhK2/ShgYCiEjc86c+OVZ4Z+qw2MfM7VoEwhD&#10;EaS68rXHaBweF+cXEDo5Z1AyIBLqHNGNLjbbAGF49ZAw5bZ21hnASKGJl12FdI677i70y5Fsk/US&#10;snDQomZ2cSe1htvAUOTpbUrQ31CP70YgRn1iyFmRu6LVzWC2zog2SJT6sEvwj+zyipeR+pN+TdeZ&#10;HCStVGo6WUhXUmuSaHDGgBol/iVhlDuS7R7fvYEqsjFzqzNApHW25eeutsZ8NTaQZnhZSLnQu9nG&#10;XZpRPsVIfgNXdLjO5rVM2smZNAwiWJzr1dvjHuWb1NmYsbg2WMTMTLVXS6UW54u8lvpUzcdyQ67Y&#10;VSozqXXeIh8bZ1Uj1UJehjjA+m9Z9Pk4HDOaZMvlXYRHqDmb13Ko2eBOk7CpqqyHCEgtRsaZnjJo&#10;g5rOi1yeMnmlKqjh3af6YDfxltvjkDOaaSa651fP2VanzS3JWCGh7bEgDrUzrowYgSXedtWlbysM&#10;Yh39B7Otbmx1um+PszGj/bD2arYvNiz/A2HPenwh26gSmpyNxzMwecG57LHVGuEQwvatl77mCvg9&#10;enj/ewVb5+/LtYdL/a7+rferbVdFGQimTX+oflf/1u/Bb5XxuyF42vsP9RGmTDX8I4+vJI8dplK7&#10;UxwmKG5KC5JEj6YxcxMDdjFzx5zlitasX2IXgExMn+0S2EZmagsdCcOVqyOgTboBYFXuKAD3zDFo&#10;CcvUU/3R5wOuFB3XU5RxftpxwE9TjFj1rrQcFbdpIm0jMzxUKFkmjVKsV4RxCa5wpKxfjF2+q6Un&#10;DyoLfLVYOMrR0s2UegaOU9aQjsTVt41WF59iKiGcrl0nG9Sq3JyVLSrdR6uGc7Ud0U9Kg6cmhSqe&#10;K9mq5skeDifKxJINthdo4mds3EpPXBnhApjAAtaL1QDCphHzd3TcJATA6pm9SuSybgkEPnzdaFFr&#10;dcZsyOPanKpk3iYZDedryy6YnzwXKFtbVqe2yCV0maiPQhFDpPZGHeftPFIFC1pjQBFbpKSqpdkO&#10;i75vskpWFqRxqSLC4TszVuG2slOvxRVT0iEfZGiMvU4g/IOjMFXGcsbZhyHgtYuABgkLn4ozagLr&#10;tAZFlGuNPdQKqyq0rr4iHMyUmGQRH0LcJjVKJd9I+Oh4ETWoS+1MXdKWg5mB6PlhRFpvSuQXLN7x&#10;mPcnGGZ5xaRA3pziu3Q380QEdYRkvffw3FFgaFqy8uJss3Ks89JS8ZcHIkfyrEjYILiRANPPAUU4&#10;Il8HsMurHtdJnXFWlA6PcpXgiXmey0VUYjNlDh4j3hMRNGHHIWe9bk4nk20HG3sSlTcfa7q75tRj&#10;xabGd9fjkLMct2k/LQPs23Ix0OfjevWcEr5UcZp/Fmc1YJnWKPkO17wApYmBzTFfPiYDP7PRmp48&#10;WkQ3CvKA86svXo35rTb4vyUGoIq40bUeXydhZOqqQ9KRHcl9kiD196+es71c8vHP5jzvkoDzxUIS&#10;rZv4K8ziMZ0bZ3tMrjM3JEmYEbyuc+ESM68OzJsmufgw8KuqwhqLcd1sW3Zdu9N3FeckZt94NQ9X&#10;C2qOWfUIm55F0I+186H2VKfKSmgc1NhgQakf0zqo6RBsnMGozg+7st6ERAqR1Xq1woKmKuQyVl5r&#10;CwdtnEGwziCDXOAr1plDdBa4HRyzwo2WxUN6Yn9Ig8/D6hnfTUThCiuaA67hWkB1emCZbAEvLxFC&#10;HD3fQQIAq7A2Hd+1RjMz7UlbRnVFWhfywl3hU24FFFgf48zsQEYC0UztOUN3F5zrnB4eLJChiVvF&#10;hh43sEBVv6t/6/fkE8tGEShkDdO13x9KsNyN2rWbMzUFxcKKQFh3W4v2bgQbauBs6iu0M4tBq+Wi&#10;vQxoqoi2zDUd2L6paRo5vbHNgbyY0+MxsxU3E7UkYRszYOOaEqmWvRyhnDbbuaQw5EyXmQkevPC2&#10;aQHIq0tEL/cOOPZZO7oFATLOiptNbCEGjucviN03aNTBY106Votxrb7gpr3yuY9U0XbzTCu6m4uh&#10;M2zazlOFhmNW0Ly+Gm/XHVGuQeKonI91MJgKJSNfHZ4p2ZMqzz0VlfVMowYnb42Jz0FRvFvXgvHq&#10;iwPLDun5OBtzu0vq8NUMZG7Y+ertw7rdMh+HnMnJlId9EDuj+n+rOLo0TAzQOx9nnLU45YJvXsgc&#10;FH3Rt9KKabBvj/FCZzx+mvsZZ7Vy3GxbRd5MhNjNm4q75Kzk6Nzu13LG8tj8tkvOMrRLMcvYctkm&#10;T9r8kHocjlnOwNw2F7JNYoSme0OtX9YVS6vNPTld5ZCzjtZSj5f7GawP+c3iXBt2rjNZ683m+W3Z&#10;3p2qUBFtrpeS3auoQf2u/h2nMJcKzqToZhEyvvrd4YlEYEhLtBoQEmev1wB1MZO4i77YPdZoauAS&#10;s+VxOKd9uSbtnDQ6fG1TPkV0Pl6c9MlZS3uoI2vsFZtHcueJgAV40Wlk/3usjHkgTwP+bE7pE0bv&#10;uZrTC/UO5IN0WD0us38bGbI5c6JXyqky8tMcnKfl9mrmtCAx2zE+Hytat+0Q9ukVtvkS2KhtP6Nr&#10;26tZzLl1L80PCghaM4KK7GVyBKQPfmM6Z6eCjTNp5alkL20qWhESNyzqsshCztjjU/oJe3p8gXDy&#10;xMLJx/QqQqHJS6MsVwTlZ3y7mJ1QKi82DUv3ymkY06hR0PgWblGot9aB82P0l4+GS2qOq2LWmaIu&#10;eZ8soJ9I6RG1t/DRck0KHtKgJac6PQTXSf7XumeJo1B9UaQXqQTsyTmeCYetxQfJwe4rWkabOwlq&#10;jVprS6ug0St6vlhw1nrxBVaDWcVrGmyvQ4HQm1xN6RZ1vAFIii3FvmRE6imhXVtbKpCn2hHEan0a&#10;rS3e7QYuYQ+tqILJlsDNTHsh5x795g6HuqVC14MwWYea+Ght8RpnYFxVbB51BEQ4U6KCertIqU9x&#10;qWZwCYJvpuH8Y9I5WuSkbLrtxdtTciVj5YUhuSJmw41M9LZaV+9gPKTMansdzAWZupKLaycZF6J8&#10;Tk6eHVgKiVKnnFXgJlZqjpa8R50nYBeHXGQixeSUk701m5ovpoX63F7EyDzhyQaii2V9FBGmXDnS&#10;IomWskVK/sPsYoYz/bKjSWbfzgXCPLhCpMgolB6io9poSzJHy7lS5+4l1tt2geJp+bH7SNayvHqQ&#10;UupB0JT9Izq5rPyDp+z4uYHwe9Z0aLS2OPQTqK0gu68eIau6XFJNV4Ue6B+FnE+27Ig1P5ixpStj&#10;eR4U8O1AlhwwE7JFFEU1r42tWgRUjAq4gzrPpOpC4LjaQFx8IIxUfzFA0pJVGl6CnrGnXLZRGlsR&#10;lnWBotGqzWtZJhtpiRQZ5+pl3Hppbk8FK193Ac6vOqfko8WIHBtI6Ch3LAn+Vm9n2BLotTwR4KzZ&#10;bFBR5StSJoSrqQgYX0w+EdvotyaZY37N3c7RCjg5dJgcliskWWjPuXqc8h7MplyBqwzHR5FpdYjK&#10;awFgiy2HxhVhXSpcpj2kuxo9G0fl3EzGyVb2tAGpfsHIF419JWZcFl+pcz4dyeiTDOxixs/llTjk&#10;hqvZJhqEnnfDr48kWXdjFaKMTqmqTW1ry2DgNcaDovQQtq71rYOPRDpH86Eku992DwK4CubpLqjv&#10;XsW/flb/riYmh/Hswisc1lRJ9bMj20Vavk5zMousZx8UZucEgZGBBw9jT5npOi24xnBz7Z2R/zW+&#10;ldO8bDHwELvbCXWVY80lR/2uK6Ku9Cy/9AbP/Yp9QgbjuQxeglY7WDT3Ac8MGzOx63hpH8UeW+Xq&#10;QnJqssc4qf6pzQX+jnjp7y8hhQaVcL2R3bj/+eFc6u6aNW0DWp1jy0qwdcKM/C/8+WzbLLqrcGTE&#10;CdRw8hzL5RFbXbA40rvAzcETGltdtTjSkZRZgFWwiAuaTqVg2vyyJomdj2lxRj6XXGVXHZGdqH7m&#10;xOsC4P1USyNuhMCx8OHTaGKoXE483QDS5Vv536HMOUvYW8dfeciWA3NoN6pImBzbOBz/1ZeKcgzU&#10;r7NFMIftRxyEpPAVbJeS23Vel+s6/MWcC+NMBJYCvN7nAjEaFg2pDM6T5ZMv5PtwtGzhccCoxQCh&#10;uD6NErtREaCOXPzlT0lLrge1wqIDyBixRdrn1RFqJe4OHfDhwoHDVkDMzpbqnm2085MjtjjyFRFR&#10;qZ86BbRzgNLBwoNyNlHm6mzV7nQ9ilkMNO8VayuNOUmVdTS2hIdqkgl/7VrlME3VPOX3RKo20tg6&#10;GNOjPxYSiu247/Ky+zlHyejqhDVCRuD3T6s7RJE7aBYVgNrB0ddwWIB6a/07Poa792iJsPycSWVP&#10;/e7Pqa2R2bb+nKMpuu0GFVDN+Vhiak9MozGoeeEHhTsoiz7/iFhVo+qqBfbh+D7fLz4o7lUnOrJ+&#10;Jd/4eDYogBij4aqkiAYYuzlwXuvE6SqR4W2QHl2urmvSqluTR89vxRyJjdmg0J61r4EiAPdJBoUh&#10;NMKvuvAUW233lbs54Oe3KzKAn3M6L2Ld5OBwUJ0IU8INaXT69koSW26o6bQcoQLiqDLMDgd1zHa5&#10;aHCRKjwE4mk+W/RjXg1pev4wc7unACCHRKrd7uoZRAoHN0KKYmELEmdcOPDmm7HAZMEGUoUTl7i5&#10;qSNldAZIkB5haJDaZj4+/6teDM5vHNLknZ/dkCahMEfL/O9cKMVCmJ31kzHSrjjDbPUIEu/XltWu&#10;aeSs8WA1IloQlavXlvj5qI9opHOS1Ye91nYKzfaUBRozda1IcXMgB+IqUpeSjG/Giq1PMezcK+ck&#10;HagYNjm9d2uj+WL6X+vScrdkmW4A9qno7XJMvmpEvLiIBjvcH+I01UiZkyvOL+yY4bRxsQX9b+21&#10;GGllDwI63AEN6OY3/C4Qicx0LsLPjG18LafTrjaDDVySRDRrh1IhPMx8LhOPEzTAM9Fu1f2sY0E3&#10;ypIUbqssMTp4yHzW117Jc5mV8bWM2VSAmqnVa9mpq5jMD+LX9bXX3f+NwVXmIkctEZMuQ7rgtqaP&#10;n/kH9Yfs9isUcKOkZZ0g4+0sax/EtSy77hsYewNnKI04ArXZem5ziwsvVErjyf9Q+5Oq/l2YFj1R&#10;WxsoiWrNVwvHd6Qfh3TlHC4/aGVevsxqOw13v8a0GTaU4oir6m+/dk7r3pdkjaVhTnAAbTw0DR0v&#10;VHW8XyDSJBv7R91xz8ejjTXkCxNp3HTWvtDHY78WmmlwqF8djmfbqXI+vBlH228qsPMjua0Pbpj8&#10;taPxHPLcpEmW4C6Uum0M3Cz192sCgzkCn2WnqlPjb8jEEU8Oh9K81BwQo7TX6r6W8VoUOjqm8STk&#10;VZYHq6Gq3aNx1hyvUsKVy2UkcRyChh009av6t35deUQqOUjv7X99NB6VlZdkzK8qtYQHc1vjYS/7&#10;KY8zM9Khcp2FUD8azxFPjPpS+fJK3TfDOqpAiS7G3fFsD8kPXsOTpRkrrsYHa+RvjpNFHZPAdldh&#10;T1s3tGoFJ2L90Wjoz8DK79btcFY2PvSNxXf8jY/A66UBkj3cPp8UzTXlV7pgaB5KXIthzlRbCe4f&#10;3NVe9YdPrGc5gj4y/2uVUnbePNPRFB4uaBNHng93t4+TI6NOZtw0nLYxq87F/1p5qvvaWOCNslb/&#10;9x+ya8v0u44nJ0HpGGIC0vZNqPpDFPquk3aj5ALyK07m/lrNs4mJLIAxCYAvdvWMjRJ1OPpFRCcz&#10;iq6MDDJL/J8+zsaToPYuXawMf52B7JHbOmd8BV3HycZZu9diTrGPS4vWr+rfse7b6m0bu517zmnQ&#10;EKudmoLhmBLHB5wPpwKagtQecqHaejZkc7hREpLcXzW6TdPl0YqmKPlkdsmN5HuiU3LKm9Jre2I7&#10;SuY4t91EBma4utk4tx3M7lYHiLYncJ7KJJJ1uEYsJk9iTWMfEsYmmhuPs6kUVXW68UG8blR5qMHa&#10;rt0W8eE6fcFm8Z5Dni5x6N86Fbm7lMZ/g6Z+Vf+ussZhwxwsdgilmXJB1zO0fnUkn/IPhnzSZlfV&#10;A20O24l9A3DAI+nt3AW7N9KT0bpx5tQBqWZc606dS7OoqNWYon3TLhDbZAVl8BtWz9E4u2TfsTQ2&#10;zqY68Ebp/NQnoW1SzKwRMYnG2SnBPO3yBZv+JEq3z2G0h9OOyng2ygtDFROo3LtLU6lrXmnDkh6f&#10;Tf9r6Lims9lqu3FuPJnYgYWai719LXWc1BYMiXUu/tclzwsPDmEcGTfSFviFy2uLJ1GsCoVwZ+No&#10;JZnN7TZOjsNdkX57LYFyQZPaRuoPp7se8eyUil+Y3PaHirbYOJv0qQ/axGj7bPpfF2fWRlnT1/bK&#10;wcPtFNgeRuPkrCmNjJuyy7A0pftwETFreog4nTpTrlrPR+Z/reNsPsdl5Le5MpeB36ZpgTZdk0RU&#10;lmOYTZeB3eYOgmgXoKjJUIuToC82P9pH5n+t49x6lMoD0o1c7bXKzw0TiPyDSsDaQ0ZWZ5bK+cju&#10;H81tnS8rNwKY4248LDmM3Drn6lf17/g1az0SYIe/PhoPkcZSYwT0AHn1TwbfVTdJ4lIDALVNQdq8&#10;WmkQI+NxfvIr4lanOzplGNK1LfCRq/SOXSlMsX2UshczIUpOvibFh+d/rRNE0/DC4wj5ssOgEBuv&#10;ahnYCjBpbFuo+YkTcI0JR/uR7H/5GwIBeiQQk75SSMR/94DqLbLLfbzE5Q5l5mionFeVIxc+0CMw&#10;LdTMZel77Dh6p6Z3ftDFOF3ygGOOO26RArL55XPWr+rfdRmQ5PLbMcU3WEz96mg8LbbGZVnjvvoS&#10;mBayw1DkHOwL16JYKoq/Qqc1FQJqZNdTWO78MPaArmN2dJ5N4WFyDEzJxRwejbOZvVRjCnzRVEjT&#10;3YDUdpGz5oMvuKNcdzdXkB62yt03nv0hrujOnttsyC3HFY2zHX2c78NrqPVsthUgOV2U1z6o+cM0&#10;AdjSpz6b/tfY/pu1AtJ93NlRPMl6VoSQE0nF2J0n0ZiKUvDlV+xDlEqdUZfJInyueith8tVKrO/B&#10;taz4j1REvpp/QLUNzwV52fUh+oOQd6tbo9IBZ9m+lQrlzYP3ufS/SrHW3Qy4gBimfk4syY9dSLeG&#10;2cwuVIeuXGHaIwmS1ThmiHgKUmELtliNK08kcw3PTp78viiv85IV+Cpf98IRZrfWay891mZBUsqi&#10;LmDpONtOwd7Yw1o2IxH9tMt/tlAB7vUQ6Whum8NPOw+dXm0z4PIx2atrjHfgSf7uj6qX3bIqEc/N&#10;p6d4fndP7WbpEbyReLfP2bQ0UedrjuXNCMTwUbS1vRQHCk23jhH15CGY7WtulR1ck3cXY6zTbN0h&#10;+sqx8dRqj4rPdf3rV/Xv+PWSixV72ufpNiD/8dEW7KNZmoK00YCEAQuzvA40uSettoQLaNpxDcHF&#10;WI4YcrCNoCWJsJ1puKX9wDZi3vWp3Q7rFyRpBWNGDDezgWvnyfX3l7Klhj1JS56dAYAvNxIpqoS4&#10;Ih6uMslVTxA5Gg516ZDNhOKAQu76x2z2Hjgveu2M1fNJ9AUnijLMNQELT7JJzSxXadKMLtQrndHQ&#10;0JuxTuyLplv9g5tdjILhm/3htMZRz8KkrcLoXPyvOhUmHIim63frPYU1gQtoZ7UzcZvo82E85bbW&#10;Q1KwV/DEwhsODQURTw7OAAZC9ciyEXSNwI4nsOlROkJoYFwQGAkmnqBwNtpfBEfHfYxznGSgx1Aw&#10;XPc9b0noDteApsi6bzGeWxCBo7KKPXSBKOW16zjpPL+DdZAFV/WKvpZ0j9KIKU+ChAVj5cAdt6DX&#10;ODFHSUWtr0VnrSbSfIhFR4Bx4YmuXZNk0dxyalW5D1pNbZaaXtMtFGPbUKk0dMnkSUiixgnq6wrv&#10;VMCC4ZPRTY/lM54bcpnIPB6wPdT/NCaBWPi6y7JxIkPDMqPJJMafvZaZHbFrtZF0awYpr8vQAb8N&#10;WEfGc8N+g2giSmI8UbfDAiUssysxoKNa6SuS7tfc1NJA6ggTFovxlMeznpJYnwPdP9dTePp1bokw&#10;XVMIuhwz47WE3v3SUdD1RKkX0ZRLsLNm8AqGTafSudWxjOYW+Cs6fX0tQrRmG2oogJwLcaA2Gn56&#10;gPwCuD0oUcbHuq90/appYVDYW/XBppJm3dP1q/p3/JrQxzgR6UE3bhpgVPWrI12uxPzQcVy3MTAF&#10;czx4UzVN+nozpSjjQljW8VBAcEXuDQwekYtByV62PUEzetWXS6UIbuA2IRdO0TNrPATVcuxV1HjH&#10;rAj8v8674oUzTlC/qn/nrwFXDA5KxO1m/HAOceSGRlp0k+kVbI2KpdPPZ9TU1QQrNT4qLUj4E7MZ&#10;3JyL/7V+p5rQD8MTEIGus2/6k5WsjBWYxnFRxuSJlI6DCxtjZOci2ce9kcW8LA3x+xW1PV+LIA1F&#10;xxk7ivjmQyGsx6wSNZmz6iPzv8Y4t5o3lPfOS+qVdsiK+/ZIbkUbCZwLop+eh2zd2ZXtiRodk08q&#10;KvEWl0lAQ++uPFAcagSDcdLG6X0xty5xHH+ElNcXsqon8mk1mhRL16jqnUdzSEJOKWOtG1EfGlt0&#10;WQGyoH20PGRp3HYiKl5FHRCCb4/nEG0llbC8lqPNTU9t64q74Nv6uUe7vbqtVPXFEdpONSBDL3A8&#10;U8c7vrNmpf5dZUpp2vICn9Xed/frozlEfhCFZTzg+di1fQ65JQgHZDxkbLYZCaHiDq0PifSvO/VC&#10;Jg55ErevOiyOZZdD2jjiho/XYsAtNRG137CyH1+PjAXa4TdspN2sUI1YqXGC+Jydv3fWKKZdSyh0&#10;fTKHHMhKJkgmmHVdq9V01tLAe31I9sdtM0o1qqplMS7Gl/mc+Wgo6kOwF160UZmHbf2o/l0FgvvE&#10;lCvSh4GQmPff1o+cz0qC0aATcaXRHex9LDwE8Tn0HXvP8kXEFjhnV4EgBpPVlrAcVTEjx3B/KtWX&#10;1rcRDRxuM3p6Oqr1q+PxqPfHOmEMzDFFHLqcYuvDJwZrY+VILaw+tc2185yH/zW+kvzzE3KjWacd&#10;qG0otjA6cV2RemnJNszwVle6lpJwFv7XYMi86YgVQ2qazZhRAFD+8fEzzoAy05maQProqIkJvK4x&#10;kZkyU2oB6t/xXSjD2XFhw07Ujw6HQuhOQM3lc8ekz/mh8Amrf53X8bnbM+Arw/SqhYxUkSCVyoWI&#10;Iea9S7va/JfmAIJj2xoQLYRDTyGL0ewtt3uOUCR67kTaGREI5+XTCD5c6P7j+fvdT2aHDfANy2HK&#10;HK8b63UVzEcstkNZOOZIJ6GhMC8kmmOfvbCMAAvXoqBAmqFbVxr3viTJWfhfU6ouCDcx2F7Katp2&#10;bvx+I5b9/sPnd+vR8PHNlx+WqL7+499+/jIi/J+//Ot3H376m79+883nD+9//O5f/fj+/fLH2x/e&#10;/fTub99/evWnN++//erN27fvfv5y95UevXn/8Yc36/9MVnjFhSCXn4tiebG97P3Pr35ZRJGFf/vm&#10;47dfff/+zZflXT9/EMP1ZPn0+cu/fPP5h/XNC/061p9+/PLuUx1vvPyXj5+/+fzx7z79zV/rv/7j&#10;h+/+8999evXpy/u//cCHMvlvfn77w4dP33719sunZcX1q18+f1x/zn+8+vNP73/mf/r4+duvfvjy&#10;5eM3X3+9fPubz3/1049vP334/OH7L3/19sNPX3/4/vsf3777+pcPn777GpPhZvmvj58+vH33+fOP&#10;P//x73948/Edo9D73/67P/ERP36nM+mrVz+/+endt1/9+t9//b+//tOv/7j8///z6z/+5b998+rX&#10;/8nf//sv//Uv/+XX//X//scqPYP+7xkSo9Rf6+jefPPn7z/99OrThy86gjFyF7vw+/c/fvw3/A9f&#10;vdJ//Xv9lxaFb33152+/+oPaalQ+S9UPq45/8827P3959ZYf4CPq1p5Xb6VXhfqoPS5eetHb/7RJ&#10;xJs/ISfL4vzxu0Vi3nzzx+/G6N5++Pnnz6zMPzDj3//0/s23X/2Lr18pJIz9+OqXV9imNLoah88F&#10;0X/oROS+ASu/fvUDREqED311QfQPGvPGifPo9uacUycCY4u78HTOCXVmnBjKOadOJE6cFOecOHY2&#10;TirWfAxmrxMBbFOnwXNOnJeN0w2dQZ/Px9SJyCDS5yKYPXb5xkkN3V4H69SJlKvE6D8fE4LcOCF7&#10;L8HsdaJ4TCj8xolo6E3AqROxTiSQgzGhPzZOqUR0olgiMIg3TjRAJRRwLhGdCKeCwNnt+ToJn9hZ&#10;ccF6IBJGBS8CeAmvvuOJniiSez4sle3PLxQv4gXBuPqe5/JPSjkDVp1o6R2ILJ0rv77pqaUGrRGw&#10;6kQCJlOAFbDqux7fBPM7YNWJYEUJ6UvAqm97nC2C3MmwOhVbGK0UqFode3OJseFJySS8OlWsmG77&#10;1oeXAvTBHHYqeHFxwkMwh33z0w2DjH+yXp0qn8O+/Uk2qRdkMK5OpXFRKn0+LmUQ23rRffUmUBpG&#10;Rc0YWjc4HO/69icTy623gdIwKlKB9BN6DsbV97/A5PjI53OoXMGcDfHiWA14dQVAZIAFS3h1Knhh&#10;nyW8ugYgLs8RfheMq1ORuGO9El5dAzCFfGEiG50KXrreNJjDrgEwUAE5BDKvAum2XuTRHpNxdQ2g&#10;eyBoAhjMYadiXLpbNRhX1wC6sYJYecCrU+W8ugagxQiKLVmvTiXZoMDrfFwKmcyZ5/CnUiCQeaNS&#10;Wp9GGwEv0xvqSfEQWNU0sNm+ULwIWAe8ugbQ1djE28/XS87gnI11Lye8ugaAFyG+hFenimVDkbz5&#10;hYRbkY1A5o0q59U1AIE/UC+BHCqaOr8Qv0k3/QTr1TUAvIhFJbw6Fd6wHP+AV9cArBcx2WQOOxW8&#10;0BuBjlKEY84G+wvnPeHVqXJeXQPgdGE4JHPYqRRRAFR3Pock89q4qLvHtznfX0YFL8ISwRw+dA0g&#10;c0OG+WnUxKgELKWCMRhX1wBgOwCmJ7w6Fbw4H5I57BoAOwoURMKrU8V7mbRHWy+yagALgznsVOhD&#10;jJtgLyvZssk8gTiQEAGvTqX+BfQPCtarawCyUzckoAJenUq86Jge8OoaAKOXnh0Bq06EPUTqPBGN&#10;rgBI99FuK2DViXDLFzvv1FdWu5m5WusVDgGrTqTIBtbX+QQq2j9ZUYxChvyclRERASBfF8igins2&#10;VmGwwYjiYINyH5MV+Q42V6AKjQpYCWVegQklrFnjpYqwl2AKOxW81HIrWK2++amuQKCCraWGkfML&#10;VXcNgCHg1Tc/xz9lgckcdipVuFEkE/Dqmx8TioR/sI8FOujj4mAIVIYKdCaVigSJAgTr1am0XsDA&#10;g3H17Q+ICphcYF4rgzm/UHJIJ8OAV9//nJI3tAAIxtWp7kBvEQM456V8//xCMobgDwJeRgUvDrxA&#10;Dh+72iCEii8frJdRMYcEKQLZEMSwjUuJ+2RcnYpxgd5NxtU1gCqYqJs9Xy9hOeYXwgs4aeBSArTa&#10;qKhkIlQe6A2jIiSKNRTsZYEX5hcCoCRHHxyURiUdhUYM5LBrAKp8gWgHU9iJZCYDFQpYdQUA4kn5&#10;nVODVwCkORexNhRAeVKlZ7IRxWcyVTUbK+D4hNiDUXWi1dII5EJQxTkq7CewxuesjGixnzhcT+0n&#10;Yec2VoA6H4OTy4gWq/AxYdX3vu7uS3wTYB7b9y0BOY7W81H1rU85C70AggnsRLAiBJWsVdcXOGny&#10;q0+FHYhuH9UdrJJRdXUBNl+h2nNWnQjNBAQtGVXf+Hj9yrqcs+pE7Ct4Jaz6xqfFQxRKFtRnim1s&#10;Y6hUZFItt34lwt6JdGTJpz6XwL7xgUfT3iCYwE5EeZIQ4eesBPHaRhVqdiOKNftz1xYLbDQ4842I&#10;fpgqIg9G1Te+LlxKjnxAZttUMCp1lQhY9Y1PCR0G6/laCQA8Zx1WWO8Jq77x10u1AladiAlUgWUw&#10;qr7x47XqRPla9Y2vWFWC1nnuRHfEnSmUC0bVN776SyRBXYrj2lqp8iMJzqhyca4woELO/GCtOhG5&#10;D6JigYGrOoONFVKbhOCNSFXr4G/OJ1AFMRurpRrgfFRGBJZT2aqAVdcWqVi8dKJYLFQgP0dF0Sd+&#10;cTCqTkRtI7W4gRkj+LCxenkMWHUiWMnJCiawb3yCzRRvBKw6EfB0OjUEh4jKydqoSBAkE9iJYEWo&#10;NJFA2/jc4yH4yKlxoYL6+YGUFL2GXzCDtvPJKbwkHrEQ7saL4qKAl2192osonXM+LqNaasASyegK&#10;g5yCsv0Br07F/Kka4XxcxKXbdOjmNOqYz5k5GY1sqIgPZhFkkHEjJJnEWZ2M/b/AVU7NNF3PuC31&#10;7TOBIDbm6aI5GdyIz0Rj62qAHt/qYJlw62TUMdHuKFq3rgnUAQ2vMOHWyTjCKKiPxtaVAY3GKeqI&#10;uHUyLA7aAwdHC3ikvm6qWU8MbCdT0akAOYGUdIWgPukZdo0K2k244MbYAtdB19psZHheL1E42cli&#10;45eKL+MGnDnClBkZ3LgqIplJA3pykx7RtURKjAwnDCci2QEG9USQaWSX7G4jw7sk7pXsANUwzWND&#10;ne1x64P9ZmRr5Cuaya4UaM5EPU7ErZMRDyBRGc1kVwoqXaaNYDK2Tob6yQIdZK77TBK6Vfj7XCsb&#10;GdwAb0RjM13ywLn4EJh0QOzaR4LERkqidetKgSoK3XKVjK2TiZsc4nPNperuTSYVcH9McMtGxkwS&#10;1opm0nQJ9VTUESRj62S5lBj+cwnIJo770kZ4Tkm+AwwByu4mlBaECW6NLN/dhgFFcz1F2eblBott&#10;bLHmUkOOSYZWpv4zkUkjy7WyrpjbuKkiM0lhcv9MI8tPHBXRN24qfYjG1sny09SwoOoMSFOXYAcY&#10;GZE/epAFuUU1MuhjI9yQBA6cDG5E5BJdotY/fSZpYRHtgE7GTNJrKrGCdLNg46ZLFqN162TYXATL&#10;krEZJhQLj5xVoieNTNwoiw20sqFCQbqSNEj0pJHBDYRyMpOGC0Ww6CqWzKSRYZnj40TcTJdw2R9t&#10;L4MdoKtE53LjdajqPZnJrhR0axK9TRNunUxdL+jmmHDrSgFvUTd5Jtw6GZE6POFobN3A0FUPtCxI&#10;uHUyfFOkJDm71XljLgBePkuQWEFGhpdPpWk0tq4UaNOAZRhJSScjOvjMlc/JunWloOsDgDgmM9nJ&#10;iJdQ2pOMzXGidFmJcoK6JGtbAL6QnELErcdLgOhEGB1uUuzMaPmQbQD11p1CQoKKTjvBPBoVda90&#10;/gtid9jGxkzXvyXMOpWYocsDETGIKVUm5IwTx9TJkH+CcQk30whwiwoXlp5+c/q52ZmOLIna0j1B&#10;G1nOzcjgFqWOcQ47N8KA9JdN1s3I4PYSuRxq57KNbWnikihJJ8tn0jSCCrqigIKhVCnnopQuMRMc&#10;PKqr7F4n283J2AIEGgOZdPwoEKYIC6JWe20B1D8y2gGOIKXRJB00AylxMgrjsEuSsXWlQC+SqGZi&#10;6Y3YZOuJ8zfZbgYiJeREr4NkZGaS6FJ3AHXnDr6av8xvVHOeBGyFs9yoKDDmGsJoGk0jUPcX4fBv&#10;HX2KaUeuMhmaaQS4MSXJRDqZVi3i5opE1zdF3JxMlZCJtaVLzueysdiYrhE3J6MPdFJqSLTCuNHi&#10;K0nv7choEoZjGqybA0oJTUbQUFro9o+EG/8v4dZNknwmDb/KZbVP2LsJt65IVJmfSYljUYlCc1N2&#10;ws10QrzfHI0a7zcDlnLW0A4t2G5GReMGWgQnZquatc4NAPBVE3Ie4TUqmKlNeDKPXSXADLs1Ydap&#10;xIwIb8KsawQ6a4HQTZh1Kspzae2WaC1DpdJxNGr1wrvb5N9hV5CZCkZmEFOqUungF4zMqGD2cn+b&#10;nDUGMsWuFjjjXECMSm1ECHckI+tKBCgN7S0TZp1KGEkqCRJmXYeQ28NnS5h1KsBSdChMBMSgpgSo&#10;oup5VEYXELX1ScDEzEAjeyA6QnF6sGadCq9mgVafWz66+mvTIC9MY7RmnUruoYrTAmZdFzyofj5a&#10;s06FacyURALSdQFpY3l5wTR2KjmHpNGSkXVdQI1PhH68pVntNvm5J2qwU4SR/xuMzKiYxjsZS+dr&#10;ZsDTeM2MKl8zg56CmKAiLhmZaZBYGg18SjQ3S9kblfBupDqTaey6gD1NaCQZWacidqbG/gmzrgu4&#10;ioUuvQmzTgUzYgeJWWAQVPVUj5APRgUzYpDRNHZdQFtbornJyDrVFWvWdQHlSIT8E2adCmAG8c5o&#10;GrsueGDNXicGj8NX77j0OuqAZFBUBJhvDEZmVBxnVOEmWt/AqFRMYVAkzNyRSQ9Pw7DSagEUa8LM&#10;NQgt0pPyBOL7TX8TR6fzf8KsU+E0cSt0IiD0edwOC6UIIg1iVLhaGDwRs64L6BKI+5mMrFNhXZFJ&#10;jwSkWxN0M8FOSph1KvrW43smutFgqWDX+MyEmWkQ8q83CUycJElbM5DlZLITZp3qjtQyIhJofd2/&#10;sZly8TR2qngaKTNozO5VXhdMo1PFArK0n58jW+/QOJ9Gp4pFf2mOvDFbLglJmJkGoSl0VLtK6LtP&#10;Y+jmOlXs5uLtNGYAOKg2jhatkyHSN4BUzsVx6Vo951HconiBk4lbVNBP5s3GhlrFnjg193dkdAGI&#10;ckG6q23bamT105nsZAQrl5L5UxOcnqGdG451ZBY7GXl2gtqBgiRrZ9y4QyWBDToZ5RIcvAk3x6TS&#10;WR6EdbBuRkbmm5ZAgfnIhV42NvqdJ7aIk+U7wDGpoDZp3JyMzVQJ956B7Qr2m66B2/Ybl0w83Ufc&#10;jAwMB3drJ9y6UiAVR8OzwL0mcNU/EvhflOfCYuxkmLlRoHNHps2NP3m+3xyTSssT9Vc41yVOhtWv&#10;Xk4Bt64UQCxwq2DEzch0B3cCwucY7DPJvRvU1iVj62TsAKY2khLXJSRokjIUlHf7SHY2d0wF6SDs&#10;iUYGZociz2RsRsZuQ0iDwAg/M25cnAau5VxKjIz5YOdE3EwpcOLQHy/h1sk4cTAWEpl0TCrdndGU&#10;CbeuS/A1Fvf8fAc4JpXwL1oo4dZ1yS0uWxSE5DTr68bFXgwu4dbJkJIsjU1s1LjRXDdJvzoZtgyl&#10;hNEOMKWg+7+zdetk3OOnS60DzWVQVnwirqlKThwj09joKZNw60pBTlEUQuNoaguAx87ttgm3HSYV&#10;SU6aUXI1nXFbQJHB2HaYVJo2Ru6UkekCFZGd7zfHpELERg12gJGx37g4POLWlQJ1CaEuMShrrku8&#10;zSkVVVwAmYzNdAmVoNivyUx2pYCPQ4F7xK2TkcfmOq+Im+sSqv0jXXLfyeBGuiBat64U2N3cpRON&#10;rZOtt8lF+60bGKqCAISZrFsnQ21R1hngFHFN2jYFA647VBNunUyIAJRXICU7TKpO4WS/GRln9wsh&#10;v4Sb2yV0aIlm0rCs7G6Q6omUOCqVgDA1PcFMGhncSL4kO8DArEg/3JJ1MzIFXAGvJTPZlYLSBlGO&#10;GXFqwsW9srrxMeHWlYKQywhzMpOdDMscWzmSya4UOCTJqUbcjOwGWFJS+Mh+blOC9N9HVy7sydRB&#10;KVq3rhQ4b7hOPEiQUqJqHwm+JZvJrhTgprxIsm5ORou8JNGM2Wkfyf3OSZnlnoy2kFTmnFsKDkul&#10;BkKN8s99nB0ZhkmSI8U2sLFRGpi0wNmR4QZH3cap/uzcuAderlEwNiPDwKNDRTKTXSnwjSjYJD5p&#10;KFhSAWy3iFtXCsJXy30IxmZkIG7pK5KMzZUC+wZlHnAzMqonUEIJN9MldB1Wri7gZmR3lOtF1qv1&#10;RsU1UgfMhJvpkiUvm2hlA7RydACGimbSdEla9AK6ou0AuN1nF8YYmQJWqmI/1yWGTMWB1iWywUwa&#10;GYfwPcWgCbeuS+DGlUIBfhwhbFOiIz/zqAyZqkuas4ihkQGCEII2GVvXJRhPFAcmO8ABrfeAUKLI&#10;k0FTMUNpHB2tm+kStbtJYH3sy7YAOCsvUcGqk2HeE5BOLAXrl6pGGqTtEpk0XcIdjgACk3XrSuGW&#10;kI6OjnPN5Z1WuUxVd0gF+60rBaLKlKNH3DoZB07WboWO9n3dqCAlTRuMzcjgRr+PxMcxgCpGIcnF&#10;ZAcYGe46JaQRt64UFrcvAUmSomhToiSh+hSdr9tTNzCACNICKFk3I8MsoXVTNDbXJRS/R6epQ1uX&#10;XnbJDjBoK0h8LPxobK5LntAK0dhclzw/Cst5vt8MEqv8SJbrsG6qBPaJRye6xMhwaakZTmwu68LK&#10;iYM2TywFI+PE4XLbSCa7UtBpmnlUjm+lJQxFdMEOMKQqIVv8xWTdjIyzm7vsErvEoKq5zWVkKKDl&#10;hpPz3W0IV9z1x8zHMTKizLSzSjKZBlbFesWeTPSkkXHccINDsru5G7lloG/QJFEsyMlSfDdpM+PG&#10;7UMci+e728m4gIhYRCKTXZcAG1ETxISbkaHuoEu4mYGB2uL4TrgZme5kTVpb0C2uzyQQ4+g2jD0Z&#10;LRKSHpl3DlnFoJR6DdatqyDCLBT/JhbeDrP68hxd5sRtRX1KwLLgCgfrZlBXxfCIkAVjMzK2KUoh&#10;2W+Gdc0jhkYmlzaLzhjYFfWK/xyNzcwZNfuIdInjVlElBJ+SmewqCOSAklvJupkuIa6snjDnMmn9&#10;XjmoqCBIomrehVUlYFF0xsjyDLQBXtXTEw8iGVvXJcJtsALJTJouAZIbte0g2dD2m9w+kisJN1MK&#10;9PpAmSRj62RyH6LWhERH2keSoOJS7kBKnEx9wcitnI/t3lq46pI3JeVPZdLJwKG+cMVOws2cFa4O&#10;jYrS773z62uQA3eBPUkIoc9kzq2T4UCn3LpSIDzPHbFB7PXe4LKU5N7fJTFzbDMb27MIk3XrZHB7&#10;iKKhRMOcG+ZkJCWdDG7P6uVwar2yT4wbmKckguFk6rKJrZBw60qBaCVxnWB3c+ll+0i4yRdOuHWl&#10;IG6vk3vV0PnOLZQSA7BihVLdn4zNyBgbUbVk3Rz3ilKI+hvdGxlS8hT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Y+YGEmk&#10;l/SqjY1ASCQlRpZ7HQZgxeBibIkuMbLcwjMAK1qZgzGREiNDK9ObJ5ESA7Dqgmkupg6kxMg4cSis&#10;Svab416xE4gsJ9xMl9AHK6rHYQpMSnBOkzbeTsZMvkQ1YvcGYGXdHombJ2MzuwTsHrGuwC7xXqyA&#10;XrnMNeHmuoRS8CTyxCVGNpOalEgmOxmaa4GUnttcjnt9fXsfIVGJ9bWP5MTRBYPBTBqAFT3JuiVj&#10;MzI1dSP4mnAz3CvdKyh+CNbNca+6zzDyTQ3ASiyIMyCREiOLkd+kBNsCxFhsJ6OFIq5xYpcYgFWY&#10;syjXQfFy+0hcPk7haN1Ml1Ajj7GWrFsni6sRyEG2j0T9ZFVbTqZIL620EpnsSoFUMh2DI5nsZGgt&#10;wpPRunWlQEoShpFMGhlX16tk4lyX7NqxMpNJHRVxrb4AN2zuaCYd96qba5JqBK4T6dywuDhQg7E5&#10;gBXbiWhcIJNOBn6VDikJN4uXcL1F1H4dM8TGFqKj7x33iphE18LsyNI+friw/SNJnIJyS2bSyFAm&#10;WczcO7KCt8mioU6mDpGRzbXvyEpOPpISU0FpQ1CSUn0mSYACD01m0sjSHs20zTVuYIEjH8fJ7sj2&#10;JYh9UC/GDbBm0tJsRwbgSlNyrrkcwIqIRJ2/UKb9I+GmtloBN7NL6ElJ34dg3Rz3itVL1iLh5krh&#10;NVTJieO4V2BIupg9GJvZJbimun723BN23CvJ/NdRTMEBrMAbsGgSbjtdQrA9Gls3MKj2Ri1EYzMy&#10;jC7uQUlm0pUCnnBkTxpcVkX5VNMm3FwpkJFJ6oRp4NJ3wC2uShTpdQArn3iX1HXQT8u4KUkSjc10&#10;CXCiqOH1/a6bq65dT3a3A1jJh6rh+PkOcLIbYtgohfP95gBWXY4axYKcDABAhI6mGUtfAFY/uqzL&#10;yXDVn6LrRUgudW7yHqL9ZmREJ+EWzaQpBSJBgNySdetkcd0iWGgbGyi8aAcYGX4wHXwS69UBrAR1&#10;EMpkbF0FobhojZZoLgewct4/J30wqBRtU4InzC2i0X4zpYDBRag3GVsnQyPr5r9kv5kuoQXkSxTD&#10;M9wrEQwO72TdHMBK3yVOgWBsRkY1DtcpJTvAAaxxRszIiGBjmCcz6QDW11STRyeOkREc45yKuJku&#10;iTOZhnslt0i2L1q3rhTId7N1kgy04V6xgbiPOImqOYCVZECWEzYyuJGiSna392mNUUhGRgb68Tk6&#10;TZ+7UuDApyo28RaNjEAc3dGjsXWlAC6IizaDGjFSuV1zad2y3e26RNyisXWyRUoibg5gXWYyOd+M&#10;bJ3JAGd+bwBWTBnaZySay8gwJ5n/ZL8ZgBVurHdimRsZY6P4J9Eljnul07lulTy38IxMPU+4QiU4&#10;cRz3GuOCjAwp4ZbBZAcYgJUdEOKCjIz0/xN7JxlbNzCu4NbJhE6nRCbhZrokl5JOdsVMdqUg9FiG&#10;VXPc6yKT0di6UtB+i+oWOc665rpX8U9Qa4Q50ciI6ZD/DCJPTnZLJDDq5Alk3riBcEua5jrZLe5c&#10;VG2Hm+HcwJcEmsvJ0FycpsHuxsZ1bvhUgeZyslsg3I8YT6feIuegc8M0CTSXk8GNDGigS7j+07lh&#10;lwQnjpMxk2TKA61MI2Xnxg2dgR/gZPEZwL50blm+28mwgm6iWBAtuo0bbUiSE8fJxO2GZFMgJV0p&#10;MPsgUSOZ7GTKa0XXttCvZDe2KGbuZEgJ18EFtjJtYZ1bqLmMLNdcBmBV/Igz7txSwOZpH0lK/lm3&#10;z52vm+NeCbTfJvhJFsq5UWwUzaTpEu4wi2J4NHM3bo8v0YVMD457zcfWVRBS8gRaNJlJ0yWPXL6b&#10;WK8PBpe95VYgrpdPuJkuAW5AjX0iJZ2M8luaywaWAhcntgWgIy3SlZxvRqYLoOjLnIytKwW4oYKi&#10;sXUyUoukNpN1MwArGSrgk4nmMjIuzCOCEXEzXZJaeGRl2wKoQ91D0qmabgGNTDGFqKuUk4ELIpkf&#10;eFTgk40b0bgEr+xkjI3DO5rJrhTQkURfEykxuCzKDm7R2LpSUBIhqrSgIKBNCXEuoKERN9clNC5O&#10;KtIIkDg3OrokVtBdVwrq1xRy62SMDW7J7nbcK31IOIcDzWVkuS5x3CvdoQSqPvW7kaU+k3SPocA1&#10;0FwGYEVzUaOU6BIjkyZ/imTSAKxwI/KR2MpGhs1FvCQam+mS+MRx3CuIaqyuZCZNl9CWQuHo83Vz&#10;3CtoB8qIEm6mS+Kz2+Cy9DwhcRfNZFcKuYVncNncwjPcKx/J3kkmsqsSNYdKolwPhnqFF4DxhFdX&#10;JPBSqeO55WqYV/GKnGCjgleE5qU3U1cHVIxGBolREbhT8+fzce2Aq7QUTDa1UYE8Qq8mvMysUM1V&#10;oooN7EqPpuh2eHDyfQ4pTU0KkZ1KFkU2rq49lptHg1QKFnv7wmc8qiQeSdvfRiVeSZMNp4JXJocP&#10;XXOQyArXq1NpDhOcDF20+rjoDpfJYad6ou4jsgmssyt9iLL9ZVRP1AtmstF9GVL9UWE1Z3KbDXip&#10;bXywl11vkMCK5LBTwSvzmhykSqFUFF41KjUHSJCtZKvabNDWQV0dzg9no4JVhAwg/tF5PcIrMQSM&#10;Ci0f3VhB1Wnn9fQgDRCMq1NpVJFsGKaVfnAPCbyC4Hf7Qnjh5wZyaNBUCuKyvWxU+Rx2DQDUIbo2&#10;FOxeG1cuG91yAGoCSitZr05F84EnQDvne9lBqUROknQhObQ+LplfiQ3gSFZUQAJkpYzfeGGNJeNy&#10;QCqtSiOXxahwdFSWdj6HDkdVI7fEPjQq6gN0/U/Ay/QGUYVofxmENbZtDIpKUSaAokAOjUrxi+hc&#10;Nvwq259oTcKr6w315U9wwIC+mkRxz7bQHuf60Kio6NDN0sF6dQ1wixecyYZRKWEahb0Ng3pL5jPB&#10;peNi9OlAsz0nGCla/BgZfWsiqXcq+WDRNHYloFBOZGYbbvUWDJFaIJ2vmQFQMduiiLcRcR8yopjs&#10;Z4OfMhuReWNEutwsuq4c+GFbMe6tjUwOI7qlMWx0rwdHVueFvZxsZyOiZR7dG6L16lpAQJlEEK1L&#10;6y2VJlkM02CnQOCiUIARUdNFijoResOqUorxlDRxJPvRZh6hB3SaOM2OOQXckXRoxds1ZlzaSWI7&#10;2GGmBdTbOPEgrEErlzuQigpaylHt2r8RXRqZOE5FK321Bz0fmQNO6QkUBficCtCW8swBM3NYsCBI&#10;sp0fZIZSBedCpULCqysP/A6aXyS8OpXSC5HgO9aULvqRpjIqLnuhe2kyrq482C2UhibjMipM9Mx6&#10;c6Ap2bUo4ehUeMARXI6ASJd7jqSk+9mOig0NpimZxp0iiC58JCXQP/FG+MGImamPm1tsuGTNjCq2&#10;BqwnK52RVCEVbDJTOjepneMY01Tl76hSC84hpsqYJCNzqtg2dYRpuqeNKja6HV/6GjhAoquMKnYm&#10;HF2qllsRr64/YifJsaXPAAiiBevuTuz8WUfVO8aVCUfXObFT621Y0yCEUXFDURaEMFQpTW5eJ7da&#10;0H+qKSoCFyjTQCkapnThFclGVx0pL1rotC8ENCDgxqmacipqD+lFdT6u1w5DjXl1a0W8EpgaPQna&#10;uPCe8ayScXUqYJr0NkjG1Z2Wh0dWPQiU0viufSG8cP0SXl0DwEvt7IL16lSknWWFndqJ5OjaFxKU&#10;ZBYTXp2KdJhSWwGvrgEI7BKESHh1qntutaZyLeDVzQfC3Jj2Ca9OBbyAfE7Cq2sAAG30cEl4GRW3&#10;AyV6A7RoWy/M+ui2eqfSLaF84fkcGugUs556vGBcRvWAbERzaNhRwRiS/mnUELXZ4K+HpPCM/FKj&#10;ou5S4JPz/WVUAv8kvhG9ohovipwjjKRTEYxRVXuwXqYBBJlL9LxhTVksqgUTXq4B6GyVyLwBVIHe&#10;YuUnvLoGEFiIVQ7Wy6h0z0jEq2uAWEdZd9VYRxlaNNbzRhXreWutikt6n6Bnyfp26VXDtACqSzeL&#10;RkXLWO51C9bLqGgFq94K5zJvONEHvN+kUxQWRvtC3PobutoGvLreUH+EBKdOjt543QMuTXh1vUFJ&#10;bZSkoqq78+LWvwSMALq/UXEbt6zl8/1lVJQxqH90MIddbwCzpqF0wqtT0eAgAj7Q1aOPi1hA0tvR&#10;qch5Rm0rQV43XvG5bFTUYkUt118bMhReTH4yh25vsF6JLWq40Hvw1Mm9ua+NailyCWCC3DvV5xCo&#10;eCSHRoX00ucvkEPDhOp2zKTzLV3L2xdiv7IvE16mAZaKvmC9DEfKrdY0Ckx4uQagKCDxUwxFCi8w&#10;mgmvrjfuidskaT5wcDaHLxTdJrxMA9AEmNTxuY4yBCnwgOiiUKasfaGKFCPbxqjivWwAUuojSdkl&#10;4zJtIx0VybxpALWkTux5A5DGutegoAJmZOtl9gZnCrNxfqYYFBQ76ibpfoBJ3VdZZ2UyhwYFZadE&#10;mVLCp52XGpRE4+p6g4K/l8ivNNgpdhTN5JI57HoD+5DGJoEcGoBUV0pHOsoBpHRcVmjpfDM7mfzs&#10;aBK74gAW9xTdZIar21YMgEvULJ7DsVO9aJ0TNeVkuk43UYmGBgWTiDEVTWPXHQQro1InxKGPLF8z&#10;I4vXrKsBGgHRfzfRVNYjFac+qb8m+tcH9iTRT3gZGSsWGb+GB6V5E3dERry69iA5xTcGO9oAofkk&#10;Glk8iV17kHOTXgx2tKFPUQNR5MEAoQIxRIWgwMbaOhN5yHiZFrhhWElrKUrxOy8aWSXb2QChJBNJ&#10;rETC0VXOswDNiWyYDuBa2ugCAWAObVzqQh+Nq6sA2sU9Jv0NcK07q+V6rnNDwPCgLwSlo4SAUYGl&#10;oTFRMIWGB30BURApX6PSVo6Co4YHfdaNocnhbFTkwbPgqONBqUJL2orTiLQtF3UalCInc9jVhsLm&#10;CZqZnG3npVtEEjvAUKR0/8JKDDSUUZHbo1FiMq6+/x+BCSYIY8AUbVw4AkxHwqvv/0ec5shw8wao&#10;93dRgpSmuO0LKS19igIqRkXxcdSt6rVhSOnkAbD+/3N2drnSNLlx3oowG9Dpv6ouQfIKvAD7ciAb&#10;sm9GAkYX0u718HwCzIgG3BGa7+Y9HDCTWRXNymSQzOR9bbdBI/FJbPnuNyQZdO6PivajosUjjG7U&#10;oiRuPUPokTMKgIkWLpSLPoN1STIovdijDGO63SwLabUT9Wumbc3SepGJFJEqokWj/6grIuzQnuuP&#10;+5q/nx9Ei+DteIDv2JBkUA5yk4YUzLV3G3waor7QEFF7XQTbk4QR1bpDkCZVYbQkXHMRuaHQMFnX&#10;1qIHwYT2g2cofuMgfzSaa2txZsYjJnNtD0DxVNRQjO3Pehrc7sInNplrn1PITWEzmjzDrUWeDrXe&#10;wVySB3q+uSMhwaFosVXmBo5kru0B6GGSEdqSPEpu4LTz/I4NaVX6JsgR+XnRuhG8iUgVTQOFBI+I&#10;RNHicEMhb7Ku7QHoFsTFAwE2tLnpnHsTHyVZoLT75rL4ZK7tbdiKZkSHpY6ySYmiiKJ28JKT37Lm&#10;gE7AJ+mvwiUI68f8pNIlSRix9qQXsazkxyxqfPaiYLbmjcI4zZWt3z8qokZnxui3rAmgQ9MlNRDk&#10;N6xnyJYg2mNr/icXjtHJKFiXqBHnjI6wkv5JAlKIDVFLsSHpn1zTN5Rbsq69TcHZJFUCBHnXg58r&#10;OKOkYlWjYjDpcEI3aZnrfLEBS9a11bjCLgowS9IoaftkgSe/L1GbruWJ75X0z+J9id9I39feObAd&#10;InCTZLVJ1ihONIofStLoZO3PFW/f/YaoPQkRBfsN3MvGxs90bAjmUjX8RvJdPiRplC/RSWnB93Wp&#10;GiH65EzEAVnWdTuija+qkfGcfL94P2su4uyYmCxra4Wh5UOals5FgwkHplp/dMf7vrWh6HEt65xr&#10;MaK3tbXSrSg9evdcbEXv0SPcWgTao+MyX+E9F8fKxMurFjTM8Etft72HNCs9uO4mYR1UiwpITjfJ&#10;XPvAQTEjiRYJDLcWdxKyuQnmkuxPusbNxQNfPRRFXOvJ02zu50zWJdmfNK9/kUEbzLUPNxThRY3O&#10;+DAuC6dpKB+9YK6txU1YP0kLbrZNey4oxKTLmWo9aNKeNHngfjKdixNzsq6tRWPlab3yHfOS/Une&#10;beblRQvE02g5mWt7AIKOs6kM3tfW4t7VKORwSPYn9+9MCW8w1/Y2dIad+u7gGe7txp3Mxex9bS2+&#10;/yRJJHNtD0At6GTdBevaWlyyQf+lYC7J/mTbSzF5MJdonTzBpEaQHrwL88z1k4QcVAtqiZawybq2&#10;B6BZVrTDppfZsjBtYAWxtrRgOOcalu/vS7RoBx7lSPGCZK77T1Jvplp0SL8lzZfoqbfn4l5rvGiw&#10;rq01N2H+BLXMh+SMcutgVF+sWpyH5s67779lyf4k9E1ea7Ku7TeIA7J5SObaHoCjQ3RLGBhfTx7u&#10;i5znZK7tAdKyWDiNPRdb5ej3Jdmf0+s0gbwogcGshwrx3WUhyTbRFluUYJfpJZ08Q8n+5GqkJEDE&#10;0MtA0u7p9phgQ7I/CVRGny9R4gqme0Rx8NNdJhLejLa9okQ2ELdgJb8vyf7kd5I0GmHPvwzkfVEO&#10;Ez3DvXO46FoR4XArgUNqMyNsbA8woeUgG4AfvKyLbQq3I3z3UZL9OR4qcVGiNOuiPWcyl3gAnmHA&#10;0NOVTNd1n5/l93VJ9udvA5XkIYrWhZ+PfK9kf5Lgy4E08POixc+Lst1kXeIC4CpeybdSckb5pJA0&#10;mswl+w38WvTCJGeUuc4k3EsR7H7N5MInqQeqRRfQqEERN1DsuabzfAJ60Yr3UZr6yTklYVM4LSwL&#10;4/2hJoxSRnIPkvS4RULn4uibYGPvHNhu0JInwfzWivfYkvd5w/kmiXOUcK91EZsjJyhYl+R90oaK&#10;sEiwLtHiaulpp/HdR0m6KKFvShiTufYuhbdHg8Nkru037uTARDEiSRblIEVXkmSu7TegD/gvWdfW&#10;In+LIuFkru03yEqdC6e+nx0kWRQyBa4tmWv7jTTdBh5k4fA3HpXsASRblMAS2WLJurbfmDhbkkJP&#10;D8Rl4UF9YBTTE63fH0q0ru0B2Nr8RDE9yRaduGhSL00eylrX5BFmz3BrxfFeSfzkwpWpbv2OQ9H6&#10;jWMnz1ASP8loj+oCDtGK4/OS+DkcbHKv8CFaMe8giZ+E9AkGJs9w+w3MS0qKiO4uaNzYsXF9aTLX&#10;VhuWKHpd2wFMSvCYGGBjqw37Fc21HQAnKTi0ZG8j6aJhNgAW7WdInA2SI1nXVkvZSskWhYUlMprE&#10;D0WNHNgz2dpI3idXJhJ0iNa1/Qa5R2yIvm8BJO9zLpadRIzv2BC15NMlOZ9zIQuJqck8e68xnTSS&#10;Je2dBvwwx7xoqq1G9DVa1f7pU4VB7ks0lalFHxPJE52ry6NKTqL+60dCxVLSUY+f+lIi0+4iby55&#10;W1uNzVoUfJU80WkUmIW9RO23x0oCjf3Tx2Fc7yiCLZ1GYSmSfErCi/sZEumMqitVjYTl5JYYbvjS&#10;ubKcHlWb1vxJYEMzPtNcJSoUlol0Jo2+XJbxSf5Qku91iFr6DDXjk+zSqHqZ4PhaF3miSdkXvQCW&#10;EtUs3Dme+A1Ru+Ojove1HQAE0U+2W5NEURqmJbmAdGnf6yL7bXrVff+aqNpkUwS/ZUn4nL31XL4b&#10;zCUblHQu8RskOWc7KMkT/d1dJ+sSvwFzwHE+WZeopesSv0GftSsp/KKQcr9mCp6Tb6UkfFLBSXpe&#10;8k0RtbkpOcGGJHxyVTLcV4JDUUv9vCR8QoqS1xvNtf1GugvVPFH6nswlEd8xL2rkliSNWbgQdr9k&#10;5pqK1mCurTYduJKgsuaJ8gAJKydzbXcTP0NxAHiNafQerGurEXuJCCLLE2VvE528RI0amGgfJQmf&#10;7EXp2B6ta/sNivWTJoGk129sEJanoiV5hluNj0USHCK6KHORTZUUtKnabOcDH3VqnihcYnTyUrU3&#10;EdHguwwU9roO9tjJrZ2qdnHkiNYl+w1aTUTRcnbi20T2bAnby9hbiz9vSWjD1Aix3QNPD19ok5Fv&#10;9x2JpvbzuhLui1ueZDJu1iX16KvrMDVCoolP5G4SmYyMqqTAx9QmwyxgYU/JFqWFCTexBNSNqd25&#10;OSd6Z9sNMBkpQcEOhwsz9wNhK5C4YHp7bK2TIvCkEZepURCb7H/5su7JaJLNRzMAiKpN2DFxIJIx&#10;Sj//J8x0Mpn4Hc45pN1/jRNRRCwrm+1A4PFNjUB/kt/DpkEm41uW9AgwtYm3RysTD8JtNtGZhYKl&#10;bSOh2GRjSlrv1uJQFRVmqRr8/pVBXzwIX/ao7yI77GXjHegnobBTuobeCBj9JMcxVaNV9uQhBWgU&#10;V8BkpIEn0N9qTMb5NJhMckDZR1ABnXxiVI1MgQggkjqKQ6XgL1mZqBGefj2SMzRR7P2qme2HnJ3v&#10;HzRRIwuMjMmgAvKURNBpiz6bzWA2cT1c3cnNR8lr206EtIffjjzBbFuNc+N81JLZtjtgtt8NZzDb&#10;ViMblG7xwXmJZAJ5b3OJQ3A2U7Xx4FF5BxsxmY0oQbLbVzVmm8YByZPcBxIeRzrbVmM2PtjRbOoS&#10;Lu75iH4BW42bw38mNem735K8UNbGMTJ5b6I2OcM0l0hm27uRqQG+JRWRXPC+XvdEToY/CdYmvoSa&#10;hai6ia3Of2227RQopIJ2jZ7kVsNz/czHPljbdgpTtjU7tO+/bk0rnTbQ0ddNMkSZjXho4idFLf8F&#10;SFvRO7nweOZkbdsFQVKSDZz83iRLlNlIjY7e23ZBN/qCTV5v8N62U2A2iMdobVsNUvT3asRgtu0U&#10;7kPdJJFAfPD+BTzvOMoEk5IqymxQCMm2RNRuHNhIMg2epCSLzmxz+vr+CxA1ZuNJJt83SRedJ8mr&#10;S2YTX0KT4eguZzK91gvIUSJqN/bWUxvwHSWSaJr/AkSNXwAJqhFK9gaD2cJft+Sa8ut+/NyTb4Ck&#10;jeaeS9TwXPiEaLbtFHKvLPmmfLuZLfEl0qCU/tW/LeiCX4D4kgcZwlARAUq2U2A20u+i39tWy5+k&#10;pI8yGxGqxE+K2o3LR4Yy/b42TTslwX622N+fpKhB6kxBbjLbdgqghH1J8sWRzFN+3aQlJpiUjqPM&#10;hseLnuR2QXylfku1giep+5I7gYIEJZJ9yh0pfHGitZkv+W34GLy3rQYBTV/PaLa9wWD3SoQlWttW&#10;u3F8oMNJghLxJTQQi1oqktK9Ph3MRgp1hMntFKbyYjqdBk9yq9FYAjYpmm07BeKmEC/RbFttWkxm&#10;kUJJKWU20vSS35uoMRsh+WRtklTKuZt4SfJ7EzWuKSbZM/HKklY6e1AiKMF7EzWueeX4Fs22ncKk&#10;zJ8Je4h/25ikbxG5isEvQDJSWdtvwud3TIpasbbtFPLojLQwLd7bdgo8yd/WO8HathosBRfXJL5E&#10;8lLJCfxNugtmE19CPH861X3/BkiK6WQgTlvXYDbxJVyTQyg6mW07hZmNFP9ktq1GsjP+PDkHSJop&#10;s5H+kcwmasOMwK0Ga5McVVBC5Cn54ohajhLpTMq+HM8Vzba3M1yIQKA9+XVLb9KBFgeB4L2JGjwu&#10;m9doNtmXkOzL4pLZthrIon9YNJv4kunKnaFkq7Er4ULSaLbtFGh0wdqiJ7nVIHDItIowuZ0CNw+R&#10;h5/wAZKxyvGZHtHR2rZT4BJH7viM3ttWu9GCfTYY3z2XZK1CX05nkwQl25fc+bpNWPP7bJKAynGK&#10;PX2yNlUDxxNoDGbbQVRmo1wgiWBI5iougXSPBCWShDqV11HvO6r+106B4CS0YrS2vcG4Pzh1RLsg&#10;zV7luEivyORJbqdwJ/hNjD5AieWvTt5rNNt2CsXaRI2ACSR+srbtFIr3JmoklGSskaSj3rmxdl7A&#10;952CqhF6eiS9H+kgvMHFx5RbZ5LZRI3zLPfPJU9SnMK0zojik5LJemdDyZE9mE2TUgmOTa3o9yep&#10;amyW6XSXzCa+BEqSE2Mym6hNkk3Sv5C7T/d7w22xw0hmEzU2JuRIJ2sTX0J9CjxCMpuqUcgRfbsl&#10;p5Wk9mvuhw3em7igO+8tOgdIVuvcb06ZSjKb+BK4/Clr+/7FkUam02Gci+WS2cSXEL6IujSTXLpR&#10;ArceZVibGp1M6Y6XrE2dAmV0UZ6CpMTyG8VTBvV3p2S3EvQgVT3xXKrGbBdU8tf3Rm+7/8qTNDV6&#10;Y3CXXTLbh1NIUAJPuo0kiM0uO5lNncIcO4LfG7/lPRsbjCs5LZJxtNVorfcgmeLrr9vU6PwxdxUF&#10;702cAuxPdLM9yZ/bSIoMyHRNZhOnwGyQacnaRI3ZoipefibbSPjPqJG9qVHVFK5NfAnbUO50T9Ym&#10;aqQgQQkkT1J8CQ/ynbT0ovJ8PxL2Mj9cfBqgRPYlP89ntC+hfEdmwysnMXMqBbbaD7m1CR9galyf&#10;E7V8IyAvs9E2K0n0NjUySSdR5PuT1HTXi293tjbxJQTwotZ5fD3X2tgo8OVKfImocRHRG4+XrE2c&#10;ws+0jA2+3fRgX0YyGxcRJL5EUlenW9Qryb9+q1r+3rYvITF0zvnBr1syZadbJ84reZLbKUzewCPp&#10;CfDWnFcSh08OKwEmt1OgMdAPu95kbVuNEBI/uCDSS+PM9boJWEGAJn5S1JiN6EyyL5H8VWbjSSaY&#10;FDVm41Ema9MEVhjJK+E6aDC1HgkPhOkSlGgC65tmekk3h7eoMdv0WQpQInmvcaI+pOBe27QWSDJR&#10;iXYvNULtR3SlpKpNqJ2DQLK2vcG4sVEjgT74BUjH1aG2onwu8gv22k4+AQm7rmqE2qetcbI28SUn&#10;0yV9iYgPLiOZjbBa8g2QVqhkT8IbJb5E1HiS92mw/d1zSTNUIhFzm1Ly3rYLmtToiFtks7QeCbNR&#10;OZWgRNRYG62GkrVpAiv1DFFfaSiwZeSk3sOJBU9SE1ipO3wkfDcUmM7GriuabTsFOuXx6Y6e5FaD&#10;3KXMIvkFaAIr1AMuL0CJqDHbnPOTJym+BBzP7ezfz2+S98p744sTxBRwjOsFcEsi9cPRk9xqzMa3&#10;O5ptOwXijLSYTc5vmi774oST8DichGRt1LEmF4OoGmvjB5CcqDSBlYTSaVoSvDf1JRSRJLmhBBZl&#10;bVPQlzxJUcMrUzOU/N40gRVXHmV88JqWkczGk0y+ppL3ylGFk3C0NvUlc/CO1radAq+afIMkOiN5&#10;r5MEM2TT9y+OJrDSSp+vd4ASUZvZpuVBMJv4EhJnuEQimW2rTRlPdKEGG8j1umGoQs8laqRK4ZUj&#10;lIgvwStnMQXJe4VC4IOT/Lol75UUGOpBIkxuF8RsvLZotu0UaI5/kTOevLetxmz8l3xxNIGVUFDU&#10;Vpux1+tmNqCcvDdNYKVE75nwb5zO92xzJ1fCrBDVWmr0g6BZSPLrFjV4RVxZ8n2TvFd6yNG0Lppt&#10;u6BiNjnj4EqiKpK35L1y5oZKjt7bdgoEWSgcTb5v0nd1Eljf0c5cGq9CrNymncT3r6moTXoVZ+jA&#10;T2oCK3WE0fXDNOJb4Jq1ndFJWNqoTqIaucfJ2sSXEC6h61iytu0U4i5AZJ7q2vh1J55LE1ipR4tu&#10;VaJBps4WYlITWLm1cBqqfUeJqPHe4MmjtYkvmf1F0quEfnJ7bS+SbJMc+rcmsKadolQNXzLnvgAl&#10;msAKJqOeStzBomsb2iKZTX3JHGmT75vkvQJ/ft3JnkvaqhJP4BuQ+BJR40mma9tOgUR/NrDRbFst&#10;/5pK3is9KrkzNZpNfAk9yF5JxTWJj+t1k5WSdalUtdlPzmWr33evmsBKxJYJg1+3qOW7V01gpTyG&#10;vMtkNtmXcK/A7ZZEQyXvlSdJbm6yMxe1P9aWRNU0gXXax2Wz6b4ExxWdqKTZKr8AmvZEa1NfAmow&#10;MkCJ+hJ2ahEjJs1dc18iDVcpUcp6tHH7/PrhzIebyEeytu0U2ClcWVxZ8l6LtW2nQJ7Ue1oVfP+a&#10;SovX8ZOccpK1iS/hJsVHtJ/UdNlXihJJYGUXRM5ZsjZR42zKTyB5b5LASpiXk1E0m/qSNDojCay3&#10;N+8t8lyiRlI1kafkvUkC6/Tgmdt5vqNE1EhzpiV68g2QBFaYzKx7z1v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Vcmvf6Qwl6koVkaoS+Ka/8jpJLE1j54lCl9P1JmhqZM5NU/dUrUyS3niTZYwSWo9m22tSETxF6&#10;MNv2JewUJqMuWdtWg6GFEAviJZS7ydqIRid+UtXYBT0n0T9Ym+xLJtKeZEVQOriMZIc3GQ7JbNsp&#10;TMk7Z+HkSW412D5O+dHa9r6EnXkWwyMas9c2EYwke4wd3VIDIlkMT9U4B6SzbafAbERDA89Fnvcy&#10;ElfC+05+AZL3eqOyKWL7KO/V2bLozCV5r9O0D7ccoETU8iepea/ozUHs6zcA4ljWNvlECSYlgZXe&#10;wYPlZDbxJWNjEi8hz3sZObXkUXRG1XgiGW96SQIrTfCnbWiyNvEls5lJ9pM0HpG1cWNEwkCrGnw3&#10;Qdsgz5xgt8xGTCE546hazOXzPZPZHnSkDU7CqkZ+CVWSESa3U+CzQYla9AvYajNbdPkxead7bXSx&#10;5eqeACWixjeACH3iuSSBlcrWqAnAJVpMliU0ksO7lsZctMFIVra1yAzly5F8SyV9darroy2QaJFi&#10;y1NMtneS9ErMMfORonXn0U+K8/c9iSSvTsfWyI2IFonRP1GxNXvA9c7e3IuRdGdUrTjCdUnqKgFG&#10;7pFKALJ9T7Gy7US4YIwUnWSyrUW9KLG7xIdIvisRoOyTLVoAhP8lk0neKhcuUoqWLE3U4hRsyrEX&#10;QqYObS6h/r5BEDV8COBPftaSt3rj2DZcfDCbOhHcQRLeuh57X4HrJ7Ekmm2rTScX7vIMftiSt3q7&#10;EWJPyhWpwlgvgNk4owbpCWSFLzW2I+y1ko+oqDFblhLKfkBmw0NEzl/U/kgJjZ7kdgls7PiVBgQm&#10;v8tlJLPxrU8csqa7cnCeXn0BJsWV/Ka7Rmvb+wp+2r+nhmC2rcbaZnEBJiVvlcMGcckEJaJWzCa+&#10;hJrKKCWUK3n0vfFxS/ykpruSfPSO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L012JZv5EoQRRw3OFvkTyVmkH&#10;TzpQ9CTVl6SBC8lbJbWQpkTJkxQ1dq/8AhKvLHmr+ddU1GZnTtg7+L1J3ur0tjmjgJOoFbPtDcZ4&#10;krmj+/u3W7Jk8x2e5K3OzSWPpFEWwaLlFJgtK/zkJLrU2CsTz4nWttWK2bZTYDaMjGbbavkuSNq8&#10;5qFyUePXTUwhOQdouissX7YvEbUCk9spcH4joBYk6tPbfr3umW0yNr5/AyRvlWvtf2On338BosZs&#10;fHGSU4emu/6eFhM/KWqgZLavydpkX/J7Eo5m22q/mEzKTCnPXS+A9zY3egW+RNRmtqi5Dfn8Mhv7&#10;kqRgV9V4b0A5Qsl2CsSC+N1Ea9tq+e9N8laJc8H8R7OpL0kj85K3ytaJ6FjiuUSNXRBhruhJ7sMK&#10;8UlcSbS2rZafAyRvlVABjdgSSIoreZK2Gm25JG114rXRblK0CCrT/iXZJ0iyK5epcX4LViZaxOZ5&#10;ackhQJJWKdWercx3HylaTMbKEh8pOas8DM5FyWTb++Q5HpKyevLwIyJAtJiMk2L0zrY74L6M6EYo&#10;mMPl6fhknDTyCpy/JKxyD3DU1IYomExGO7ykcJD8taXG1bwwU8k721q0oCWaHT3G7QtgU4gmJJNt&#10;reIxbl+AZyS+lUy2tTiywaUnvzNJVgX643e+/85Ea9paztP/vvORFFccQdRfg3yy9abvwwBEH1BJ&#10;VSVgkTE3okXSNSuLHuP2BdymMlrBY9xad3ox3pKKeNqlrQfCZVXRRRmqRSIhbFPy9ZQ81RfuKspb&#10;FC3aTc2V0glAti/gird30oqUPIL1PEhS5SMTTbZ9AU1iSO9O3tnWYrL7NFIJoL99AXllz2jHY6mt&#10;uKuIaZDUVmLB0x4gQKN4EF5a1GX49iOpra+f2y3J/DG1uSwyKpVCb7sDLhvB1X1fnKnRMDjLgEZv&#10;H02e3FWVBCNNje8FYd0Ak+htl/CgYj/50pgaTXzZwQQ/bvS2K3mQTHsPupSYGifYa57K1x8Bentj&#10;QXFW1Gzb1JiOPVO2uu0YCL5F2bRMt9XmstvoXI/edg0PorTJzs7UiFBRahXsttDbLoUs0CgkaWrx&#10;hRLobffAt4OrlqLf3Vaby9zfSX+B249kq07PlyRdwNS4vpy7FYO4BXrbq3DnecSWmhqBoze9NZMf&#10;guarckpJ0hOYbjsjvuB8jbPptlfhEtSoWTrTbbVmuu1VCLBEt7oz3VajET/eIVvd9irc9ECUMUGm&#10;JsjC+0QdSzBT3AOpLMlez9QolKMnXvRF0FxXMmaTi1yYbjsjQiUUE2TTba9yz1e31aYVQpTvgZni&#10;HmiVmJRqmdo0GYVuTX53mrdK2xIeytedEbtyyZLNoaKZq2zvkyZgTLedEVsVijiDFCv0tnvgdHu8&#10;gjC2qUG2wpFEX3PNXiVCSd/65GGKV8FhEsyI3t12D3O5NQ0Ykum2GsjklxB9ESSDlessZuudTLed&#10;0bQk53QcrW57lblOPumrybsTtWmnkzT4QE/cw4uijgwqosbajvBhinug/DPpQIyVooZv4KrS6GFu&#10;r8KeNjpHMp2o0USMa5SS6SSVlUxKDgkJVFSNK645XUfTiXtguiRDCJJD1GaHk9QjoLe9Ch+EByeZ&#10;4IegajTijtqPMZ24B95B9rtTtemonSRAMZ24B6CSpG66Gsz+M8mAQk/cA4V6ScMIVyN5nB79EVTE&#10;Pcyl7dFhWfJg6esSvztxDySFJeQHqxO1YrrtHojUJRlXzLa1uFiEVtfZs9zegX1Y0oKM2bYW1dq0&#10;sY9mk5RWOjxmGxXRosiSNxB9WyWllZT6pK3CpPqvwNsUWVLXkKBSUlrpsZmhRLSa2bZDmXYk0Xdc&#10;EmG5W54AVXQql5TWuSM+yHDkSYoXevANScj9ITPXG+Agkm0aRGs+j2eIku1NcApJQ5jZ8y4bSSV7&#10;0FQ1Qsn2CsdcVpd8diQRlqwYfgHZ7217hYNtW7SXlURYsmKgvLK1ba/AleFJQSFPcmsRZ+VOw2ht&#10;ktIKC5i0xbv9iBbt7biFLNo4S0prPpv4kjkU3LO17d1JjElJhOVJsrbIc0lK64vW/tHnVLR4ktzA&#10;HqFEUloJPWc7IdFiv0ZcJVvb9iU0bsq2eZIIy3XcFBFFflI6uI53zZ6k+BKaYZyEBYPAs2TCcuxP&#10;sgn4BWwPBEookcpm276ErSHb+mDDLImwJC8Tjs9m216BXkMJ2cPatlbhlSWlNZ5NtEhDHiIleW+S&#10;0kpkL/NcosW3m31J9CQlpTV+b6JFRiteIfKTmtLKhW7RL0C02E9yYMnWtncYpKYmebCcF7ZWM9v2&#10;JXwVMz+p+bPsE0ghiVAiXiGeTbRwyZxso9m2V5i0jujXLYmw7EuedCOIZhNfQjA92gVJIuzvrzvb&#10;mWtKa4wS9SVcX5Zw4pP4t3aGUDxJ7olpTf5sdMsjenuHEf8CRIt9OZeZRO/NOriOBwq+AaLF1/QB&#10;u56gRFNaiXBGIRrRop8tLSuytW2vwN3y2U5B82e51Tbqi8d7274EX559u0WLrTNJEEG/XmbbXgEk&#10;ZyynaDEbgcPIc0lK64MvR4aS7YEwmfeWzbZ9yXSnzWbbWmQi05gt2k9KJmz+6xZfMpc8ZmccTWr9&#10;Pa0HvzfRKvbKmtUKJRh9A0Rraii4Kyr5dWtaa7y2fTLii8M1p9lsO14y15dFvkRyaG9c207VTLS2&#10;7Uvy2USLXAtyCaPZti+JMSn5sOyC8K/ZbNuXxF8cSYhtZtteIfYlkkc7od5pThucqKSDa+wnRYuL&#10;U0giyZ7k9gpxVE36vpIRS2ZANJukt2Jh9n0TLUo0f9sgBk9S8lsJYifXnJLhtXcz+B8OApFXlgRX&#10;4h5JnyJmE19SzCa+hCeZMWPS+JVYEJ45e3HiFoYZi4g4SaglV4I0nuxZbm9CUgIXTiSbPEmOZXXU&#10;YWer2+4kpgQkO5bbugBKNtt2J7Qaz5LZpPUrG0NyGaLPgGS6ntnt8lOntA4QYIQOa9HRWxJk+elk&#10;IRPRYjYSm5InSercsjINUaoW7mTiEYFjBoZrtuk7mmzyVGtihtyhFc22HQNMQhTEgGlfNk6pwjSC&#10;++4qYdOWXrqBVS3uqWBnkr038SZhWIHN/7KRD+qVsfpE5ERvmgV+38C6FuGI6NdNZGfNRgwjiT2p&#10;0o0kwvnhJK9tu5IJKmVLEy1udJvW8sls4hTC/SsHtvVA5nszdenJbHtnMrxd9iRVKz3nk5CyrEz3&#10;r6rFeZFyrui9aVJseF4kjrBsBKAcO6KfmyS3prFe/JvMRg5PdBbmW730cK4Rm69axOezLzeBnDXZ&#10;JKBFPwDRwkNP59cEkpLYOksLitV4a+J/SGanDD6abXsS+hVFedr8wNYToeDwZKcW/NokqzXl32Dc&#10;9mQHv4Do2yZ9Xye5ITnkQxPtye4XH/xoZdsjwAdnn21Jn52qs4h6IGi6bWSbHDkt0SJNlKZiycok&#10;m/U6ogaz/Ky3F5lc6eydSQrsZN8k/Rpnk7QeyFSFRoEZiruXGr/yqHcQs201vjOTOBuAXxq4TtpG&#10;Uu3NbNv54HpowxXNJv6Aapak8I/ZthpdF6MrF1Hb/oD7yaNiPFM72P1HlCm56eu9kbJBL+5ksyVq&#10;RJymNVvy3rZHuHOYTbrCsLathq8jdyyabTsSymWzFHciduuRcNSYG22DtUkOKzkbr6R0fg7KezaI&#10;h+iUCHG81MhQeEfne1Xj4r5nRCuSeLpnA5NRXYmqsa+IrqTikWyncCcyk/SzMjWqSqPqedS2U6Ds&#10;glSi5BcgalOvHIXvKL5eT5JWMlwSEs221egFTZFbhMntS0jRGb4iOEpJ0uvzj3tFkl/A9iXkGvDp&#10;jmbbajhlYBKtbTuFx8E+Kpttq00ndA58ydq2U3i8mS17kqLG9SRJdwB+ltsp4LjoBpo8SVW7oNaj&#10;XbIkrzIbG7dotu2CHlzOkL03SV6drI2ojJjs5P3DOY4z85OSvErvJhrtR2vbLog9ELeqJyiR5FUI&#10;O+4IiWZTF0RsPvoFSPIqTSXDPZeoweFPbVTwC5Dk1YnBRVwAYZ/13ghUZdVwgGmpcVXvI/wFbDV6&#10;f6S/gO0U0p4E/Ey3Glm5x5U9ye0UuN2O/NIIJVuNZA+Ka5L3Jsmr9H6lX1oym6hNi4yIfCamuN4b&#10;Zd9cDxzNttXYBN2z0IUkr/LTjrroTkB3GXl7Ez2P3pskrxKY50AbrW37EnpzZgntxGaXkZxwyMSO&#10;ZttqBOHC3askrxKpzfoRELBeRtKj+Yei1cCXSMrrUCNZiFfUeEAwtNFs2ylc+JIoe5gEp7U23CuF&#10;esnStk+gDJ6LEqLXttWeJzRyNNl2CRcdfO9RYEYyXrkyK7nBnh3P3pQQhKNrRYR/0aO1T1RJyLF3&#10;PX1oEupOkrpM1ZvoRfQp1cxVakm5dzd5baJHuXAWB9LMVbZpGV3K2WQ9Exq+RHsSTVx9EIXmVxMc&#10;AkQvpBPZFS8L4562s5teeoRAo9/1sbcWTHaP7nZksq13HBB1we9as1b5ZhNSix7j9iL3LIWLj8R6&#10;HOQ+TjJKNNnWO49b5EQk05X9GjHQaNeqemA/emmS6co276JdS7I01eOCwOh3rTmrPEaa2ESzifeZ&#10;2FGCEc1ZfXKFGBv54Kcmegdnm2iy7Qw4MfLaIoxoqitH0mgy2VUUk209O4z+7Z//7p/+13//67/+&#10;t7//89/9+f/wj7+df/3jv/3lP2X862/+/Jd/+oc//fxp/o9/+ee//s2//cOf/vGf//KXv/7ff/3f&#10;/4Ov0b//vz//58+fUGdItP5zmP+fMq93K98qZXaPW/leKfPWtvKjUuZpbuVnpYyL3cqvShmXuZWP&#10;ShkXuJXPShmXtpXflTL7o618VcpDMW9t/q4w5iDrUDZ0rsze4WxYXVHvkDaMq6h3WBsKVdQ7tA0n&#10;Kuod3oblFPUOccNbinqHuWEiRb1D3XCLW52/G9QNWyjqHeqG/hP1DnXD54l6h7oh6ES9Q90wbqLe&#10;oW6YN1HvUDecmKh3qBuSS9Q71A1rJeod6oaG2ur83aBu6ChR71A3/JKod6gbwkjUO9QNlSPqHeqG&#10;0hH1DnVDtoh6h7rpGCLqHeqmBYiod6ibnh6i3qFuCIutzt8N6oa4EPUOdUMpiHqHuqEWRL1D3XAF&#10;ot6hbqL4ot6hbsLyot6hbsLzot6hbgLnot6hbro/iHqHugltb3X+blA3IW5R71A3wWdR71A3QWhR&#10;71A3UWVR71A38V5R71A3AVxR71A3EVlR71A3bQVEvUPdRE1FvUPdhEG3On83qJt4qKh3qJtApah3&#10;qJvIo6h3qJtYoqh3qJvooKh3qJt4n6h3qJvIn6h3qJtYnqh3qJsom6h3qJuw2Vbn7wZ1Ez8T9Q51&#10;E9gS9Q51E6oS9Q51U2Yt6h3qpm5a1DvUTSG0qHeom3poUe9Qdxrq+Lt674Y6Kpgb9Skm3sbzd6Vu&#10;qKNauFI31FE0XKkb6qjnrdQNddxXU6kb6qi4rdQNdZTQVuqGOmpiK3VDHUWulbqhjqrVRn3KTjfq&#10;+LtSN9RRV1qpG+ooFK3UDXUUflbqhjoKOSt1Qx2FmZW6oY5Ky0rdUEfpZKVuqKMWslI31FHc2Kj/&#10;lidu2I2gG8CANyWI3QAGvakq7AYw8E2hYDeAwW9q/7oBDIBTztcNYBCcEr1uAAMhtTHlAAbDKaTr&#10;LDAgkpfUDfBBWNSMhSORCrZqCR+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v8KBUpORY689kSSo6Fm518gBKJHwUjJcdy/ygZKTkWun74Ekqf+FE2UnIs94/CkZJj&#10;uX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P6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ekcywi6AYxjOUuO5XSOZQSdBXZiOUuO5XSOZQSdBXZiOUuO5XSOZQSdBXZiOUuO5XSOZQSdBXZi&#10;OUuO5XSOZQSVBc6xnCXHcjrHMoLOAkdiybGczrGMoLPAkVhyLKdzLCPoLHAklhzL6RzLCDoLHIkl&#10;x3I6xzKCygLnWM6SYzmdYxlBZ4EjseRYTudYRtBZ4EgsOZbTOZYRdBY4EkuO5XSOZQSdBY7EkmM5&#10;nWMZQWWBcyxnybGczrGMoLPAkVhyLKdzLCPoLHAklhzL6RzLCDoLHIklx3I6xzKCzgJHYsmxnM6x&#10;jKCywDmWs+RYTudYRtBZ4EgsOZbTOZYRdBY4EkuO5XSOZQSdBY7EkmM5nWMZQWeBI7HkWE7nWEZQ&#10;WeAcy1lyLKdzLCPoLHAklhzL6RzLCDoLHIklx3I6xzKCzgJHYsmxnM6xjKCzwJFYciyncywjqCxw&#10;juUsOZbTOZYRdBY4EkuO5fReYSPoLHAklhzLCaUiPNMIOgsciSXHckKpmAUlEp1jOUuO5XSOZQTV&#10;M3CO5Sw5lhNKRZ9BybGczrGMoFuCxRPPkmM5nWMZQWeBI7HkWE7nWEbQWeBILDmW0zmWEVQWOMdy&#10;lhzL6RzLCDoLHIklx3I6xzKCzgJHYsmxnM6xjKCzwJFYciyncywj6CxwJJYcy+kcywgqC5xjOUuO&#10;5XSOZQSdBY7EkmM5nWMZQWeBI7HkWE7nWEbQWeBILDmW0zmWEXQWOBJLjuV0jmUEjQVv51hG0A1g&#10;HMu75FjezrGMoLPA9onvkmN5O8cygs4C2ye+S47l7RzLCDoLbJ/4LjmWt3MsI+gssBPLu+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7RzLCDoLHIklx/J2jmUEnQWOxJJjeTvHMoLOAkdiybG8nWMZQWWBcyzv&#10;kmN5O8cygs4CR2LJsbydYxlBZ4EjseRY3s6xjKCzwJFYcixv51hG0FngSCw5lrdzLCOoLHCO5V1y&#10;LG/nWEbQWeBILDmWN5SKsDwj6CxwJJYcyxtKxSwokegcy7vkWN5QKmZBiUTnWN4lx/J2jmUE1Vtw&#10;juVdcixvKBV9BiXH8naOZQTdEhyJJcfydo5lBJ0FjsSSY3k7xzKCzgJHYsmxvJ1jGUFlgXMs75Jj&#10;eTvHMoLOAkdiybG8nWMZQWeBI7HkWN7OsYygs8CRWHIsb+dYRtBZ4EgsOZa3cywjaCy4nGMZQTeA&#10;cSxXybFczrGMoLPAvs5XybFczrGMoLPAvs5XybFczrGMoLPA9olXybFczrGMoLPA9olXybFczrGM&#10;oLLAOZar5Fgu51hG0FngSCw5lss5lhF0FjgSS47lco5lBJ0FjsSSY7mcYxlBZ4EjseRYLudYRlBZ&#10;4BzLVXIsl3MsI+gscCSWHMvlHMsIOgsciSXHcjnHMoLOAkdiybFczrGMoLPAkVhyLJdzLCOoLHCO&#10;5So5lss5lhF0FjgSS47lco5lBJ0FjsSSY7mcYxlBZ4EjseRYLudYRtBZ4EgsOZbLOZYRVBY4x3KV&#10;HMvlHMsIOgsciSXHcjnHMoLOAkdiybFczrGMoLPAkVhyLJdzLCPoLHAklhzL5RzLCCoLnGO5So7l&#10;co5lBJ0FjsSSY7mcYxlBZ4EjseRYLudYRtBZ4EgsOZbLOZYRdBY4EkuO5XKOZQSVBc6xXCXHcjnH&#10;MoLOAkdiybFczrGMoLPAkVhyLJdzLCPoLHAklhzL5RzLCDoLHIklx3I5xzKCygLnWK6SY7mcYxlB&#10;Z4EjseRYLudYRtBZ4EgsOZbLOZYRdBY4EkuO5XKOZQSdBY7EkmO5nGMZQWWBcyxXybFczrGMoLPA&#10;kVhyLBeUirA8I+gscCSWHMsFpWIWlEh0juUqOZYLSsUsKJHoHMtVciyXcywjqN6CcyxXybFcUCr6&#10;DEqO5XKOZQTdEhyJJcdyOccygs4CR2LJsVzOsYygs8CRWHIsl3MsI2gsuP04yfIrKYcwmoUhOsYP&#10;BYPjr6S0wlwjQ3SIRMEg+SsprTD3yBAdKlEwWP5KSivsY80QHTJRMGj+Skor7IPNEC06nXi5/ZTM&#10;Cwof6Cy5F4b4QGfJvjDEBzpL/oUhPtBZMjAM8YHOkoNhiA90liwMQ3ygs+RhGOIDnSUTwxAf6Cy5&#10;mNuPkzG/ku434nQMQ7S+0wkZhuh2lSh8oLPkZBjiA50lK8MQH+gseRmG+EBnycwwxAc6S26GIT7Q&#10;WbIzDPGBzpKfuf04QfMr6dDpFA1DtOh0koYhWnTCyshelSHaL7sTNQzRnXtQ+EBnydUwxAc6S7aG&#10;IT7QWfI1DPGBzpKxYYgPdJacze3HSZtfSYdOp20YokWnEzcM0aITpsbQWXI3zPnhO0v2hiE+0Fny&#10;Nwzxgc6SwWGID3SWHA5DfKCzZHEY4gOdJY9z+3Ei51fSodOpHIZo0elkDkO06IS9MXSWfA5zfqCz&#10;ZHQY4gOdJafDEB/oLFkdhvhAZ8nrMMQHOktmhyE+0FlyO7cfJ3d+JR06nd5hiBadTvAwRItOGB1D&#10;Z8nxMOcHOkuWhyE+0FnyPAzxgc6S6WGID3SWXA9DfKCzZHsY4gOdJd9z+3HC51fSodMpH4Zo0emk&#10;D0O06PT2ZQzR7jud+GGIdt/pLcwYoo0oOfnDEF3MHYUPdJb8D0N8oLNkgBjiA50lB3T7cRLoV9Kh&#10;02kghmjR6UQQQ7To9HIbhmjR6WQQQ7To9JIbhmjR6YQQQ7TodEqIIdp4p5NCDNGxQih8oLPkhW4/&#10;Tgz9Sjp0OjXEEC06nRxiiBadTg8xRItO+CDbHJQMEXN+fNlLjoghPr7sJUvEEB++s+SJGOLDd5ZM&#10;EUN8oLPliojf2xsZSYVOwq4fQ5ToJDb2MUSJTgIYH0OU6OSU+TFE6Ts5CnwMUfpO9msfQ5S+k4/q&#10;xxCl78TzfQxR+k7g+TFEyRXdPriikXTo/OCKbi1XdPvgikZSWvGBzpYrun1wRSMprfhAZ8sV3T64&#10;opGUVnygs+WKbh9c0UhKKz7Q2XJFtw+uaCSdFR9c0a3lim4fXNFISis+0NlyRbcPrmgkpRUf6Gy5&#10;otsHVzSS0or/IO3cdqxHjuz8Ko1+Ac8+1K4qwe2LufalX0BqCBgD8migaduDeXp/ixErmJEkd5Gw&#10;IKB6/0wyMyPjfMoNdl6NFd02sSL9y8VVbLDzaqzotokV6V+urWITK7pdjRXdNrEi/cvFVWyw82qs&#10;6LaJFelfLq5ig51XY0W3TaxI/3JxFRvsvBorum1iRfqXi6vYYOfVWNFtEyvSv1xbxSZWdLsaK7pt&#10;YkX6l4ur2GDn1VjRbRMr0r9cXMUGO6/Gim6bWJH+5eIqNth5NVZ028SK9C8XV7HBzquxotsmVqR/&#10;ubaKTazodjVWdNvEivQvF1exwc6rsaLbJlakf7m4ig12Xo0V3TaxIv3LxVVssPNqrOi2iRXpXy6u&#10;YoOdV2NFt02sSP9ybRWbWNHtaqzotokV6V8urmKDnVdjRbdNrEj/cnEVG+y8Giu6bWJF+peLq9hg&#10;59VY0W0TK9K/XFzFBjuvxopum1iR/uXaKjaxotvVWNFtEyvSv1xcxQY7r8aKbptYkf5lWMV/+fOf&#10;fv+Pf/3v//7Hf/uvf/7TP/76+x+//O23X//26y9//PbrH7/+8o/ffv3Hr7/85bdf/6J3/vynf/vz&#10;H/+SY/Wfv/zf3369v57ci8ah/Yv++3b/wJ+qof/r7//nr//j78tLf/zyH7/9ens+KOKODTGIhrF2&#10;S60j//av/Y07d0SHd/D+Inui3O8e57//ljPcuYknXIEa/6wkaY/7/W9///e/LhtZ58x3P573ewaO&#10;7x8PYkI+q3Xk7//7L//z93/+63+2NX6wxkx05L3nK3r5AKlY0sft9ZFZNDymze7y2fUxWZXJ0e+s&#10;97G6IdpcuzM/aQeXmM67d/6XZ5TA4GLmzH3k8YeiXHGE+Zg3UsfgMfeFlHvuxMzt3Z1PkwcXHI1P&#10;s6cF4WrPwoN05PP44p4Bd9q2w7vrp18fdtjtQfv5hQFqDHy8WLgp4cSevznIenfnnD8+alOPxyv0&#10;vVrYIXb1k32Dn6/n65EejvvHnaO1g3vFT2N5ot7r+XADQN5A9/MbHue/Nf7jlkmRGn8v5u9xx6uj&#10;CZduGlFgBaQCsPZ7r4vrG40pabkEw/Br4GDDYFrA3DIQeGfxeYunQUozhFsG6Hj6+VwVqR/P8ht0&#10;T3c/r9I7u1EGleUfRVbbpxD4uii/Kyb687TcM5YeEeD7yiq92g89NtKPBup+8L9GrvDBz8zlCJoy&#10;8/x5XqXGPzPPlHdhQQvae2IiHy8VcsThgdj9FIhqsLB6fMgojCSJTCS2OjOKOeF7Fjoe578e/yQ5&#10;eeQZ3p/H9X3WWy9XhDMLAmIR8+vOPh6vgvgTiE8w5SwziqY1Di0JfzxLQiTM7PWKA06f5ubf9Dvd&#10;P4SeE8i5FSfDXjyGE1nY9F1677nb240iZbOg1329isPj/Nfj78ziNYJcJXA9rs/mt+DdGaq9f7ye&#10;6bIrmGKG+tYxHgPTvjO0Tmfc8xgp73Psc/VfnpmLu2vmT2A6fRqgFbf4vOVtruvCEIcFcsC/2nc/&#10;n+btG3ozI+Kq3BAM9WngaG3u/vH58RG2zvCYfaaasj4+xRNwlPNpn9HOpx+sphaGdGscEmVrWWuQ&#10;LuxltRp+3vNdIKxP+911U988roVBwP0wHjfAYK7w6YVt9mxMyxN+3JBbxuDxLY/zX4+/wzgKskDK&#10;xoTH7eLRQ6QRwUOOa4MojwfLCCODx7C7RS7Wxh+AvE7kBVfYp839mVGM0rkJ9vvd9dPPT1dG6jEK&#10;RePxj49KVB4eb2C6P/PHh5MKhnfXmT++VtmzszC4fkkIUa25dZ/LUPfpwIPqrTOnKTGwhzP+bp/N&#10;s3DdTjpJOS701M7jH/xTCWQuVJlEwAOqyOQsFG22uaDxSZiyp5J8X68sp15hCn0UosB8wm87PH68&#10;So9A01mTGn6mTTbp+68wlbAwunR5wGRLd6cjUkSk15lRqko1QkqtEdYTM7PjrOdjZr+7fnrE4J3H&#10;WDgFsXp8Etp3BLD5Efw4XDnrzKhiZc7sPCZPqiRqgeTczHedbc2M5Ois7g60QZtgsmhp82PpHfW2&#10;z+rkzHfZwf70wo9HGw1eiS7tx0ahAgnqgNTeWNgX3OaKrJUp6pm3yHuDCRRpc6fHpDnB/LEZPbOJ&#10;7tyeCZGgcPpdlNGO2/zDd53zltxvgKQOY+Q5nXf0X8lJyDd71Ul9ym5v7JcsZV/1Jbkwqx8UgPgu&#10;MjgsYy9wEvTMr5vhVZpYHSTVxJ8ZyUcdXCT+iAbIjHum8PHYuuYG2uai3i3F1uXQwCKrnFaP898Y&#10;j2q5Er5sBHvMPGwPpPQ+cjYcRgvYOFlSKFXGMayICGB419+MLu1bdOAJ+0T9V64V+6jgtbWkYFxl&#10;SqBAhNpb0+KdLbYsxe480dDkeOUT+HU6V/4CGKURgaVd5adpvPtzYCFDXOex5wv2VJ4HqjS6+Qbb&#10;U5uOYAJIhU5Oh4Z5B+uxZU8EDsTPQ3wiQCujeDXtjSGJeE8ONkv57lhV8riAzaCrx/lvjsfeuNt1&#10;8vx+SJq/H/+JLuMViQVaWfF3+948C9aDGccT0TQRP55JjIAA4+5jNLd6DPOrNLKfReqT2gXb14BS&#10;Js5I3U+5KpM3POliPRlUTw7A7BJo6kKFgE7fZf9VJwHHSnWbd5/RY9uUcHtimGYyFQe1uE7bwmBF&#10;mV3P40VE7s78xqcKpmee1P35eUctz7Uf4s4H/QisuuOlkQMz5vTZ+m/uUO4bS0j0vEe1gvC4Xbh8&#10;oGrYi6hZIpmj4IJB/pnp4ywbcbRYHevjJx6gNC+wFIYrtzsuHMPl83GDgyWyCTls1hzD5RN3gg0n&#10;ycAZ573fhAumhe+Iv0NT66UZHndM8Z/wcWtSchsXwq2L2wMqeOvLPu5PLIzubgYP5U9cuNQTfSIi&#10;IQYpF6fJ/xxPR4ruE/VfsVPY6qNEAc70W9PduPdGfoBkjhvW+f/Bk98y+42gaHbeN9oTy4xFSQL5&#10;LPv++q/YLZqRSonzVURb/zCc1EDecTBymOWVR96u+TIdbduvnHZ0iW6c298vtuBFbZUANKnyYEj1&#10;O8856Sr4Zc64DXDQ9dB9SXGDSGMZ2ao4fGmosNBwam50pl0ggydlUYoCJqVmcA9vp0VJNK9fQx/n&#10;psW94WDXji4FzZfzq06vCAiDqKw2eZT2hYSJP0kH8BZC6GCMhx62Bxw0ACIwpijEUcNAUXZBXcpI&#10;f4rLvgxm2t8UE+sT9V+5Vhy1pYUUh6jt37gEtDSCWcJyfXc5Bi9K0E/I3PxDTuzIz/W0cP7vrGBD&#10;QFr41NNP3vWicBWEPngKFT5BbZvRT/TyUBbrw7A849iTkR3I+PRQyuOACBkNuQiNsPeALP3dZ/vE&#10;YdRVpE9IzPiJziUf8aAtHEqNPtEbsYNnMLMHcPewK5sD78UObhVYfG5XYbdmTX7Bakttg5ThjsOa&#10;ubtWYZYQOwj9CxYIF+/KnMlXZ2Cg8wJLP+Xo+6LuSErrD1h7YRadQgx4i6+juj/RXLppg9Li/vn3&#10;J4y4WyALUnlaGdn7PKKfV1DfJ2LUFgj+nXy18FGIbi1z+/ToXPtEx4jxAbCMdwqRlR/tPWK80Dgs&#10;lR6QH96M4ehfnLb9Gw90lVtDjBej7TR8SFJaC53W3CgqQIV36GFbXbHt7iwStRaFwQBDtzIgXzw2&#10;Fyfu8ooln0IMtBzUqsQ4JFZUAdSHwbHiGNtFjbCAmwC10LlP7BZUNuN9yLvSfLPtCLZARge2NJD1&#10;BSWenhaHiaWBFI4ORtjjh4GMJi+QDid/iE7Tbg+1d6V72LuKRflZuXMrPlqAJvXwQtb73bFukRO5&#10;UQ/zXw//eDlG8niyz1ksb4Z/W+l7KIjq0/OwY8q6Uz2p4PfCxfDD3Ssj/Wgr5B3gWkm+xxty78Sh&#10;1Ww7NHGnwh07KeeBnDtR3Ok/8mXPL94C7NLxwNCQeZxzSp4Fkp0iiztahvx4yw4fcsK1T9/wnJT/&#10;dQWeyQb/qqKZ+TY2yprj2HbZMSdO8YbmAK/Kd5EAnTTwNVAJnAS7crV1ZrxltW40aPD5LHGAMdzK&#10;5j0rDt2IkscoiF4Y0ZGQeuvMeHzMwEBWBcjPz4ynw761laTr0+COhF0cBorkFMzkRj8Epx8vvtjT&#10;M+Mju5l1PpglfEjrzPhUC9r0lO2S8cY1ueBozPyk3RPgOT8zurpX/eRM46TWmWGnpYFsOD7Y9yAX&#10;JGcGt4t6O071X4lhuC1wYue7UElX14i08ukEJ5ET9SNhU+vCoAxzSRwaX+E3PEVVN9CikjWe2INd&#10;P73Bcsvb/dzoZARxKX3xwpCR4UY9NzPemJLbQFYK6bgpuPHLwQM5zroYvLHhSqJ5YgqszSZ+pudP&#10;hFsdJJZNlzk3dKDVf4h539UNzB7W7XO+pmqSPCIlN8+ZjIygyDpIpTrUQZY6uT7GvViOTYnGBQ1O&#10;Qpsa3FKQ2eCtaUnEiF7lb5DLZ2JxL5Tk2rNSOy5QFZqQ75rEBYeq3c+ZeRUfDPUbiTqhwQu7nMXk&#10;Yw7rAveEXZZV/PxC+etk88Lvb1G248yFqWF958yyUy9AW+Fp823c05Mri2IDLhzNPUPN2Wa+zlk5&#10;nPW2eppcgDZOCxkLC7zIAZxCF3hklc3lx8pTa0SHZ7c4IDrEkfNhl4fJuq1Vb2I1ZAuMjznIjoAE&#10;ctYUV/C8NKs+l3WT5JtPsnSz0kiZdmvjG4/z3xr/8VF5y5WZBwV5nP96PLpOFjfA23HM+CQ8zn9r&#10;PN5ag3eEn8f13fgt3BGOC8gLPpEAAb+y1neOVB5I26As8BK2KKXGGsIeIhKItmm1g8YEO1ydimf6&#10;GoVgUDzKR7CNpLw42GJXO6QLhXjdqw/6HCd8oZKXYCE1YyKBFwputitQxEB+n1EsvbgBvuzni5yQ&#10;8MCjojBbJktCYOUEgtYzi/68s2XbhVe5PzaoDxKfZ/opiuFgL8CYk9XtiCWlK9srcCzxjOOJ1YQe&#10;XjYKiaaiRwiQx7SGU2pdo6xr81t/d5d2kKg4THPpuBQmRfQT31eJj72dfbhG8M5Jc7i5xj5X/+X9&#10;EUaDUkMy7WgR4JGNhidceVLdCcc9zYlW988Gg713z6ksiowQ8xYW8Q8w/cKX7DXi9AtrbTiD/Z1x&#10;H1bF1DbOJ8QxWUoG+VZl/EKs1s6w08KZv9nZ7swMXiOkO4outqdz8nBAw5AbbX4hRJwmQZIjwevz&#10;pyk0sdWxOmyKQrBzi7FjZ2cwc32MRlnRUZzlwVNO7hlMKK0ODjHpR7DgSqLBe4WJ0vfMWVni4K1C&#10;az6/Z+6arvSdrefsBnZX0QGRfB3MyAmxDKTLLfj/gI+CZ0Hf/WQnDMZgQ8HOtzii0MkGjJzHPxGj&#10;yXsQGF/h9h3G99mSTpRUlrW/9we2Q3clY9BjOCYGPyD7AFqdJsdLHlSuEV55RfMjDwYVI9+lNqab&#10;5DgxMGsMNPwZXdQjE0Ww+TbOk6PTPPRoYSgVASHZVkQ8cgMRV3j5PPCDrzEGn4P/BmSRS7qZejl0&#10;hsOO8tA97K2LCkU3td47bKzcEUdrw6lFfUeCgzcwEqfZPGssbh6/DYNN43XfhNOH+f56abfH+W9+&#10;n/IL/Ci5+731vNk93VzWd7G5i3Uf7p6OPCBLzoZsqhibV+W/Xh36gy2pO97cgq/H+W+NR7dNVKWg&#10;4Fk9QTzueDcPsuvsOAWjZdMG7R9tBiOOgsLci0xqp0l4Lv+NtT1YvLMI8CTdLixNpUSV3IcQyJga&#10;HONobXpDRv6C1Mtu3rtpNb4EIPqzkha6ZrPHk7ABuW7UsygPrLFTHr+qNgfWO2U08hjXlt9WxsJ5&#10;Pq9gnBss48ckV7SJEB7jTjVdYo1G0MDckGoz0CotSsYqMe5nPs9bbNbIRS139XXyQfuvkbHtD13Q&#10;s3jcAUzxWhRUYEhNIZhADkU0Xb6fI6zpgm+Bd7/ujgRg2PJ/QWUFGtH0WhgSYeLzhzjad3lMgHz8&#10;4bwmDgjb9CcClMMsD5n4jLJjO84aznEeWD7IhSQJIqu4VPvw46U9Hqi7KbHxoKxMeKW/vsskeXyv&#10;VlWxKjOr0gDFHJRbM0gUMyE6E9ZTIthGNpgm3sBcbZ+obxG94Em8PT7Jiqthl4f5b66PMyY+FMOx&#10;0jcI3efyS7xjWCgduOEnwp68vfwk8f1Olw9YoN1TTE3+3e6m9qZFQ8X6yg+T2RDwMLTQqOQoiZ0o&#10;26RRBb5NdIh4eucShrXh64+OVby4ytBdPqyi0x4bwl6p0irYEC5r7acW1Z7i8riwW3kuzKDAnF6v&#10;K7Nu1Trgq31a9ETn4txxCN32MWcXyGCk9XaMR1SVth8Ct6Y37BRV1Y+7xePhKAVwGq6F+xnIiEbT&#10;CY5YpSiNH2b3FsyqCpvOViVbPluQ8SCBqyM+3nUpXnGqqG0Rdxs08Hm4PBs1/CedjWNXmmx8nXrw&#10;kmv+qv8mXzragYftnpSA4iXtAIVz9FPW3iu55Bi2O+jiSVF4je6SW8M0644mUOJlY1UR8078WNDl&#10;6lcVW4Vz+/76rwARmb6laD6wQIKSTGfEF0rpwxQj9WREH3lIDIsH5f4XcqMRxBVgIBlHl0IMeKkK&#10;OoNRnRU61uKGfFm5IaD3HVgLivX99V+5W1QLs7r11dotDNZOmAdRolCh6ymCyhS8Pj03LSkStgR2&#10;douEWvezATK6uSn46tni4LKmSu3jqyeNKlaVLemJ1rDbxtipu8cxE+iocGI4Nk/tVu4rpyxjjeNm&#10;G88W/uC7j5AsIE07efz+5OCYCuBIy9Nz0y71cvkq+llPUCQouDKaLd0up5LvQk0hbc5NKy+iV0wE&#10;vUeY8cuSI5UfLolhlCLdGtU3nwLkC2JMse4SvDesigZG8r6VnZ6yFd2lyRNq9apzCYkd6J46oFO7&#10;xeyFw+WHOb3IrvV+pJR5t6pRuzVpg0Pm0xxutVnOTYvINiZTwjtVaI2LUkF3F2NySZpLES5Z61g6&#10;g+i/UiH7EhXEbnem1Xasrm2nxWdkp9JqRp3a7ZMsJ0c7cMpMJhZVJVWht6M34Qdy5QcWDbHp02c7&#10;anq0xPmeKHPJwMmT32IyGGXWiXozXHvVVBTL3RTPz7sqUwJLIZ1AF0DkYf6bw4+25mF7R9ihhULX&#10;6OQ9pBuNlSV86ghxkL7DDfQS+1J28ArnsTn+VYQdSaysgCJPUmWsRCBCs/NPPSWX3vKN1nIEg09j&#10;DqL0yyEAtAB4xMjxURwqYIn0zfYyNe2RAdhP89iCJNhE1n7wpJt8hsXOVhPSGBKIpDdsr+qNbSHZ&#10;PP6urK5AVHJBtlrqu9Xh+/LqiPPjB0+wHq4OU85KpJBjW7/ZIZN7koqRvPf2TeVet3nJXMR/H6wM&#10;3otW1yQCj8no82PMrQuSiHe56y34IDlmyo0fTx9PKdqaHyNnu+rKY9btx2BKFSP0XfZf3vNLHR2W&#10;c4Hv8+lpZnxRaU9zfiSsNton6ZG3vecRb/pc/ZdnBuVr1XD6nhSEPoUtlaIBhBHyDOqtQv2Y2YlP&#10;wGy9OaFxy/2ZcXM7LKwkvW4Yo1JhmPrTEFtXrPEkP9H3c2b8NCG/Nyxtwn8cfqh0fktImTjscf6b&#10;0LmDYTZnRS7o8qFgeJz/1ngi3Sln0TQzrWwQBAeQgJv4LZwJPeIEJOgq4McIr/mI4IDWVdDClKt3&#10;VglSfh0uvYQH4jhKFszRyPUF78yQwMvuUAHv4D7GeCTBBdWas4Va/GnllHe3MMo2SWHLwiCIJdO9&#10;4R1u01oYBlsEDzenvw9tkltS4UTd5NONx09MAA7WfFc8pnzAe0ZjBvLnoS1j0O/yZngvV2g3xkey&#10;2TQz5WIZ8mfzjL0wM+gF9w5woiarim4Ep5qamLOBAyriao/Jt/Wesa6It+zv+TA8JyyDR+X8yFjk&#10;SEBtlR27Z4XD0Rn2xAHgCP2syGJwAoeCE0QS2rrxHbrJCH5rJMnBuhuvSkpG93RaxiK7sHobSDiM&#10;1GwVMFbfgfaY1RRXxR6qQFHfZf+VM+MIIActUR/GN8UlMCwRgKYMylamhdHwpcQjLrbgJecog8Dr&#10;q+QI7hQorG0KeKYhgLLBpzu0yTuAYeTCvm+vA9Nz4phKdC5AKkvSZ+Rx+zB6Ua95zB6oKXP7JMTw&#10;UuDRNkIcPKUWHEBJyNrnSRjJy5SUhLE6+QRQ2XDqGAj4IroFx2Pw2VwPm6HooO+y/zJeEJ5P34uM&#10;TmKR/XTIHy+WiJ4a8apiLtTlu3ETw4CzKbDP1X95ZoCUKT/QAvCaZh5ogVjT67aAs2ZmLradtA/a&#10;XNkzgl0cVoYVBI53afr0SP/YBMES15mPuE7f5TudlxIGw1yByqLjlW8ZTw0rOhulX+FGxtDae8vj&#10;/HcdX/Sq2riQg4PGMI8HgGmfKnS6xnw87t1uPqlrT+x7ESmBQwXeH+8Gb1PqP4opky2db9Rse7xT&#10;EjLvZFGepXINGvmRrpO+b5VLpO+7To0An3USeD7G+/L2hjq9goQjnq4V7sQog18fw1HjU+eCVaBi&#10;LTg9jO84UrOgEBkft6jO2aMQJwssIlt3Bn/NmMxAwZud7c8MAWcMQ3r2Ri1BhJtEydNPhWidGdul&#10;dB7sixAaJ2cGOKkzY3zw6U79D5QDIxW1twrmj4eNX9QxOYQGbxuD+i77L0Mb6jeuK3Np4nikjCFy&#10;FmhTUknfjb4wsp+qDIgcN+CXuNvn6r9yZtUBOg78T8SZJ0nIlqv5JfBA1rU9g9VVXIKcupJOzmAs&#10;6wpYE3rpMhh/hg5v8TThAplip/A7BKPj14SyD6A90Y5kafkzadMRysxAC5vxdPlLdxcZAOg6CVmP&#10;89+EpjIWa08In4rqeJz/ejyB8ERmfHFoYgt4h/XsnhnBX8tW9HKypjrkcJdyaAE5dOFUQYtC6IYq&#10;vTZdeDjd97FlWin3Xn/hsM63JGPfQ4JcKGlkMZ500k0e2fx9ebwdhHwJo3/6Pn427wLHWMlaf3cf&#10;cihJ9g6vJZEraKiIg/Ri0RgPMMCBwqlAVEe9fIxiUtjT5+q/4qThCHIh+F2CdtOnx4RF/Mc9zwXD&#10;EM9gLkw1l7DekGd9Lu/dc36sxIs1rcKPeMvj/NfjQUb7v7EJsgJ/wMbNePxTmd6AarlqWh7nv/4+&#10;RGyfARb1mh/ocX03fosiBJ8ZkcXU831mqGno/gYNAbIeukLikTKccEerUoLWCcjRjA0EjtNSdWel&#10;Znil/ptr/JK9EMowfjh8L2dkLFoNDCWEKOU0pGwsOF87Q8QUuOiywP8bNlKyhcc31kibdnIvzuxM&#10;xkzqeahISlN8jxNo1+SI5CxjGZ4hsHtmqgZI+R+9D5ozDVSkbDrPDL1LjSxGOkMkkQfuOSnT2teL&#10;9meme6cpZdtXAZplYYkOSoTpEUewBzdzPUZ7uzAzmmBlZ24bL4hNV0blUuLZQSKdsxZG++eyDvsu&#10;+6/EPmxZWXYL21JVSfepUjxEqNHgJHk4ArQrmuEATksNOw3/5IU9YyBWT++llLdviix6tQpYFkZ8&#10;Ex23nTOFUPhk/RhhfAqDqdqtpoAwne/Smo2R/mvaHMuNJfJn2pzHU2DnxD/0IVzO7ymEngXQZu6C&#10;sOXtB4qi30NpLvAz0n5/+D7+cgdSERurRut17+IEXf2qGw6sXAmeI4nBrmQ4xMlUrkDhRJM32IIH&#10;GqVXYE799SpthkphuVDeyxul0uf5g3bkFU7j93aGAowcHqVwwzkWCw3nceACV7erYePkaIM8iZL3&#10;4wyp/ZnhSriCQj3YJCSQS6dwrB+jPUwz00WgstjAq0p57nP1XwFZVENm9qqxavppEnBmZi8MFOwR&#10;Ux6rE0QuDA/FBQonDsCn/S4+5E7ClC0SN/YRVjqE8YiQKd1X/bgSBs9ZY3QwkudngTaqlw51PMgb&#10;CG4MVrbtBG1imlUCTi4nbakTtzp8+6+ENpdbVdcQ5RNGdHLdFPE9M0wiGITd+8LgN5ZAa2T13J6J&#10;4asLTewZNX8KQ1A8VaVC1GhRDtFmxhdQnX7xIOtG5aC/vstOtYwjpB4nDJihYEPK4/w3odPsXJjM&#10;OaptxrOs4061Cgqmaqjinc8JpuS4uTdUBEm8xr6z/svrHWM3RKp62g2hHRQruzlRcLp05DGWuaGj&#10;/J39mWcYkYWX54jfFTviB7sR46f8VZzw6kX3d/d3htVf/oqdAPEY/uGTYVwWGi8x4KAvlGg5IHax&#10;ZX9mBIT9O8RoM3ekPk0Gh29yRXZBLp101X3BGIfmjOpzfmY644NzC4Wg2BAEbHINZROfbRAQ/ill&#10;tTQKGf3+6HpXmg0oAxgOnzNjg4UFvO5ZV2tF+jgp8URgppmRF6nfEddk5Qd7fhNZwu1HpEG8Ad8I&#10;OrPP69CnSXsrF8rcPohTBKwO7Tkw9ofxbzyuCm5ksj3lCgqm55kerw7/jrEXJvKjxY8DAhsp989C&#10;gzcOu9nFVNluKTnRL6m4anY33af5UhLBkkwzP0Y/C5HO2zRDMcz7XP1X8h3SBdTaJs5LyNMxFS+l&#10;HHX5WIp3w1SFAO1/ZWErR+hzmT/knLz1QR5IfnQ4BY/z37dr/BmmVI/Uzry2ogRQTSkzuQist74z&#10;cNcVjKo8WrW+vrN3uEY5DobbMoFMqYokHOMaXmSsSL8hPHqnmUIJH4i5dXwQ8wCXGY6wWksJyuyy&#10;tmsY3/dm6I9vgYfh1VnhOD4mODBpshSbELnMNeK5veCNapSulmxTRgqbQZXPTxMLmtQQeD/ucT8m&#10;bHSFKsj/cbxYFdnhj1n3jEHgkDCZ+bOiS2IGd1zFzMq9Le9Fh2//ZWjjMXYsFGBJbR31SeUiWbDw&#10;X2pX2x8TkzRSkyZavrQ+14wXxEl8RkyQPOBHvKDznOUjjhJZi20pUii8FIRcdyWSgUAk0Y9Hrt9X&#10;2n8ZRkqEyXdRSXShY5sZG8fsEEV1akeGsS9vUZwOwmYtQetz9V+eGU+4gysoFJnbs+IFhoYPXkXM&#10;857J+nCODUUX2T8LOPe5+i/PPOQ/EALkkPqesdbTqkNwE27ueIG1hdjMPcPYSir1ufqvnBk3Q6VW&#10;4D1FmWkzQ/GEKOLTUBxq1PQYNPBjmGwsbLPnCSNJ9azoGh+Vvc4JDxg5jacrDG7G3J9SG63/etzu&#10;zsacEnpYSBdueDQeF/7Z7oUTR69YOMEKdJdcY5+r//JpYvU4d0jtt7ovDBRd82jIWZP7qS1syMKh&#10;Odma3tzn6r88M44Hy3sMyLSLVgyGMM34ENOzAUQiJOGigHPT7vpc/ZdnJpvWiIJUeE7RQ1aCpzk/&#10;LW9q10ypM6Uvfj4+rWlA/L4IQvoee5vwaH+lWFNEakI1QP+ewT+yd0A4mfyUSHJPSr4NiwjFYoPx&#10;+zMTkXZeGL4vUL8fPMlEZproeTRu6I+bQNT55G77XP2XT0dOsdSW0Pg2qVuDQAQ7VbHaMHJYN6rd&#10;pSxfqhJLmOK4wm/WP41hXCKNoDPKeJt5kJcoq/gGLuxZjQpyzy91NphmJqZskAD4j1m/GMUM3utz&#10;Njcy3VfVwqiXzAq284azYaJaTVWZZaxxGL9/mrilMiKsygT8NR1o0DW4syA4yYXZR29lAnhtnN6M&#10;Dosb5DxMUYdccL+UgSEtx+Pi1o/KisJZOPUYw2W+5tqREKKa2IBO32X/lRg8pnoRkZqKEPj0mqen&#10;JuyhiNae1RrKsrnlCfW5+i/PPOT4YXxNdz0qgOV+W+piSTSgg2TIICL8mhdjneMX+FhdvUlnC2z3&#10;+dO4TxLB1Zp83rOS+f0YbeZAW9zfMwkuVoEpuFSso53zUDqxkwlKfQ6aVyAgHrU1Lt7n6r8MbSKS&#10;mY2gE0WQ9plBXmt/3whoCHxcGH2TK2tXTe9vF3hkK3WQE2769OjJwiE7yQVuWyCSFHtWFC0Wdu6c&#10;B/8ecRne7QoBHgrCrMunCR1sM9LXlCB41pJBd5qqqMSrtn5y5k66NgGUKjRkWdnwvqiK3hTV5p1U&#10;6+wld27PuE6qlonEDJCkHaSC9I4Xws6YvD+GqbluDN0sL2c6OTPqXGoqyt8n6Wf6NLGGOEgeM/P0&#10;mJBSUhWP3UHi5Mw0jErtjLgC/tZOVShnazkU5YfTYWAPVvuvq3lOaH26VksiQaIDePc9E1Ry7Tr3&#10;fuP7nh6zsOAkoMPQp6NTsLXxpGRCPiRY5Jx0Pitvo8f5b41HWDnuUMEUIOtxfbZ8S6749EgSsKbh&#10;Q98ZHv26LGutWS0MHtvlvGk7sz8zHtbKLiKCMcEUi0FK8AJyUhzSQbHODHd2lAUBstaG9bm8d+8W&#10;WW+ywDFBJ1Ud1ACjeTzJMSg2sQjskLCB3o1HKc2TphRH9fLvv0/IpGAAwUZM8M33dQlw4iFktnbC&#10;8Lr77r1rOc6SAe4kk+Fkr/48ZC0gKhv2Yk7pDoiAAdA7sFH3Z0bfMZ/ZltSCcEQATVbkW05iUgzC&#10;5Vys4soNkGyjvasivFHQ9ceuTi7sUp1oekEEj2wcxLn0XfZfpkN4k3GAPA60nz4zUfK05KCYTU6k&#10;7E9HxglBZkblyZkbl1LlTJ+5MUA488SlUFOqrppjCfl9cmacrekIZ/dwuAnaUJ1RiN4mUGtfGDBK&#10;nYVz4ZyXdZ+cWbmvidvIX46qfxoN3WV7+H2yP/R6zvhfwYzg6+imEVk4OTNRddPuTlrtUryXuE1l&#10;z+z5aQWDMLewBM7NrKiwkxQwTzB12551saKFFSmfmOD9Mblj6flH3+Hio+XxyZnBTgt3sk6nDptw&#10;pCqTg2W4PKCgTfEvVLlAG35EoctyVidnJqgLRuqkCC5TtD5tCj+bnRLEFpNR18xS35Oe8bIx8wUM&#10;I+Ckm35j5p1SFdytNpNJV5gjtHhYyHuIt1vmfucd/VdykifQdtwLX76MlZGH4WcgxyE/Lb9tJ3dw&#10;XaVxy7rXAO45aAuCzmVHMZ2aRHWbDYKd6Jn0XOebwDxJ5rlwzvQLUZ5xrBppM50z+FrFUCSuTR0p&#10;MGOxr/OsyKBJrn9yz5jU9iVQv6yspgZtENDIK39GMKkVw5CSPgxCOmh5evvkzKNXgCjQRLDSdIxh&#10;eDtTWa+ZaRlDvmRADM+cigxOz8whVzBgx3s9FjSqeGdiNPj2wNCYmf6kYvHnZx78nQi5uUwYN5Ar&#10;B/DW64LYdhgthkRaNvR5fubR64kvb9J4OfdyMtIFFl7aZ4YyXDe4RD6vzAxd2EFJj/iNa5QTMMEq&#10;S3dCwBYrfBE32z9na4LJQ3ALK8VooSeoac0n8jj/rfFDFJRz2Wi8u5wKmNmKwP2JqdRppz3W9SWd&#10;U7XHyuc9gOmbvAqyjZyHQCZLeregvuNoMoVcz8h7F5f5KaMU/ybjM8ng1HitKPnYsqI5j/JNbJwL&#10;iBU7W84MOlj9fOtudk+BaJ8LfVBBEexdRo7pCIrOTRxsTGaQcnhAUzO+6Eonw5EM5nM1HLqbO7Mw&#10;wRfu1+0r7Y/x5LeseWmIlZWxRr43vHZe6ZCzQG8ADjR5hsf5rylhHE8GyiZqNo1v8Kt4PKvyuIMz&#10;E8EkfSp/oIcO2kcrKaF4fz9SXdazywe9gtwZ+OWqA/BETtcJEm9wE4UEKZu4SQCp8r1X3Jxm+8Ay&#10;yHZDdCUjc9ragMf5r+GudNPCfjiQpYrH+W+NR69MPQeHrqguZIHH+W+NJ5SZGAvAM341nNNm/BqB&#10;IXizSnaP2z1XOX1rVYRcbxNHHB7v0CJK9pd1kTe0eDDzul58YJyX4FEogwehwItGPXv6R/FHUdqR&#10;5eu9G6bU7hUXQPXHk/vDGUDBeWa4fde2qf7uwc6QvebB4lCdVkC04TFCaNo47NHaClifKb8brrE/&#10;M0EKJ3rRUyN5wQpTxf9yYaA4ZcAd5Ec00+d6Q3UYpu6dC6+kttw0tFJd/1aeC7netqx5D79Dj+H9&#10;+JguFcmb1rfPQQzf2vouTHpSHdvM1H7dOnm0xwXQszMPeyY7aXJ9t4WhZfV2a7gAhnUX3Z6dmdyS&#10;5FwrVheWjJ9WDeuUU8clWrqaLTQ1mMeVWO2IH2RzE4NuCEiUwT55vNdQxowGyKC0IJSuUplyHaf6&#10;L2MYFoApY0dpJcnHTiWSBpzstYJEyJx7xtjAe5B8o8/Vf9XMmPKJnWReEKDse8YNUo/hZJNPHig4&#10;GoBLHl3cFNXn6r88Mya/nQ07uRpU5MFf4iDXlN11z1QHVDISe76Sh6AiXKeB7KS+EFslrThm5sI2&#10;Cgo7SPBO2JNBoi+5SeehzSFXDi5BmLwltTY15ouSDwX2tpmxQlyzTfxNKT0XZu7vYpFNn4brJwrh&#10;O5Cx08QdbgAnSKxZTOfoGZGm9LiFIonUwUr6p3EY1EGqx99k1eAfNBpwFESnLux50D3XHKYB2mvy&#10;riaO0PTweNWPaQki0RTSuGOzZa2xmvQ8cy9OO+1iIOVx/ns03tjkcX22eou1mTgQarO+OxDHmjJd&#10;O2ukdZVfEMRz+qEcDlOLNpId3S6Rih9svYmdkNtlXxxlwtlI/BwecT66Xj04O5HtqS0dlmsxQSpI&#10;2FZDM6KA1dUFNs01YLunuQ9tclet81BJO9dfwUJedlrtSSQZn7ZNpCr6hPtc/ZfPWUavpVlZ5OtB&#10;8jGLHIrA8Df2PY+PgXaA5CS0h5m1vynZk9yWdWagM7kqqMJzqAK9FL39CrQHMYtEoYnHtKlVCnOm&#10;c2HYKP9Jr6aV1oVzHnQHkn8zj3SA9qA+oqpOSWSj9tC0y36yx/opJcCEvRcEV61+eQ5W7dQ8IbCD&#10;8U4tY7wqSN5ZCxqd5MPoNYfN33yzLlKn04zCMaF+GzHPuq6+w1ydVKBgUZRIcGbjKWIs2zOOZ23u&#10;8UAebCrMFDNmt61TWEtoSqW2YhE4XrLHl88PvqQcez1EnyWnpC1I6l68Scn9ejtS35lhlTtUOmkY&#10;8RKPFQHyKP/1aDw84UKk2ps01fenxWqyXJTR29Oavz2snvS3GRP6LrweFLtgSzvgeAvI4XxI1b2g&#10;57Zj1xVu7Qhw+KcigEoAM28PRxzEzegd9p1NUNEGw578JHSPFvGWPsgbzwuyGL3q0P7mMX2QDiX3&#10;hxBL/tuqAfmBPnAtwjWXt6jD7moPmclE4vKhrpFrsCDpFoYab5IBtjw8Rx/KIM3PQlk9tUdFhEgI&#10;fVYNTCb4EyBNrzq846gbpGFlDkCoJ9pyaJU/wR9VOjVQRqtZwtvTGnBwXI9X0PHC6wHisfudDUob&#10;CQYAGkw95wkNKQnlB4h77piNiB1R8XgHVZ5oXN/PG3yCc6YxSPZ8JmBxvis+TTOBr5leQ4YA+sk0&#10;0zyasw01Cp1IWeTTuva6u8kW8TvqVaF3zFfVmyVZp3Jtw3G4PiQBOSFHIJZtxWz9fPqvhJ+67uSc&#10;2EkR5a7Pogqmlq3SsK59kE7lc37Dy/fmVKFsxgi59Eg3hQ37pGOKO2UisqaeZ8SN3WxFBktx4D5L&#10;/5VYqXT02Cdx6rRjvU/St9zOgMxxBWfGBeEdhREKK5cbui7wAVxJWLV6kysOFZEZP0ukOkmdkDRx&#10;5/5wCWYtb8Lsgkmc4z3EH9O7p8DDdGR4GeBj+qz6KKCgtEnRNW01yPiOd8/NKoPSH0al43THrcqi&#10;CAhKIZjC5Hh9qyk59J+Jz5tpO3lBAIqXx06kxvlUPGwXBxRH8jp0zH373KhgC5kUGaVTtz0s7uVl&#10;QgKTQlGebla5Ny1GrdMTmGDq4Uns3mFULDnOepwUaWwnG3maotPTcy6u9FgtYYOuhakaJUgBlYf6&#10;3eYKAJgOmfBedpA8tc/hswiWqcXtsBVaY9DCpu1zBQJ2b8bPN3P6aIOgyZqxFxsXVpbv8Y5H+a9H&#10;V0KOEtnKyeBRu+emi0wDxaR7dDUKKw+/UAJYin7bD2SWyEmGeyrIm/3szcl9oCsS4hSLOF7xKWxT&#10;+3hQDlJ7Wp/iycoFqynTgR3qLSdfJKCczYcUb1dH+sAxD/PfHE7DA+pWgu7kAnbVvYf5r4cj7hPV&#10;yGbPNJXDUyJPuuxZ+JOiLm8Xg6TDOtRiCAySBPjDaOgwTmXljMNSdo+DwtukXZo0qWEI6yl4Y22l&#10;dCQdVI0828OVvdfDcyigpII4RpIvM7Ox5iQN1T4SrCtCqm1SNP8UVXAwqs4Mv763/st4MLxaJ1XT&#10;jh/GbuvZmOScKRU7kQIz9Mq0eGosOBDLseJ1WiBshg0hTWJlFDpqinWeJd/aq9iXjQWKvzsxS4Xn&#10;k5xoT3VndaJdB2v/lUAeRN2eiBmom5E9g65xhmsCiKlK7u1NO4jS7W4x01Pr1eXdq6Dt+5vIXvHO&#10;OtVBpHtYf9kYOEB9qyWQa4vxFji21TDk8POEF1UX0qfTfN3TiQZi3KpTgwp3UUsDlTOlZEf5I60w&#10;IzbwYzkmR76CUEhau6qNDo6ZrZKL2zfF6Y56jAaaeshVrfutMi/XVRwaaR3qhTDuU60a8uGxp2gP&#10;j4ghS40SpmyNFgrj3pg7MrHiTYKQV7gn8XnViGlO9jTnMgGE1Lol0Kck0QMrtO/sjRWLAplNOTFP&#10;FRQAiMiZQytW44NXt/GmTP8NmiQmJFNJ+yLrXXGB+LpH+e/u6G1962FOHHYHCu4yD7RNSv4Pu9Cl&#10;8enzkAMZBebduhiNqpJfXxKg344m5yT9w0g6uR7fj4Zao3ELoQH1sng/msZiuU8U2JLPhmM/9YAq&#10;CXwfWQAMK54qFUmwpZR42ZqaZxAyYnqLz+F+XLKLr+SR41Hy7TRY6lMvRwpQXEfIDFNKKmRDU6dY&#10;EDQdVR2n9J7hxkFd2NnVbXzcZDHHZ1Ve1tQefDGuH8SyUJOjOIMOzf4rYIuCz3fjs6iQPYmV3E+k&#10;8PKQtl5T+YDCLVlcQEImpdK7c/pckz5040pwCcUsf9BXKeZyigUmoupsOmbt70f5WblkWgp2MOFe&#10;SvNXQe2uXiw3IAalA0CShXf3szsncexU0og1qhJpQEElXCTvUzercDcaPzER3UaeRJa8AukUrgzX&#10;US/XKLR94hiyabiDvEzDYYmjAaq1P07fWT838gav0PgP3OaYl6Owc2nssjZV/hb/XHl5X2XyB5yG&#10;GcfhLapNRvhzk6p711K9hzHaH97Uzk6wIP9EqS97dDPBAu0+S58xNZLhcGYe5b+5NhUX5I5Iv6++&#10;ex61ux9kqaGA07PzAQQFDdRiyerZ3uLeyhZKnytdha5kBikNKTV+GDRtUxuYsJBTZBLqlP9xQPAn&#10;LUrTgUOaTV7KvcFh7zehokYM4bMmu3yNsniU/+bo9aZPlnau78ly03uCiTa34QlYyW7pJbgcOy7U&#10;nl818m8JlDN8jXecYoT5jiRPPPI+/Df2Ayu3PFvyzhw59qg9nOAsuXIhqJYq3x4lJ4kRNIuHElaL&#10;CK7NLq1v4qFuN9431jx3rlB8P84Hwgep3u8H4ZPRHt33Fyl6hxSBz8D6GqPJ4Pvh2zircmv06C+P&#10;jte7CysCmWkpgbjqBDOgqyL9yMeF/W1lt9JzkjdyLTuK3x4/2J1zkAEqgWkkQnaw++nrhgOsl3FB&#10;gww4xrfdOcn3SGmKy1DduNpnl/5UgeMzAcD4ffnJQlFncIIWomoesHzwBM2ikiQkxRUQyQHJd+eG&#10;IJNDfpmBpI9+boggmlTlQ1xjDcDot27LuvC9/f3swZB4DxZdfFbOvOZ9VnKpAbxlxLSyNt9TYZV3&#10;2Gfpv5KfqRlMQhJvb79kgH5MlK7EgpbmBeOhkhFt96fKRot2+iyGcc5GOaSlCT0cN9R5LI3JDJBH&#10;e1kLkRGlNcUhvhfHam2LRI7XlkZV4xYU4lTrDJ0yVCplbcBaXV1Ern0+JRZyngJBT1abr6J4T45B&#10;GLTqhZdp0cNYQZtWBxhogGjSNZ6x0w7Y/ivAy7RULvrDWFnTh8FUO/CWors27RfOs9S+gcWVPEtc&#10;AwrdJ5Dlh+4fppA6FRvUSjG8cbdH59r39wYxCNG7cBN9nmUEtH7ACxiqO5fXW5ZSuFdhuAFGjqc3&#10;EeYmB5A4HnI6EWrYqBh99Xk66kJqXzImTD8cTJ9qQEkmQvdL3ODoqlRcMIYFhUp0clYaz6cEYssh&#10;RtadqkA3qKo2MzzchWzf25uTISgCW1oWDfGWEfPDyag9S5bX4XkLOq8loSHD+eOTqF9NgcaNrO53&#10;y0MMmJpvWu9OqB8XsyrJ4k2cQo2fy9FKplk8NILVguhI4IIy2tKGNnruXNT0Jx2LRFnh3iNVqB94&#10;MnTOZeJLiBfX4XzhXDPGn9inutUnLhA+6Yoovmj8m4FjtLqe0JM2mG4TSHT+wMDuK0isJ1Sn1DKh&#10;7hb/hOiZJ4rW0Nkkxe/ow/EiVLi/zS5fKOVX7/iFTEhoj7jmofbHJRlOvhIGlKfC39zbDhzWF+iA&#10;bpOPQkX87r6l614aHuEs4t9ibbh3L4BQ3ez8Walv/bNcgufPllw0enJnF70UYs6SfqfQU43ZUzXd&#10;Ska1eXNIBv6BTjzgLjoMLStiTsjwgi5CrEpt1UMsSjVvn8XWdFhrIzNxLaN0xZuwZKRNCIF+gv1X&#10;oKeq4p2oDEOJOnSDjyYJzjinnk2NM4Z90kiCWMoypwjnAD/35qQjJCHsfFNY0T6rBmdBhYStp34n&#10;NGpwGThR9jVLqs/Sf8U+1Qw1GT3kOzVwUY2Bm+lA5mGWGQhKz3GbFNhfYN8pHCKBVi5YnSc3hEu1&#10;HcCn6gLfmQX/6zhE+QS6WbyJgXkBtsQd1fROc6rLZAgBb0X9s6wmc2SdreJ0KOcMQD5la+Pg9C24&#10;8Kps+n/Ib1QbYKsF/asipO/4Dcfm9iNqJt2z0EBX1PfYLNnnnd/gJbV/kw55R30OPHdgCfFdle0v&#10;0CPRKhzYh/shyufkYvjouY5S1JA620wusJ5RQXGtUw6XyFDzJ5H9AoEGTuDbD6o5h4dqZhi7osdH&#10;3jdhnEDE4FiJz+rivaaVYe5XJzFw8gJfgUFa0qrrcC9SIJ7tetK4H20kDCCgVLqFauD2F3L5pdNn&#10;QoqudZm2guadyEfKDznmbU6wLNVLmlYlRzoFW/Ro6g1itULGdmQ00qsaUvbUy+xwk5bt9cWbC3c4&#10;NydoYtlUBpLPE9ngxom6k7c7YImU+DItdMW0j07NSQBUlaY6Fdg+bvQRfHKl2+xSEnfDIbUPzVMh&#10;KyKLzM7NqWMK1FTf6s7L0PxsftMhi8LhtiBW6DdxQpSnt0uG/is4gGSgV4v46f2zSU9zXBoJNt0k&#10;hwnoKzzRpcni0II2++z8hopEVZQsUJWtYZ+3R/lvrg2mnNnqqGtb32sfTRwIhAyGQeuf6iLsUW8M&#10;F7kXstIMlz0u89jJD4YLQ8lRWzZDclLonsZKYlKocHGWiIGuSfBQgYHlzSW2tQu5vdOidEYZ7PEm&#10;jp+GeFgjtDjOh3QHnh8iVmNBeD4uSFg+i7QOuGLMdy2NBcn/FQtCaW9kQhmv2qXEQ3TnRZ3aYMju&#10;PoGZPaVciTBtRRFILwjEa1oayyGFLwEP89/Hyv05YdMZ1lZj8tbpGXpUUuWylb2Hu/jTZ3mDfyid&#10;jnEsPtpz+IduyA1hsSS0p8YQSH9D9QhcUIFCPxcSIpxWREjlQq0etUfPm9Ha0C2cR5A5X297aFiw&#10;aCXLamGZB97DDrHgAnKDWrEpzF3npF1GynqaYXVxBBA40qQzU8s5/MMa9/29SO7O4MlX55q8BLzc&#10;+DquWtDBWfadvcEFjhRNP04V7XU5Vdb8Ay+iCOiVAfHCoFqSrljLlhtbXMDaU19ysWRupwyV8hyM&#10;MJYq8E8tU9MElM1qJ6C6nXUYAT4GLHOiAl6QVngFyFXKE4UX9Tm5gxLrrqNYAUGN2pMXEaa9Us/1&#10;T/inMuuTFvD98go4HjgZC8J269084CG8GThffsVzsF38JPEmxlKnbUhXkXOdGLZvV7Jw47K5eHbJ&#10;WakO3yk8WTbCa0RqtItKoucw+1Grlb5T+EprObVLmiu6OSUKFdrHOCeivOx/+RzaUX+qGWWc9EW9&#10;blRRQdruW1mcAwH1HV1STSwDtLflGrvk0hNl77gbqd2RE2fRerb6K97nZGDEPFSdN3ATSuAcgVRn&#10;yQMdq68guCYlH3JWLXPSE7ALgNGVAXJ19kZ/PWWK6E2yVFjc6X1S0KqA5/ImcciOQ7Q0cZHUjp8D&#10;us1YBDmC6ETn58T7Y8/B1s+x8ItYEBWjXTuhNZgKdpfVwtEv3P1MsoLaQS9vcp5d6GAW6wJEPdwa&#10;vLQDch4testRZwBrrHGSCgSW0Y+Hw7DxKP/N0YSS0r/1oDx4U5G3GU34PhYLnyn88qg9zOISEXII&#10;lneoFplUPtQxeTq1e3q4TB5RjHGzYBH0hVNWw4Vi+7zZOAUcWBqi5kTF3XRUgq/kQ9jaBesaZUK9&#10;YZfPgpNd1uD/U7vHeMhn+4KIP2O8LQ+J8RZUOzT7rzg9FHhF6Jc3sY56XQu3xTqwA6XNPYFIBzIQ&#10;CEBe0K/ggdh9MScitXOKoez3k7BSd2vgClD6jFaLCzOvId5wfuNS7FD5CalHfwKZSt/3KP+t0a4b&#10;XMulmcGj9mBIWxt77HFNC2IDQ4WzuZxwp3ie5Jnk06p1D0hs9rM7J+GT5JlYDrO+SGqBAz+EqSZd&#10;CGgkwVBgepT14f0mVNCy+YrgTqgoKXCAyjQa1RCmsYxGGwm7Zhi9ux/EvWcAD7uDGM3YtZNA92NS&#10;iMaHQOWCzTe8CXfo3mOKBJyyj/YzhWFwdvqSb906X3k6fWf9V0JyqNckG+DWyBgHkGsT0I5UGjUi&#10;EqlBaXwRfsiQyDlcWWspvvHoB4RWNbVqN/AaZIPe9WFVg6hWMRDp1Jzq8BlshcRtxXmGnaBWpF68&#10;U4GBQy2tSNDsUlEqXjEHsPEhTf5+YpF2V6G0o06NCyIrwfok7DzLjk5tE6edQ0ZqwtlBSyA5mRWB&#10;Yzxz7axxquRpoqlRUHjeOan4XNCivqqSigG2w1aA31TUquaA+abu+Q7k2+yzEzM+s+QzhKntV+Id&#10;j/LfQG9oATIS5YNnrM278qg9khjqSKHtbLxgDBzqSPEaqlZy2CwOQVhmzKZrOPYToTx3rFAOwYxX&#10;qh86ViofPNyPyDzQGGjiGnyf6qj1ZIyQ0cKp/u293a+EouxLjmzc4FD2vFNyqKqr2ArR0mxiuDnN&#10;vTnBm1dm1+ui7FAXDHFwCo/LAlXdXdztFZyyoh2BHASiWCR32GfpEJerNnO84JU/XcO88N0AIqM/&#10;A7uH8+kzJVMliEKobRE4nygG3fcEZ8/oImSWme612eEh4bUKmPVZ+i/PuX6W+G531+OoqAXxH3ge&#10;BqyFs/uG8TcCeHfO93J91Qjw1k+1kxi7aWy/UTSmc9OVRdk4ieyV13vcV6O3NAPOK05IsTw3ruig&#10;hX0DE6wsfSvyc4Qvt85N6WBBmPgfshv5KdxX/lp6a6VfdmVt0UwD+RQKnDTTxVBcsIx7brJ7zLk5&#10;ydnI5B9ib/O9ANiEmV5BW8QpxCrfR8otzFmV8QdH6djRfwV+Ekf3Lb1qft8FHlk4zphRxfFk3RCn&#10;TtOYYFIG8s/tk1zH1DvhLyx4PE925ra6eG25IKs9RHC49oawWThmTs0J9JyOvbX/xux2paq3fA8y&#10;x9S/WVwDx5WQ4ixscVtam6CiKMPsRk28fvfMTmFpSv8ZaH8M0Msc35dYe+dJqYEzfxYrv20Fn7O7&#10;guk6ua49K+00ncdKBg9MOAVbbBPnR6kutYMPd4sN0r18Dyoqgz4Xqjm/zzGNBDOx8wRA7aQ12jrM&#10;/h5c5Jl6JjdSRGnO7ROzMh0MIPzkncIDS+3Wgibsd/JrKf0oYXvVXYast2qhSGtDE0gFORtzbv13&#10;RJWzxRiyWC7Ls3hLkrrTFwnqKTY+oCaghofHnFs/JfpF8oSr7k/MhtQY8E0rlDjOOUTLN/5YRbgy&#10;uWcNTp86TznenCAmDtpoBY3SWThbvzMJNpDSAgTmjvSdU1N+fxHwyBfx+rQZ4S0kS8Rx7iRiKgU7&#10;Hsplf/400UgxTGPORUKOkEVzpA1FcDfFEKYFEQ9OwavQxJU54Qlm8QTVps+CYImZMJrOLrAe8JoF&#10;SyAEE+L8FGhlPBnht5EdbhlyYh6xgH7UKm9xqsbVUBOlt+mPgIeDhgPW0jQFXhhHRsPO3poL2wyr&#10;L+O2GEHWmjpPnzQtpKE7UGD2o0YFRXvUm+Adoy1yLb9+CNyh3CtzeVHhJ02ZaiZVP+kR4d1+tjAO&#10;xWj0TClOucK+q/4r9WTVejslDvxugCQJzpVkwon+7JvFxIScqzfXp+i/ckIa9rsgg4U2fkPyAMIx&#10;d8jJ9dWoCcUt7WMiu1emJHSbAkSAmz5LoBRVaIEcJDM9RAtJSiRn6or9AQY6RbbetA6i4JYE4HKS&#10;klENsh8EZ1dxd5CGuA9azPMM9tEeoKuNuhPT+hSCG0COJKNUkPSxCH2WBZ2j/iGvAIOg67Gib2nM&#10;2udSCtXnxCWQnk5U7NAkTs6582bBFjuxPkumSIctmQZOmiIn8oJ+x1bWz4JDHW+Hz26j7WNyhTMv&#10;Tu5zyNlAanXUHLM9VMfXYNuSDnTXenCsjjX9l8mTULyPbLNPLIQqpJNO3uckoSNNt4uwpQJFrfEW&#10;NDEm1HnimEOSxkMMzWlOMCwN50Kwc7BV3aexD1bTz5M0hiJ7lMoJtgPDgPUtb56cE40gzeItCWJB&#10;qExs4UNK++ywRT4n6y/KPjknrq6MWhEQmoQ+DkdCEcucW8ZIZgN+qHgoRXYXhywDLU1IcB6V33zH&#10;o3YxDkeNDYNFYW4bRxai2/ZFFGogIawn1ZvnoMLOKIc4+ixZalVMkBuvOfF5+xrd4zm934QKUVHq&#10;AWM2KgoXFGadHuW/Hk3kaMaSYfQuDFkTZuQyw5Lh3GCoDmEpFmDR/XoF9DOiJXHKF7kw/l41C12o&#10;dsMpVGiY7v5tihExL+cpH+t9E1QoTlfbVs1GAPyHonbdB28titGVUORv7sLweQeKwWj+H2fnkrPX&#10;kaTnrRAaGqgWLxIvQqsn3Wh7YBgNNGC0hzRFlQRQIkHSVeWZAS/AS7AHXoABTxpo2AOvQLUjP+/J&#10;iMyIPOfn937VF/z8dE6eyIyMjHtEKjWh9W6RGqnqpAM8nG/LBUTFDV/Yw+u5hsl2BP86q8foD2n3&#10;nnPOOGfqGXJMqPj9O5T+K8/oOte4QTfPKOUGuBKOz55T9vBEzX4mIOEezsd5CwydU/aIGesOWy3l&#10;6uHkmRSlDvXMO+OkZ2YtLNHxJxsTJ7wSfGWaWPOM09SLLPgxoaxANGEuGXg267gOnEKE47Nng5B8&#10;bbUYFhKkTyeP6DvYf8V+EnvFZBgjOYd9nTiIMtKn3LBNG8KgCCcHPQ5nNKhDyTOT0NBOM6yBRp7z&#10;zLfyb77NkmNucuHNMFq+ln/jdV6mn8SxFEXNh+AtvO/8OupWvk7ezyZu9tefwCVH4BuUUYG3vd7X&#10;nVPCVZFGF3MagyalkA3FBVRjBkoJ7vWoZKXN7HblmmQwqwPaZ0kPqefxSe6BuIkD9Q0LSYagHzZT&#10;QVmHlYsixzPlPmx6SKS1KLLlwyQkOCQLsJoKXD5BY6GxZJTBYWV4pwOuOgUr3o/NPUG3cBLjxofV&#10;36FrQIRyYenxlHXewXzwVNFIMYay2u3DsKZcj8zKvlpyG4kUjrG4/4cO7q1WWSe5M/hbenxZlXH0&#10;hB0fxhLZPCOw6Ow9xPTuyibA7FwXOVFWs60HP0F48qmhEU+ue0s3HbZ3TEp2aZ7uTkT9V5CUrpvO&#10;o8uJ2RRNNj49CUTkxe0bWPWbC01zOj5NJL+UA3vM+OSnxedLKC8+fHIOy0JWtoVYLkHAqO70wNKb&#10;PT1XXFq/RUvUWSA7CumaY0ybulqEWPYoQuMgEK2nJlgCG1kzyRHpNZPkCpFWNHaP+sUtu5Fb0zHe&#10;BiXj2VZ2wxXYjRnJzbYGQZUxKF/Lv4MIEFtkPA+GTC+dFYPL164oBwGFPz0rKegw23goHBCvwpg2&#10;jYqoHqy4rE/x7CHxHStFox7nlZMEZLCBvrwsiruylk93ZARrYsu+uC4lhWYOiWrCuuLNHiDnh7rJ&#10;R5X30Fd23GowCBslLbiWRSbKjErnMlrzM2h7+7QCtuPTHJ6tXI3Rh/6hY0FmF+75lJN99/qvIAAc&#10;S5nRSaYAi9ogQ6GR/86pQXJua1Y/00AJ7O+hVOPEesLEuspoDJVuYcuX3fni+wiwFCX5Xv6d3ye5&#10;KgSydO5hGXzp++jjuQo1jErvS373EnMc16zAVMJR9LdJmQzHxNgNTkbeeci/8hj/bBITsmawHI9a&#10;kMk0sw9KEyE2mfAUOlSax0EOB53uj0nJCmLCkLwPMlUqyZ7xjCmbvjBKYnlHr4OA/HTTF0iEJwQ0&#10;J0ZpxTVHu8Y2yWAZ9oJlqfiuQS6Pj+5jTV4pBV8bME4IDPwBXvoA5DXrdWHW2shyoZti593ND2T8&#10;EUEGtClZtNth9V9Bx3gwhcIxa05X1wzANuprfhre1d3HPEbbz9EkEtzh92IsxJv4EpQNnYUMFNXr&#10;KXOM5mTEPsMzIs59ou08XXO1JPLEfNUidexwObUP4OhozHHgSJe9bSkmMMbMZsfFcORQNrLBowxW&#10;x2hlkl5T5D5TpXiFFYO6T66YaLHM9Pz+vARUnWFPdszpfZVe56y4KmPnR/v7sOWJOXVXv8Ef+/7I&#10;m7fN/wFMr7OvWGiPPG8kA5fYuE6jRojrWu4/ALkSel7Tt05gPSbYYl1F3k4ghHkP5Ha4gbydg8p1&#10;YDvdUNm4DpBzH/sq+688DZh74eVTBp9C/o1wUbKmRiATYMM23i+oIPgdxYO5wx1W/5WQ61jS+Xrk&#10;BC2xfFoawQ75sMiCZ92JbR3g5BsX/K4+JqdquLMWGVSUoLQMY/XEda7XrMsvE1/4FHvQgo0sm4H0&#10;3JlMHa2c4L90n5Xvuu1zgaz1dcuEiR1NBoL7HfetDE7UV9l/5T4XmUgjzS3JiU8vgYv7VxdUNAIs&#10;J4P8S2Xv3wF5yUSKvTE0t0/jdwoyoEpLeZYNchF7RDxoIHUH5MKFuC1oy/VuggvX6cuTRF3CROlj&#10;9+ls4DCkGwl2W1wHne3wBB0bSaBri2ChTKJYhZwi01BmiI/tooiqEW+PnPFpFjU/TYLd8el5qmhB&#10;kj2TCEiTPHnHPtNzQ+Ujx6LY5mgEuz6t9OFAyXMIcChl5TFaRJxJnCLyndtrJhwD4QRkJdY1D9JR&#10;6RTJKKrMk4JWKey4wDohqzPrHdyTyqGZ8qE6zI09YkJmyKLcjb3W3B6Dv7vWrCzlseYX6nncjw3H&#10;iLSGeEzK1iafiQRniTTRZGIK96yZoEfq5sjIXQBXuxktnKLgjm2eZ1nH4Ye6B7J6rcc+E3bc+TY8&#10;XcVaBwGipu0qC+eMNu7xWP0aU2/q/LL/Cu6pTNTUHK8+TaMnuMeAfDExTPaIGCoVC3fFHbR9C9sY&#10;s0kGF5tRvBT37/MRlRmL4mbLfSOVu5WbQQXFTvpYQmnx0qV2+Zo6fvuvxDZ8O+Uz9sZW00Ka0RHz&#10;PyYm9+KmDamHZ9pRuIfjkqSTZrBp1eQuyaQaHyUfaQiDh7V83icZON+Hr6YXJr97vTJ8B2nEkTCg&#10;cEdjRQr3hjcbGayLrfpj/DcJk5UN781pZdeQMY3y1B5I2yAjk1LDvEI5pa0pke7eTXSHdO+jp5Hg&#10;0xelzc41w/h7CQ8Py7xJNbgjqgmhFHQiF3ZhR4fP6KpHh1zc8t0ZBuVgUscOq7fZHfwCia+EvEFN&#10;SOHe/YmtIwsgN5II1eZbJAbAosdoOB7T8PkFbB0uGGNJQN8XRfeYDGuon3Bv04DIeJG3aivmoZwF&#10;WwrToP1F0jZL2lJk+DRrDpTQ1pMM80YGNIjIehU2hfF5njo191/BL9Q5J1kRV21Hg5wpZlE6s6Ud&#10;NE5Xw36q6KORN3vTeIVWC9drznOdMJEIE5Hs8CxizfeuZ0qPwMARzngMzG0qlBxmn0diU1upLjwR&#10;JTRCBByUqKr1zj/8OWtuVSO+NQ7DiiMKN3ZHJT74s/vu0EssOI/OY3gCT5Bz7Ykjnebh2WAUuQm5&#10;p/le/o33ddfBzIUi3HjiwZc4VZwupAW+qWdb67enlBrNcA7tELdYkKIb8pXppMIgjjZxVxS/z5Tg&#10;XNwDyTYQrU7NLd/Lv7myBgWV6dj3Il2uV1anjhwcTQImXfeFE/ruxNSwCd+8J07ApWl56Sn6MJCP&#10;M7EgI0rC56yaLzrRNmohdJDt9sApN00exHSilus1E9JIQiTrn4z4/mkokxjT2C52a9wKtCYG78gA&#10;HH5MCpg0+gR53x1ya2f2HtrprQgC/iz4V0yCpP1pq+R382/sPvEhjJB4HwE/mxnle/l3vg8OhqZK&#10;ngtHMzlSvneJOfxCov2BGtjI0G8nalhVRmKPm8w3fQ3+LLvpGK1i4Hs4P9FUdQ4ZYwnobo4xCmNI&#10;2InHxFE2V+ITgsChtqPpkZqaZ6OvMtceOCKaijyJjxKyHsspJ2p/H7yH4cvyCLAmTeZ7HVpC0TGP&#10;ncDjF/Jw4pSqdNVMHAs/Gnp2rqm81YRJjzAK1hxqVNVDRD8hM/hy1kDkTPNvzpFS8WglpvdfEQsb&#10;NJ/v5d98v82Kg2pRF7a7mo3FUhWgbudSDT9DfeYonRHVsK9azEtMXO8BxXnhV+DT1Al1XoSjIdMc&#10;RYekLvaJSY2Lswqvj7Z7J45wDRmKiYQkQiBUC7W0QlgbNkPwIqQMzXs6ZNTaiJsjhGD5GTfosPbd&#10;IbsoevKzm6rEC0zle/k3dxMlNqUf769qpHyvQ4tRamWUOaxSxTbNmGYMqcqRAkETnr7ZhGuykyiP&#10;oaCcY4eVM0iYL0hbGuldjMqNevjEsrC8vV5JGmS2b5jo0BLKtypSCTpVl8+ekID3K29klr8JtaTt&#10;2WPamKQkQIhFubtHLeSYTg2LhNPQziavIAYyNSwsTfrUd8jk3SSnoSvvPU1RlByDCjzWDJfZKvZ4&#10;zMRCbaSsOXLQ1sRIv4rMIKqeEbipy3T89t2EaQMzOCPGfbjzHtxN3idPNFJPUCVX7W5+N//mPopE&#10;5/fp8Zo0lu/12eUo9juMDHVCDyyupVZEwWe3SCZFo5iMgceHMfEAZNVGxVgYEbiBCydkls+nczm4&#10;F7pbluQf6fYxGo1p8uQOq/8aa0YQYlLkWC4b6Lqaeknyvfg0tD/SKdbE1F87H8sLntVzHVb/lZCp&#10;JginASXxFMU3zgyu8aLMT2NgbyghwjHToVQrfe0Vy/1OmBjP0R2JrlmYSF+WdgoCZ7tM3leGtMFF&#10;oE9CDSE15E3qEXF5C7IuY2RyNecrhIBNn5tN/vgDutS2MroTy/lxSFiAI1G2me7vr9THo/JuaF3l&#10;BF7uGT79zMZhFNeNbFNHRuaecRa2JgQynzLlndGE+lN36LD6r9g58puzquApHRLggO2EKNE+lV5q&#10;P8Da9ljtzAZ28OQ+lGVwCRnJTauQHEsFdl9zSWzF3UT+9D4xesIlZLzG9yQE0h88a4zl5sJW6ouC&#10;KUSCjSAr+7wyDSKT6WLlMdM8RlvSiDvnmXVwhW/R54eHfx572u6lQ+9yM3QT0sQYOEnu2/Hbf8U+&#10;o43OtgdrpxZkHG3JKL9FW+vqHJyR0XF2cOg/5KXfzoLiEHOPVJKU88338m/OUVmuoc2SEqLWwV1n&#10;vl4Z/oNUcunyEzmaa2XovWmAETBQa6u2m7rtIngKMUF1oRowO6z+K+bLXXeKfB68QUx3+BsmZLpo&#10;KG46HsPjtkMtjTJFwJFamjyww9pwhNEGF8qPyn7ZcLS/T8bD2jnNYnu/Q8udkO2dUxfSmkKGH56u&#10;WSdymAsnCVr9QwIvYmc+TgkGPZsMZ9LA+jQMLhXrKzrFQwn3G5AnGZtnEx6MzyBmndS3IGPGpK6w&#10;jkB5rCKmHJ0YMyHXw3exZmgrTS103+1WDKrUZOXkmhEO92Abx3/aYTTK5CIw7dRalJqw5j5fCAcV&#10;NSS28S3P891pqv9KClsXt12yd1wt81Dj8u46IW2FmdiEzMTvkHhqZTPReSVYqkg7o0SyIyFLHt7B&#10;L3DjZxdVHGZJIwvb2MyTtnHn9jRgZgJ9JoVJ1F5D3s4/7n9MgqAOXHPodp2n7u/X8ycV9qCIW/oL&#10;Xio81QFFbHET1qtCiWobeNAx9blwBNniUdQvPaCZXdIRJitegIAMfjfBhXckW4oCGbm2QQblaVke&#10;N9Xkajus/iu5P6krcz8oixtNgtei2OroECfIp8dEzSNTQKkQFKNd8shtdwgcZaCIUfzvLe6P1rug&#10;QAl5TvK7lysjQ0W6xeCE/HtQ2lwZ7rVpQZCOAvdpTKNUEEp5Ihf+cmXXkIkbp1NSpfo97Eiju9mS&#10;gk8jozq7wt+o6ETMOyfm8WD1zZoK0MWisNAnq7t4jJIxuf987EEu15iwKBSQTqIwAqylsSjVwPTY&#10;IE4E4nKxZuaAieNjG0sw86GArNtI20aWYlkeM41tYrCg9PWux+aaVwXv5acRgrkZaG9Ybn1ikEF6&#10;PdfjE+Sk8TivVEnkvVuCSQv7wFS+l3/zfS6pTJ+VGgThjemc85KCKW0kjyq2S8poR9pRVR6MUvng&#10;w/04jxaR8embXjtyWtk15Mux5dNcYBWMchHKjccuZEJiuSg6xQw9oHwaJ0toEYshlMcEtUJ/WYfa&#10;hAz1Jw1SC4xS0AiF+2gRCTtDWJAR31GVq3AZWlbscMdv/xXUQdW78geD18i42iATW0yBeGahRPJW&#10;twIaDdxjsT8jVyUjC+Qhxti1KCz2KdLOj3FyZkcA1syhv0NbRHpmfhrHgWPZaZs0/NnI7urxakpR&#10;Rp/2eT+FxCjQBwLPZb75Xv6NfVG3o8modcNy8sN873I3q2Ahvq+G1VUPRm/KC9CQ5ZKO/TFadEot&#10;tpU7l3w6goXK/zDWd1aNdPvcJLOzYlU7ECGWdR3R4FF9lf1XYIqQ3nR+SqRvgoX8VrWbHhO7eKwr&#10;GFLWzse3dhOVicSZ/Ch7dYMHi7tnrO6YY/pavrybOKmnjj6xMk9I6ShAYjNk3D0CavM0YcIUBgc/&#10;rewSp6U/zpW6SS9y1ScMnL5ENeqeJUxbVR7HY2R5ancdVv+VdL8uCeN0Jd3PNSvZeS5KpkVfc+la&#10;86WzeQm5ahFXx76oCVePi6hHxMbEPGyXTjbMOseuNWPKLGyf2RW0NYXD5GYeZKR8JrWKi6K/N4ZA&#10;78Plx7t4jCEy+cV8bELGhTj9I+c1k16yPn0mA8KlS16SPXcPhVXd5IJHytsynWGoIpuf7ZBaSfpy&#10;g+ZJ7jTVfwVtVx2XTDHFkhp3riwUatvMFQR1XlaBpwGU3cEjwfWS8rrRvEMmpy0zyYk44AvoYoMb&#10;XrJAiEgMnpk7zjMSRQ0MDl5AmHpvhEDUexpKeKNVOFNRQpaWeqeP0Wi7T+5YMwG+zLnFHYFw6mvG&#10;8TdTgWgIpcq+BrnU6etehmHNeLTdgmLokZtORfrLZOvUoquyt0HmJCWLo4mNbBMeW5DVzTzb3ymq&#10;HdV+yUlI8kKiBDqlU/aAgXLvQNnANnlHd9VnqG0Jcf5jpwhVR57jgqzEpHwMBQ1jej2uKQG4ye7Q&#10;I9lZVZAGZObfzTtSdx5PHka5v7yuBdu0KSY/KEbDfKOKx8M2kTr1hD3WjD9Xl0u3T9NOP9espt5d&#10;VhHpIbUkUEK2AKExf59Jm0MlDsjPuOStQyavK4vQ8T0Aua+ZHDTlD4x5k9M2yMBbM2SVVa6sgLtt&#10;j1nPjSR+mvVWtKq7SBMjByIgg73wr5mQycNNx7UcpyNStiArayQ2g61QgmHdDFpuTj6kipWhspwg&#10;pz42OLZyuSCKgSniSuqvOc5ivpd/1/ukeOT7QMmzm+/l33yftIzMjiC0HkEdZpXvXckR8tiEu4CC&#10;h2snLI5ipMTzRfwDjfFp89Xn5th96OQeXRvLm0yLHIulOfjx2gP4VWYYU7EfRst6zMRzB5mZbmEY&#10;2Oyr7L8SU3gMkysyjc02J+cQlMTE8ITKV9p2n6zBDPSQ5Sw5akNW2nYaotwCphuo6qeJ5k9rEfS8&#10;HOmac81PYKmRMc9JJOJ9D2SSjXIjaSekjMQGGbE22TWVZdspf0xML/NN8A5LqbHXjD8t+17xD7LL&#10;+ik/mH0QIKZANGaba0aOcPQHhZFDocxIHzISPy0r7FN1eKxrphZtJsJQBKmufOUxHIfHCfkVGTo+&#10;ZLJkyEhIOaIbXRq2SYTh00Fhim1t2hmJkcomPk4V1Bl33Z34yxVtE/VSZmGMhc1sfie1hlvJUMTp&#10;G0rg34yOeUMQUZ9oQpbnLsfqZrC2z5A2mSg5sXPyj/Ty9JcR+hN/dfeZGCStVBKdbGRnUiNIFJBR&#10;oKLEPymMckei3THvlVThrZlbnUlEGtiWnTt0jflpdCBh+NhImdAbtjGXppdPPpIH8oou97lZLXPs&#10;hEwYBhJMyPnp9bh6+eZob81oXCstYkamyqfFUhPyKa6lPlXzscyQO06Vykxyn5fnY0FWNVJu5NnF&#10;Qa7/iqLPx+aa4SQrlndyj1BzNq/lULPBjZNwqLKsBw9IboYHmZ4ycINE5ymWp0hesgpqePdQH+Bm&#10;vuV6bEKGM81A95z1xLY6ba4gY7qE1mOlOOTJuNNjRC7xOlVn21Y5iCn6L7Ctbmwp3ddjb81wP7S9&#10;xPbpwPIfcHvm4xNtw0pochaPp2PyBDn1saGNIITQffOj33IF/J49vL8vZ+t8P017oOR7+Te/r7Zd&#10;6WXAmTbtoXwv/+b75G+l8rsyeMr3L/kRqkw2/COOryBPE6Ziu5McZlLcpBYoiR5NgbmZA3bC3DVk&#10;maKJ9XPuAikT02Y7J7YRmVquI+Vw+eyI1CbdADCYOwygW+YotLhl8ql+VHwAlaLjfAoz9qUdAn6q&#10;Yviqt9JyWNziRDpGTfFQoWSqNAqx3uHGxbmCSBkzRi/faumJg0oDHxoLohwuXVSpl6TjpDYkkThs&#10;W2t3sSkmE8Lo2jrZwFZl5gywsPS+WjWcy+MIf1IY3FUpVPGcwVY1T+7ucLxMbFmAPWUTv0THzfDE&#10;nR4uEhPYwPywGkA0NKL+RsdNXADsXtNX8VzmLYGkD9+3WthaypiVeZyHU5XMC8lwuL63nII55blB&#10;3t6yO3lEzqnLeH3kigiS2pU65O0UqUoLGj4gCyxUktXSHIeD3xdaJSpLpnGyItzhmxord1vqqffm&#10;FVPSIRskOMbOE3D/YChMlnHIuDYxCDxPEalByoV3yRk2gXaai8LLNXwPucOqCs2rr3AHg5JGWfiH&#10;ILc5GqbiHyRsdKyIXNSZO1OXtGIw0xE9J4an9XGS/JGLd73mXYKhlqdPisybm/ldupt5ZgTVDMn8&#10;7qXckWNoarKy4tphRazz0WTxZ4GISJ4VCSsF1yJg+jnACMPzdZF2edfjlNQeZHnpsCgHBc+c57ld&#10;eCWWKnPxGPKeGUEz7diErM9NdILsJtg4k7C8+VjorpxTj+WbinnnYxOyDLepPx0LrMfyUNDn4/z0&#10;RAkzlZ/mL4KsBixTGyXe0TkvidL4wOaaz4+JwM9otNDje4voRkEccM769GnUb7XBf4gMyCriRtd8&#10;fB+FEanLDklXeiT3SZKpv396Yvu45OMvhjzvkgDyaSPx1s38K9TiQOeC3B4T6/QVSQJmOK9TLpxz&#10;5tWBeXGS08TIX1UVVmzGfdhu0XWdzn6qkJOoffFpHg4Naq5Z9QiLz0Lo19z5knuqU2UGNC5qbNCg&#10;1I9pLGoaBAsyOapzYnfWmxBIwbOan5ZbsLEKmYwZ11ruoAWZDNbpZJAJfMc+I0RngduFmFXeaGo8&#10;hCd2IU1+HlpPzBuPwh1aNAKu5LWQ1dkdy0QL+HiSEOTY4x0EANAK89Axr+HN9LgnbRnVFWls5Mlc&#10;YSpPlCgwHmPMbElGSqKZ3HO67k6QU06HBUvK0MxbRYeOG1gYle/l33yfeGLqKEoKGW668v4lBcvc&#10;yFO7jKlJKM2tSArrdrRo74azIRfOob6DO7MZtFrOsWeHpopoU12TwO6HmqaR0xpbBuQJp9dr5igu&#10;FTUpYa2ZZONEiVjLTkcwp6U7JxWakOkyM5MHT9Y2LQD5dJLo+eyQxz5rR5cTwIMsv9nMLUTB6fEL&#10;fPclNerisS4dy824l19w017a3FesaN08U4ru5mZIhk3debJQc81ymuessXa7Ico1SIjK+ViCobFQ&#10;IvLZ4ZmSPbFy31JRWc9UajDyhk98Lori3bwWjE+fBFYT0vOxt+Zyl9Tlp1nIPLDz02tiVW+Zj03I&#10;xGTSwr7wnVH9vyqOzopJS+idjz3I2pw0wZcVMhdFX/RVWjEV9vUYK3T646e670FWK8el28rz1kiI&#10;07xY3BmygqPzuN8LGc1j2W1nyFK0kzFL2eq0TZy02CH52FyzjIF5bE60TWCEpnvB1s91xeJq80xO&#10;U9mELNGa7PF8nsn1Ib6ZkPPAzn0mar10nodpe5OqjMLbnB8lupdeg3wv/4YU5lLBGRRdGiHry/cu&#10;JRKOIW3RUCBEzr1eg6yLGcQ9+MX2WKvJhYvMjscmTut2zbETaXT4WiifJDofH0b6hKytveSRufb0&#10;zUO5UyKgAZ46jezvo2VMgTwV+Fs4pU8YvecSpyf2TsoH4bB8nGr/Whm0OWOid9KpIvJTHZzScn0a&#10;nGZKzBLj87G8deuEcE7v0M0Px0Ye++ldW59mM+fRPasfFBCUZgTp2fPoiJQ+4AU6Z6eCBZmw8mSy&#10;Z52KVoT4DXN0amQmZPTxSf24Pbt/AXfyzIWTjdmrCJVNnhzluCLIl/HlYnZcqXy4cVi6V07FmEaN&#10;So0v7ha5enMfkB/RX95aLqE5rooZmKIueQ8W0E8k+YjaW/TVck0KFlKMJaY6LYTOk/qvcWbxo1B9&#10;kUNPoQT0ybmemQ6bm08mB6cvx7Ja30hQa9TcW1oFRa/o+WGls+aHT7kaYBWrKcDelwVCb3I1pTvY&#10;8UogSbAU+xIRyae4dtveUoE82Y5SrMZTa2+xbldyCWdoZBVMsDhuZtgLOu/eb+5wyFsqdD0IyLrk&#10;xFd7i9U4HeOqYuteR5IIZ0hUqd6dpNSnOFkzeQlK33Td+ddD52qhk9Tp1ofXU2IlsfPKIbnDZ8ON&#10;TPS2Grt3sR5CZnm8LnBBpC7p4l4kY0KkzYnk2ZKloCh1yhkEN3Ol5mqJe6Q8IXcx6MIjKZCTRvZq&#10;NjU/TAv1ebzwkfWAJweILpY5KTxMPnOkRRItZXMo8Y+mF7OcaZddIZlzOzcI9eAOkiKikHyIjmrR&#10;lmSuFrmScvec691Ogfxpvth9TtQyrXoypdSDoDD75/Dk1PIvnnLi5wHC7hnhUGtvMehnorac7H33&#10;cFnl5ZJquqrsgTop6HyC5USM+KAHlq6MaXlQwLclWSJgZsoWXhTVvBawahGQPirSHdR5xmUXSo7L&#10;A8TFB8qRqh8mkTRplYaXZM+0p1y2kRxbHpaxQdZq1eY1NZM1NEmKiHP2Mi69NNdTpZWPU4Dxq84p&#10;/mpRIuMAKTuqG5Y4f7O3M2Bx9LY4EclZs9mgvMp3hExwV1MREDMmnohu9BCSEfMjdjtXq8TJ4GEy&#10;WO6gZGV7zt1DyndnNuUKXGUYkyLS2lNUvlUCbIJFaNzh1qXCZepDuquxR+OonJvBOOnKPWxAqF9p&#10;5AfHvjNnXBpfsnOmDmVUJJN2Mf3nskp6yg1Xs81sEHrehV1vUbLuxsqMMjqlqja17C2LAVasB0bZ&#10;Xdi61jcFH4F0RPMlJXe77RkZwFkwT3dBzXuQf76Wf4eKiTCeXXiVhzVZUr52pbuIy6c0J7LIftZF&#10;oXbOJDAi8OTDtKdgOqUF1xgu074D6r9irkjz1MXIh9huJ9RVjolLRP3WFVFXeqZd+hjL/Y5zQgTj&#10;ZSq8OK22tGjuA54RNjCxdbxsk+KMDbo6UU4iO9ZJ9U8eLvLv8Jd+eQspNMiA62Ppjfvrl7jU3TUj&#10;bEO2OmKrlWBLwkT8F/hMux0W3VUYEXEcNUiea7q8AqsLFiO8S7o5+YQNrK5ajHAkZRbkKjSPC5xO&#10;pWA6/NIm8Z0HWjqgjkuussuOyH1QvtYHjw3A+smWRtwIgWHRl0+jiWC5SDzdAFLpW/HfYObIEs7W&#10;9SwvwSIwg7tRRQJy2sFB/GdfKsoxYL8dLIQZuh9+EILCd4A9Sm4HXo/rOvqHkQshE0lLIb2+4wIy&#10;Co2GUAby5Jjyib4vV8sRDgGjFgO44ioaRXZREaCOXPzqTwlLDkEtt2gkMlpgofZ5dYRaiXeDjvTh&#10;zAMHrBIxK1iqe9Zq55QtsBjy6RFRqZ86BRQ5QOlg5oMimyhz7WDV7nSIYjYDznvH3opjzqGKOjaw&#10;uIcSybi/tlY5oCmbp3yJpPIgxdFBmY7+WFAouuPe5WV7HVESXZ3QRogIfFlaPYUUuYPmYAGwHQx9&#10;LYcNyK/m35gMd+/REuF4HaRypr74OrU1UtvG64gm67YbWEA252OLqT1pHI1FzQs/KNyBWVT8Q2JZ&#10;jaqrFjiHMb9+XvqiuFcd78iYJXN8fmtRJGJEw1VREQ0wNhx0WANxukokrA3Co8fVdYVadWty9PyW&#10;zxHfWFsU3DPPNakIpPs4i0IRCverLjxFV9tmueGA15+MzABeRzofZF3o4HJRdRCqRFek4enrkwS2&#10;uqImaRmuAvyoUswuF3UN9rho8KAqLAT8aR1b9GMeijQ9f8Dc9pQEyKBItdsdloHFcDAjxCgOsGTi&#10;xIUDr7+LDSYKFpkqSFz85o0dKaITSYL0CIOD5DHr6+u/8sPk+YWQJu78sivSBBTmasH/ZkLJFwJ2&#10;xpRR0u6QYW33cBLve8tuJxqRNd1ZDYlmisrde4v/POojytCJZPVhz72dRLOeskGBqXtJipsDEYiD&#10;pM6UjG3Gjo2nKHbdKkeSRlYMh5zeu3nQ+mb2X2NruVsyVTcS9qnorXRMvCo8XlxEgx7eH2I05UrB&#10;yR3yCz0mjDYutqD/bfssSlrqgyQdbokGdPMLu4uMRDDtk/BL1hazRTpttRkc4KQkvFlblgruYfB5&#10;IB4jKJJnrNOq+1ljQ9fIpBRuq0wyungIPnO2d8I8sBKzZc2NBaiZWn6WkzrIZE6It3O2993/jcKV&#10;6iKiFo9JpSFdcJvo47U+ofqQ034HAy4jaVmnlPEiy8qEuJZl676Bshd5huKI4aj19nPhFhNeWSkF&#10;Jv8hzydV/ZubFj6RR5tUEtWaDw2nn8guDunKGSY/2cp8/MBqkYbb26g2oUPJjzhYf3m7QxpnX5QV&#10;WwNOMADbemgaGh9UdXy/QKRQNvqPuuPeXo8OVtAXKlLcdFZm2NfT3lY2U0DIty7Xs06qjI/ejKOc&#10;NxXYdZFc9gczTPba1XouYS5qkia4uVLXwcDMUn+/QjCoI8A5Tqo6NT5AE1cwEQ7Jeak5wEfZPqv7&#10;WuKzMHR4TIGJyys1D3ZDVbtX60wcDyrhyuVUkhCHZMPGmHwr/+bbGUekkoPw3v721XpUVp6UMWeV&#10;bAkL5kmuh7PcpTzGTIRDZTorQ/1qPVcwUeqT5csq7bYZ2lE6SnQx7gazPCQ+eA9MtiZ2XI0Phudv&#10;rpNNDSRw3FXYU/YNrprOCZt/lDH0Z2Dnt327xMqCQ99YbMcHJoHVSwOk9nBNnxDNPeVXumBoCiWu&#10;xWjGVNkJ7h/caq/qwxfsZxqCfWX916BSTt6U6XCK7i4oiCPOh7lb14nISMmMmYbRFljtUPqvAVPd&#10;12KD18jc/S8/5NSm6ncfTCRB8hh8AuL2hajqQxj61km7jOQC8jskc/2s8NzIRBpAIIHki62esYyE&#10;HUa/CEsyw+hSySCyxP/UdRaYOLW3cLEi/CkDOSNPUs70Hew8TjrO6F6LOsU5Ti6ab+Xf2Pe1e+tg&#10;F7nXIcUYfLWTU7CcxsSxAefDyYAmIZWHXKg2ZIOHwzUSl+R+1ehC01m0wimSPsEusRH/TNSRSPnG&#10;9MqZWKJkrnOdJiIwYep661wnmNOtDhDlTGA8pUok7XB4LCZMfE1xDnFj482111lYiqo6u/KBvy6q&#10;PNRgbWu3hX84pS+5WXznEmanOPhvSkXuLqXxX4zJt/LvoDWEDTg49BBKM2WCDhmab13Rp+yDoE/a&#10;7Kp6oOCwSOzHJA50T3qRu+TuRXjS2jdkTgpINeMaJ3VuzcGihjJF+6bNEVtoBWbwgNZztc5K2U/Z&#10;mrbOwjqwRun8VJFQDilqVnhMrHXWkeQ8bfGCxT/x0u0xjPJw6lEezDLypKiiAqV5d1aVKucVN0zq&#10;6djsv4LHFZ7NUdvWuWCC2MiFmpu9ZksdJ7UFQbEdSv91hnmy4CDGiLgRtsAuPD6bMPFipSuEOxuj&#10;laSH27VOxOFWpF8+i6NcqUnlINWH01y3YNaR8l80uq0P5W1p6yzUpz5oM0e7Y7P/OsmsNTLRV87K&#10;xcMlBdZDa53ImuTImClbhKUw3W9OHrPCh/DTqTPl4Hp9Zf3XWGexOc6e32LKnB2/hdOS2nRPEFFR&#10;jlCbzo7dYg6S0a6EokJDxU8Cv1h2dF9Z/zXWuXqUygLSjVzls4rPhQpE/EElYOUhK0uZpXI+ovtX&#10;uE35MqDhwIy78dDkUHJTzuVb+TfeZq8jAHb59tV68DQmG8OhR5JXnTL5XXmTJCY1CaDtUBA2z1Ya&#10;+Mh47Et+edxSusNTQpHOY4GNnKV3nErlFLdJKXoxA6LE5BMpfXn910AQTcMzH0eZL1sOCr7xrJYB&#10;rBImG9jian6BBBw+Yes8Ev1Pe0NJgN0TiEqfIST8v3tC9fLsch8vfrlLmrlaKvIqY+TKD+wemOJq&#10;5rL0PXccvpPonRM6rbNTHumYccctVEA0P23OfCv/jm2AktNuRxVfaTH51tV6im+Ny7LivvokmOKy&#10;Q1FEDtaNK14sFcXfwdMKCyFrZOspLHM+lD1S11E7KszC8FA5IqfkhMOrdRa1l2pMJV8UFlJ4N0lq&#10;m+es2OBH3pHPu4spSA9bxe4LzPoQU3TT55YOuWJc1jqL6EO+h9WQ+1l0K5LkdFFemVCxh2kCsMKn&#10;HZv9Vxz/pa2Q6R53diRMop7pIUQiqRi7wsQbk14KZn7HOYSppIw6B4uwufKruMmHlpjzwbRM/49Y&#10;hL+bv4O1heUCvWx9iH6nzLth1qh0oIMsc6VCeVnwHZf9VzLWvJsBExDFtMuJI/ixuXRzmUXtgnXo&#10;yhXQblGQtMbAEP4UqKJt2KE1DphQ5nDPTpi8nyPvs5Ll+Epb92QIc1rzs2eLtWiQlLKoC5i7znJS&#10;0Df2tJalJMKftvhncRVgXgdJW7gtBj/tPCS9ymHA5APZwzTGOuhB/mqPqpfdsSsWzGXTUzy/3VO7&#10;ND2cNyLvMp3FpfE63yOWlxKI4iNva/koBhScbqwR9tRdMGs2TxQdHMG70xpTmo0TolnGwVOrPSo+&#10;x/7nW/k33j5isQJP+zzdBtRfvjqCdTVHU5CyGjJhyIU5Pkc2eQ9arYAL2bRxDcFpLVcAEWzhtCQQ&#10;tqmGK+xHbiPqXUXtEtavoKSRjGkBXGoD184T668f5UiFPklLnk0BwJaLQIoqIe7wh6tMcvAJPEdh&#10;UCcPWSoUAgq6q5NZ+h55XvTaid3rSOwbjhcl1DUlFt6IJhW1XKVJ07uQn+yAgkMvZR3fF0236oSL&#10;XgyDYc794dTGYc/KSRvE2KH0XykVZjoQTdefjnsKE4FH0s7QMzGb6PPRYMpszYeEYO+AiYYXBg0F&#10;ES96cgZpIFSPHAdB1whsMEmbjtIRXANxQaBFmFiCyrPR+cI5GvcxznUSgY6loLjuPW8J6IZpQFNk&#10;3bdo45aMwKis4gydMkr57Fgnnee3tA6i4Kpe0WwJ9yiM6MLESZhprAjcuAU914k6SihqfBaeNVSk&#10;+RCNDgfjARNeO4JkFm6RWlnuA1dTm6XC13QLRRwbKpWCl0yYuCRynWR93WGdKrEgbDK66bF9DebK&#10;XMYzjwXcHuo/BRLwhY9T5q0TGgrNjCaTKH/ts2A2fNdqI9m1Gag8L0Mn+S3SOjyYK/ebjCa8JA0m&#10;7DY0UNwyW4kBHdWSXxF0v+emlpKkDjGhsTSYsniGlET7jOz+uZ/Kpx+4xcN0TyHoIWbis7je+6Wj&#10;ZNfjpT5IUybBps1gFYROp9K5YVhauCX9FZ4+PgsRjWhDLoUk58w4UBuNLj3I/CJxO0bCjK95X/L6&#10;wWkBkLm36oNNJc040/lW/o23cX2ERKQHXdw0wKryrStersB88Diu24icgrkerKlEk2bfVCnKuCCW&#10;sR4KCO6IvZGDh+ciRnKW25mgGb3qy8VSlG7QdUIunKJnVjwkq+Xaqsj1BlaU/D/wLn/h9BPkW/l3&#10;vk1yRUBQIG7D+CUOMeSCIx28qfEVdI30pdPPJ2rqEsEKjUelBQF/fDYBrUPpv8Y81YQ+FE+SCHSd&#10;feGf7GRGrMhpjIsyJkyoNAQXOkZE5yzax7yRxnxsDf77kbU9PwshBaNDxkYR33yoDOvAKl6TidW+&#10;sv4r1rlq3mDem5VUK+2glW7bQ7npbcRxrhR9Vx5ydGdXthfU6DT6pKISa/FAAhx6u/JAfqhwBmOk&#10;hfQ+4bZTHOIPl/L4ILt6gz5bjSbF0rmq/OYVDgnIKWSsfcPrQ2OLSiukLOgcHQ/Zmq474RXPog4G&#10;kt9u4xBuJZZwfBbR1lVPHev0u2DbdrlHu728rVT1xVa2nWpAgi8gnqnjjXkmVvLvoCmFadMKfKn2&#10;vtvbVziEfiCFYz3k83FqKw65JQgDJB6ytnYYcaFiDo2HePrHST3RxCVM/PZZh4VY7nRIG0fM8Pgs&#10;CtxRE5HnDS37+bcRsYA7PKAjbVihGjFD4zjxkZ1fkjXyaecWKrvewSECWcEE0QRY17VahWcdDbzH&#10;Q6I/XTejVCOrWg7lImbWcdZXQ1EfhH3Aoo3KFLb5Uv4dBMF9YooVaWJkSMz7b/OlDmcMQWmQRBxj&#10;dAd7XQsPyfgMfsfZa/EifAvI2UEQ+GC82hK2IytmZBjuUilnmnPDGxhmM3x6Gqr51vV61PtjIIyF&#10;9ZwihC5SbDx8wWLbWhGpmatPbXOevA6j/4pZEn9+Ad0I67QDbQeKIwxPHDuSH03aBhjW6hhXQhId&#10;RP8VAMGbRKwAUtPclBk5AGUfXz9DBqSaDmoM6qOjJirw2GM8M6mm5Abk35gXzHB2XFi5E/nS5VJw&#10;3SlR85huIH3ih8IntP6B15juekb6SqheuZEWK1JKpWIhAoh636ldbf6Tc5CC0441SbQMDD4FLVrY&#10;O273DFckfO4GtbMiMpyPqeF8OPH+a/x9ccqcsEi+YTsaM8fqRnsdhPkcje2SFq4h0kkoGOaJohH7&#10;nIVjBWi4zQtKSjPjxk5j3icldRD916Sq08BFBuuj7GY7zgXeA77sd+8/vR2i4cPrzz8dXn39499+&#10;+hwe/k+f//Xb97/8zV+//u7T+3c///D3P797d/x489PbX97+7buPj/7w+t33X71+8+btr5+ffqVH&#10;r999+On1+M8oyyMvBLr8lCOOD7ePvfv10R8PUmTj37z+8P1XP757/fn41q/vBXBIlo+fPv/d608/&#10;jS8f48daf/n589uPKd74+B8/fPru04d/+Pg3f61//cf3P/znf/j46OPnd3/7nomC/Ne/vvnp/cfv&#10;v3rz+eOx43rrj58+jNf5x6M//fLuV/7Th0/ff/XT588fvvv662Purz/91S8/v/n4/tP7Hz//1Zv3&#10;v3z9/scff37z9us/vv/4w9eoDI+Pf334+P7N20+ffv719//40+sPb1mFvv/m3/2BSfz8g+ygrx79&#10;+vqXt99/9dt//+3//vYvv/3z8f//57d//vN/++7Rb/+T3//7z//1z//lt//1//7HoJ4Y/48siVXq&#10;11jd6+/+9OPHXx59fP9ZIhgl99ALf3z384d/w3/46pH+9e/1L20Kc330p++/IrREcmpoE7/DL6O7&#10;5AYa3/7p86M3vIKVqHt7Hr0RZ1XeR55yQdOn3vynRROv/wClHNvz+x8Omnn93e9/iPW9ef/rr5/Y&#10;m38C5z/+8u7191/9q68fySmMBvnoj4/QTml1FeLnNOg/1EFEv0lX/vbRTwxSKDw41mnQP2nVCxIS&#10;6cnj25DqILJsMRhe3IYEQ2uQWMptSHWQICErbkNC8CxIKtd8bmCvDiK1Tb0Gb0NCYhZIj+kN+vL2&#10;muogYoh0ujCwxzlfkNTS7Vtjn+ogRStR+2+vCUIukKC9Vwb26iB7TbD8Agl/6GMDUh3EPhFCNtaE&#10;AF6QXIqog2yKgFctSLRAxRlwmyLqIMwKXGdPbu+TMhQrKK5YN0iijQIWLjwHVj3x+E/ky729LBXu&#10;zxkKFh4DY131zHP9J8WcBqg66OgeCC3dZn710FNNTb6GAaoOUmoyJVgGqHrqsU5QwA1QdRCgKCJ9&#10;ZYCqxx5zCze3s6w6iiMMVzJYrcTe3GK0eIIyDqw6ymZMT+rRB5Zc9AYO6yhgcXXCNwYO6+GnHwYx&#10;f2e/6igfh/X4E25SN0hjXXWU1kWx9O11KYZY9ov+q48NptFGUTUG1zWE49N6/InFcu+twTTaKIKB&#10;dBR6aayrnn+lk2Ml38ahogUTG4KFWDVgVQaAb4ANc2DVUcBCP3NgVQ6AZx4R/tRYVx1F6I79cmBV&#10;DgAKmaFDG3UUsHTBqYHDygFQUElzMGheJdJlv4ikPXfWVTmAboKgDaCBwzqKdel2VWNdlQPozgq8&#10;5QasOsqHVTkATUZgbM5+1VGiDUq8bq9LTpOJeYQ/tQIGzbdRCuzTasOA1fiGulJ8Y2jVtLBZMxQs&#10;XNYGrMoBdDk2Hvfb+6X0xomNcZYdWJUDAAtT0oFVR9m0IV/enCEOV2jDoPk2yodVOQCuP/JeDDqU&#10;P3XOELtJd/0Y+1U5ALDwRjmw6iisYZn+BqzKAdgvvLIODusoYME3DB6l1PSJDc4XxrsDq47yYVUO&#10;gNGF4uDgsI6SR4G0uts4JJxX1kXlPbbN7fPVRgELt4SBw28qB5C6IcX8ptekjVJqKTWMxroqByC7&#10;g9R0B1YdBSzkg4PDygHQo8iDcGDVUfZZJvBR9ou4GqmFBg7rKPghyo1xlhVuWTSPK45cCANWHaUO&#10;BnQQMvarcgC5WAlBGbDqKMGiZ7oBq3IAlF66dhig6iD0IYLnDmlUBkDAj4ZbBqg6CLP80PNu2spq&#10;ODN3a1ziYICqg+TZQPu6jUD5+ycoylGIkd8G1QbhASBiZ9CgynsWKNPZ0AbZzgZFPyYoIh4cLoMV&#10;tlEkllDoZahQyjYrsFQT9spAYR0FLDXdMnarHn7qKyAo42ipZeScoSqvSWEwYNXDj/inMNDBYR2l&#10;GjfKZAxY9fCjQhHyN86xAgV1XQgGg2WoRGeOUpkgXgBjv+oo7ReJ4Ma66vEnjYpEOUO9VgxzzlB0&#10;SC9DA1Y9/0jJxzQBMNZVRz0lfwsfwG1YivjPGRIzJAPBgNVGAQuBZ9Dh88o2cKFiyxv71UaBQ5wU&#10;Bm0oybCsS6F7Z111FOsif9dZV+UAqmGicvb2fimbY84QWCSUGiYlqVZrFLVMuMoNvtFG4RJFGzLO&#10;stIX5gxJoSRKbwjKNko8Co5o0GHlANT5kqRtoLAOkppMspABqjIAcp4U37mp8CoFaeLC5oZKUZ6j&#10;XJncBtkymbqaBYqEfFzsxqrqoKFpGHShZMW5KvQnso1vg2qDDv0J4XpTf1L23AJFWudzQ3K1QYdW&#10;+NwBVc++bu9zbBMSPdb8DoccovX2qurRp6CFbgAGAusgQOGCcvaq8guMNNnVN4mdJN26qqeAclZV&#10;2QXZ+XLV3gZVB8GZSEJzVlUPPla/oi63QdVBnCtgOaDqwafJg+VKVrLPJFtbx1CxyBx13PvlEHsd&#10;JJElm/o2BdaDT4I0DQ4MBNZBFCgpJ/w2KCV5rVWZnL0Nsjn7y8otjsRRQ+a3QXTEVBm5sap68HXl&#10;kiPySTNbqGBV6ithgKoHnyI6FNbbe6UU4Il1QKG9O6DqwR/Xahmg6iAQqBJLY1X14Nt7VQf5e1UP&#10;vnxVTrbOyzroKX5nSuWMVdWDrw4TjlOX8riyV6r9cJwzql2cO0xaITLf2Ks6iNgHXjFDwVWlwQIF&#10;1Tou+DZIdevk39xGoEpiFqijHuD2qtogsjkVrTJAVW7hksWrOsgmC5XIz1VR9oldbKyqDqK6kWpc&#10;Q41RAnED9eq5AaoOApSMLAOB9eDjbKZ8wwBVB5GgTq8GQ4iooKysigCBg8A6CFC4Sh0KbAefmzyU&#10;PnJTuVBJ/ZwgRUXfAs/AYDv5xBReORaxctwbLMqLDFjt6NNgROGc2+tqo44qMIcyKsMgpqBovwGr&#10;jgJ/qke4vS780gUdujuNSubbwPowWtlQE29gkcygBg2XpONn7cM4/0e6yk01TRc0rq1+8hJHEAfz&#10;5qb1YUDDP2OtrbIBunyrh6UDrQ6jkomGR9a+VU6gHmhYhQ60OgwRRkm9tbbKDGg1TlmHBa0OQ+Og&#10;QbAhWshHqvumqnVHwe7DVHaqhByDSipDUKd0L3eNGtpFXEBjbYbpoItt1jAsr1eWO7kPs5Vfar4a&#10;NNKZrZyyNgxoXBbhYLIlenKXHt41h0raMIwwjAjnBLRUTwiZVnbO6W7DsC7xezknQFVMU2yotz1m&#10;vXHe2rDh+bIwWZkC7ZmoyLGg1WH4AwhUWpisTEHFyzQSdNZWh8F+PEcHkeuKSVy3cn/f5sptGNBI&#10;3rDW1njJN8jFbwyVjhS7MkkysaESa98qU6CKQvdcOWurwwRNBvFtzqX67kWTcrg/d/KW2zAwiVvL&#10;wmTjJVRUUUfgrK0O86mk5X8eDlnHcD8aCU+U+CegZYByunGlGW6CJ22Yf7pbDiic64UVbT7usFhr&#10;szmXWnLMYXBlKkAdmmzDfK6sS+YWNNVkOiFMbqApw3yJozL6Ak2lD9ba6jBfmrZcUPUGpK2LcQLa&#10;MDx/dCEzYotqZVDXhrvBcRz0YUDDI+fwEjX/qZikiYV1AuowMEm3KUcL0t2CBZquWbT2rQ5D58JZ&#10;5qyt5YSi4RGzcvhkGyZoFMYaXLllhZLpStDA4ZNtGNDIUHYw2fJCISz6ijmYbMPQzLFxLGiNl3Dd&#10;H40vjROgy0TndmN1qO7dwWRlCro3ie6mDrQ6TH0v6OfoQKtMAWtRd3k60OowPHVYwtbaqoKhyx5o&#10;WuBAq8OwTaESR3ar98bcAKx8tsDRgtowrHwqTa21VaZAowY0Q4tK6jC8gy+59NnZt8oUdIEAKY4O&#10;Jusw/CWU9jhr63mi9FmxYoK6JmttADMkpmBBq/4SUnSsHB3uUqzAaPrgHQB1151EQoCKXjsGHtso&#10;6l7p/Wf47tCNGzBdAOcAq6MEDF5ukEhLMaXKhJixY5j2YdA/zjgHWuMIQLMKF46ufhP93O1MTxaH&#10;bemmoDXMh9aGAc0KHWMcVmi4Aekw6+xbGwa0V5bJoYYua21HGxeHSfZhPiYbR1BBl+VQaFmqlHNR&#10;SueoCT15VJfZfesctz6MI4Cj0aDJnj9KCpOVC6Jme2UD1EHSOgE9g5RWk/TQNKikD6MwDr3EWVtl&#10;CnQjsWomju6IhbZeIH+d49aSSHE50evAWVlTSXStOwl1tw18tX+Zc1R7HifZCmO5jKLAmIsILTQ2&#10;jkDdn5WH/6Rnn6LaEat0ltY4AtBAiYPIPky7ZkHrjEQXOFnQ+jBVQjralq45n9vGZqO6WtD6MDpB&#10;O6WGeCsaNJp8OeG9bRhtwjBMjX3rCaW4Jq3UUJro1kkCjf9zoFWVxMdky1/lutoX6LsOtMpIVJnv&#10;UUnPRcULzV3ZDrTGE+zz1rNR7fPWEkuRNTREM45bG0XjBpoEO2qr2rXOA0DiqxBy28PbRgFMjcId&#10;PFaWADD0VgdYHSVgeHgdYJUj0FuLDF0HWB1FeS7N3Ryu1bJS6TlqtXrh2wX5T9EriEwZK2spplSl&#10;0sPPWFkbBbBXz544sqYlmaJXKznjNoG0UWojgrvDWVllIqTS0ODSAVZHKUeSSgIHWOUhxPaw2Rxg&#10;dRTJUvQodAikpZrioLKq52EZlUDU1sdJJgYDZdg3eEcoTjf2rI7CqjlSq29rPrr8a3GQV6DR2rM6&#10;SuahitMMYJUXfKP6eWvP6ihUY1BiEUjlBYSNZeUZaKyjZBwSRnNWVnkBNT5W9uMT2tUu5PuWaEs7&#10;hRj5X2NlbRRofCpl6faetcRTe8/aKH/PWuopGRNUxDkraxzEpsaWfIo31wvZt1HKdyPU6aCx8gLO&#10;NK4RZ2V1FL4ztfZ3gFVewGUs9Ol1gNVRAMN34KgFLQVVXdWtzIc2CmD4IC00Vl5AY1u8uc7K6qg7&#10;9qzyAsqRcPk7wOooEjPwd1porLzgG/bsW0fh6emrT7n22uqA1FJRIWDmaKysjUKcUYXrcP2WjErF&#10;FAqFA6wbMq7wbDmstFogi9UB1jkITdKd8gT8+4V/40en978DrI7CaOJeaIdA6PO4hIVCBBYHaaMw&#10;tVB4LGCVF9AlEPPTWVkdhXZFJN0ikKpN0M0EPckBVkfRuR7b0+GNLS2V3DWm6QBrHIT462MnTZwg&#10;SdkzMsuJZDvA6qinhJYhEYPr6waOpcrZaKyjbDRSZlCAPVN5nYHGPsomkKMB/VzZuEXjNhr7KJv0&#10;j/bIC9hxTYgDrHEQ2kJbtau4visaTTO3j7LNXKydAowEDqqNrU2rwyDpxySp3CbHo2/1xKOgWf6C&#10;PkzQrIJ+Im9tbbBV9Imb6v42jC4AVixIt7Wto0ZU38VkHYaz8iiZv6mC0zO0QsOwttTiPow4O05t&#10;g0EStWvQuEXFSRvswyiXQPA60HpOKr3lybA29q0NI/JNSyBDfeRKr7Y2Op47ukgf5p+AnpNK1iaN&#10;m521NVbCzWfkdhnnTRfBrfPGNRMvnlnQ2jByOLhd24FWmQKhOBqeGeY1jqs6SdL/rDgXGmMdhppr&#10;OTq3YTrc2JO3z1vPSaXlifor3OYlfRhav3o5GdAqUyBjgXsFLWhtmG7hdpLwEYMVk9y8QW2ds7Y6&#10;jBMAai0q6byEAI1ThgLzLpPkZKtxvoHJlspKzg5Fns7a2jBOG0RqOEZ4rUwSZoeR7exbGwY+ODkW&#10;tMYUkDj0xzP2rWfAcgcaAWkHk40p0N0ZTulAq8OwNQ7z/PYJ6DmpuH/hQg60ykueYLJZTkikWd03&#10;rvZicQ60Ogwq8cLY+EYbNJrrOuHXPgxdhlJC6wQ0pqAbwL19q8O4yU/XWjtUUpkCNhEXVTkSp2fA&#10;qoeFExFCxnRMvrJcaH0YFjv32zpr23JSoWSnGSWX05VJQiVKijQwueWk0rTRMqfaMF2homG3z1vP&#10;SWUQB9U4AW0Y542rwy1olSlQl2DykpbK6vOS3uaUiiqugHTW1ngJlaDorw4mK1PAxqHA3YJWhxHH&#10;5kIvC1rnJVT7W7zkWR0GNMIF1r5VpsDp5jYda2112LhPzjpvnZe8wOthQavDYFuUdRp5ikjrckzJ&#10;Adctqg6V1GHKCIB5GVSy5aRKCjvnrQ3DWnyFy8+B1vUSOrRYmGy5rJxuMtUdKulZqTiEqekxMNmG&#10;AY3gi3MCWjIr1A80Z9/aMDlcSV5zMFmZgsIGVowZcirExc2yuvPRgVaZgjKXIWYHk3UYmjm6skWT&#10;lSkgJImpWtDasMekJTmFjziMCkqg/mfWlQv7MHVQsvatMgXkDReKGwFSSlTbJMlv8TBZmQLQFBdx&#10;9q0Po0WeE2hG7WyT5IZnp8xyH0ZbSCpzbmsKPS2VGgg1yr9tCW/DUEycGCm6QVsbpYFOC5xtGGaw&#10;1W2c6s8KjZvgZRoZa2vDUPDoUOFgsjIF5giDdfyTLQuWUADHzYJWmYLyq2U+GGtrw8i4pa+Is7bO&#10;FDg3MHMDWhtG9QRMyIHWeAldhxWrM6C1YVz85mmvrTcqppE6YDrQGi854rIOV24JrYgOkqEsTDZe&#10;4ha9kF1RTgDQnnkXxrRhclipiv02L2mZqZhGukbWwGQbhhB+RjGoA63yEqBxpZCRPw4RFpRI5HsW&#10;VctM1TXNnsewDSMJQhm0ztoqL0F5ojjQOQE9ofUZSSiW56mlpqKG0jja2rfGS9Tuxknr41yWDcBY&#10;eWUVrPZhqPc4pB1NofVLVSMNwnYOTTZewh2OJAQ6+1aZwhNcOhIdtzlX77TKdaq6Q8o4b5Up4FWm&#10;HN2CVochcLx2K3S0r/tGBSlhWmNtbRjQ6Pfh2DgtQRWlkOCicwLaMMx1SkgtaJUpHGafkyRJiKKg&#10;REFC9Sm6vW8vqoJBiiAtgJx9a8NQS2jdZK2t8xKK3y1p2lNbj152zgloqa1k4qPhW2vrvOQFXMFa&#10;W+clL58rl/P2eWspsYqPeLGO1k0Vxz7+aIeXtGGYtNQMOzpX68KKxIGbO5pCG4bE4XJbiyYrU5A0&#10;9Syqnt9KSxiK6IwT8P85O7tcWZacCk8F9QSoyqxdPwgYAQOAx1aDgJcGqfsBZs/nui3h5SORn6Ff&#10;7tlopSsinQ6HvWwHU5WQLfdF894CxtnNLDvjlwRV1ftcAcMAfSecXH/dwXDluv50d5yAEWWmnZXJ&#10;ZAZZFe8Vf9LYyYBx3DDBwXzdzEZuGegblkTFghJm+d2kzUIa04c4Fq+/7oQxgIhYhNHJbkugjVQT&#10;RCMtYJg7cEZaOBiYLY5vIy1gNZPVtLagW1zfSSjGahrGhNEiwfTIPJKyikNZ5lW8t26CCLNQ/Gs8&#10;vMFZ/bzVMCemFfUtgcvCVVi8t6C6VgyPCJlYW8D4TDEK5nsLrquPGAasrrQuOhNkV8wr92e1tnBn&#10;qtmHsiXJW8WUEHwyO9lNEMyBSm6Z9xa2hLhy9YS51sno98pBRQWBiaplF9YqAVPRmYBxCLM29QWE&#10;UaDUnhuEWVuHFW+DN2B2MmwJlFzVtoNkQ/ve6tpHcsVIC6NArw+MiVlbh9X1QbUmJDrSfiQJKoZy&#10;Cy1JWPUFI7dyvbYzWrjWkLdKyl/qZMLgoX4YsWOkxWWF0aGqKP3Mzq8/MAcO4U8SQug76aV1GBdo&#10;K60bBcLzzIgVsdcz6LKU5J6HiZnjm8Xa3gU0763DkPZQ0VCiYSkNd1JpSYch7V29HC69V76TkAbn&#10;yUQwElZdNvEVjLRuFIhWEtcRXzdDL9uPRFrdhY20bhRK2o+Zq4bNT2lSS4LAihdKdb9ZW8BYG1E1&#10;896S94pRUP2NzoChJS91D6ANRtsSLBe0P/O9BazyaDfDU6DlVUqjMZKocU5YSasP5/oLSAIrAXqc&#10;PPF1B+wrzTTvIPKQayvHxEjrMKQxK8R8AUlgZRgHNf5GWtgSvMk68sVOpi0hqGOYqLCo25aQ24Xf&#10;o9bWjQINb7CTam0dRn/BU3EMqc1vP7La6zBezOxkh/G9MT5JRDCIPYQ0WEjqvQXM25IgsJJ8hT9p&#10;1hYwf3YHgZWPtOLYYicDVm6CanFBGDl2Eg63iZknjJ/IqWy+gOS9EovDETJr6+4MXSgIRhjLNXiv&#10;pGNMhSn1q21LKC+lKNt8b4P3igVCla+914BRGEl8Un0B3ShwcPC9qZ3sMDxzSmTEbZG6qbYldUwV&#10;YVysrcPQEsI65h6QvFcqJqqjoZAWtuSJi2EivaRXY20EQpSWBMzfOoLAisPF2owtCZj38ILAilXm&#10;YDRaEjCsMr15jJYEgbUGTDOYWry3gHHiUFhlvrfkveInEFk20sKW0AdL1eOwBaElXE5NG++EsZMf&#10;PHrhKQSBlff2JG5u1hZ+Cdw9Yl1GWjcKnG83hrkaaR0GJwJKo9KSbhQ439gUpZMdhuX6Ukqvfa7k&#10;vf7cT8VEJdbXXjcnTg0YFDsZBFbsJO/NrC1g1dSN4KuRFrxXuldQ/CDeW/Jea56hupsGgZVYEGeA&#10;0ZKAaeY3KcH2AjQXO2G0UORqbPySILAW50zlOihebj+SKx+nsHpvYUuokcdZM++tw3Q1AjnI9iMx&#10;P65qK2EV6aWVltHJbhRIJdMxWOlkh2G1CE+q99aNAilJBCqdDBij66tk4tqWjHas7KSpoyKu1V/A&#10;jY9b7WTyXmtyjalGYJxIl4bHxYEq1pYEVnwnonFCJxMGf5UOKUZaxEsYb6Har+OGxNokO/pM3itq&#10;osbCDJjt48cVtv9IEqew3MxOBgxj4mLm2ZEVvo2LhiasOkQqn2t2ZCUnr7QkTJBtCEpSqu8kCVDo&#10;oWYnA2Z7NNM2N6TBBVZ3nIQdZPsMYx/WS0iDrGlamg0YhKvakmvLlQRWVER1/sKY9h+JtGqrJaSF&#10;X0JPSvo+iPeWvFe8XrIWRloahR9Q5sRJ3is0pBrMLtYWfglX0xo/e303Td4ryfwfFVNIAiv0Bjwa&#10;I23YEoLtam3dwaDaG7Og1hYwnC7moJidTKPATVj5k0GXraJ8qmmNtDQKZGRMnTANXPoXcOeqoiK9&#10;SWDlJx6mroN+WiGtkiRqbWFLoBOphtfn6OZaY9fN150EVvKh1XD8+gtI2I0YNkbh+ntLAmsNR1Wx&#10;oIRBAFDsaJqx9BfA21fDuhLGVf2lxouQXOrS6vagvreAEZ1EmtrJMApEgiC5mffWYbpuES50rA0W&#10;nvoCAsY9mA4+xntNAitBHZTSrK2bIAwXrdGM5UoCK+f92/TBoFK0bQk3YaaIqu8tjAIOF6Fes7YO&#10;wyLX5D/zvYUtoQXkR8XwgvdKBIPD27y3JLDSd4lTQKwtYESeGKdkvoAksOqMWMCIYOOYm51MAusP&#10;1eTqxAkYwTHOKSUtbInOZAbvldwi2T713rpRIN/Np2My0MF7xQdiHrGJqiWBlWSAywkHDGmkqMzX&#10;nX1aNQspYGSgn291mr67UeDApyrW3BYDRiCO7uhqbd0owAti0KaoESOV2y1XvTf3dactKWlqbR32&#10;1RIlLQms350051vAfttJwTM/g8CKK0P7DGO5AoY7yf6b7y0IrEjjfRvPPGCsjeIfY0uS90qn85oq&#10;ee3hBax6njBCRZw4yXvVvKCAoSVMGTRfQBBY+QIkLyhgpP9ffDtmbd3BWEjrsGKnUyJjpIUt8VrS&#10;YYud7Eah2GOOq5a8169OqrV1o1Dfm6pb5Djrluus4h9Ra4Q70WDEdMh/ishTwu5EAlUnTyjzIQ2G&#10;m2mam7A71zlVbcc1I6XBLxGWK2FYLk5T8XXj46Y07lTCciXsDoX7ifN0eVvkHExpuCbCciUMaWRA&#10;hS2h01VKwy8RJ07C2Eky5cIq00g5pTGhU9wDEqbPAL7LlOby3QnDC7qpWBAtukMabUjMiZOwknYj&#10;2SS0pBsFdh8mqtLJDqu8lhrbQr+SsTYVM08YWsI4OOEr0xY2pUnLFTBvuYLAWvEjzrhrTwGfp/1I&#10;UvLvmj53/d6S90qg/W74k7yolEaxkdrJsCXMMFMxPJq5h7TnRw1keiTv1a+tmyC05AVb1Oxk2JIn&#10;w3eN9/oIuuydqUCMlzfSwpZAN6DG3mhJh1F+S3NZ4SkwOLG9ADrSol3mfAtYDYCiL7NZWzcKSMME&#10;qbV1GKlFUpvmvQWBlQwV9EljuQLGwDwiGEpa2BLr4ZGVbS+gOtQ9TKdqugU0WMUUVFephMELIpkv&#10;blTwk0Ma0TjDV04Ya+PwVjvZjQI2kuir0ZKgy2LskKbW1o1CJRFUpQUFAW1LiHNBDVXS0pbQuNhU&#10;pBEgSWl0dDFe0NGNQvVrktI6jLUhzXzdyXulDwnnsLBcAfO2JHmvdIcqUvXlvRtd6jtJ9xgKXIXl&#10;CgIrlosaJWNLAlaW/KV0MgisSCPyYXzlgOFzES9Rawtbok+c5L3CqMbrMjsZtoS2FBWOvn5vyXuF&#10;7UAZkZEWtkSf3UGXpecJiTu1k90oeA8v6LLewwveKz+Sb8dsZDcl1RzKRLkeZ5gE+G6m0ChRyKpS&#10;x2vP9ew+Cetyl+BAIUuxeenN1M0BFaPKIQkUgbtq/ny9rkFcpaWg+agDBfMIu2pkhVtRNVfGFAfZ&#10;lR5Najo8PPm+h5SmmkLkRJVH4dbVrcd38qhIpeCxt1/45kZl4pG0/W2okmWabCQKWU4PH91ykMiS&#10;76ujag8NT4YuWn1ddIdzethRL+o+lE8QnV3pQ+S+r0C9YL073Qi7QfGASQ5xJrfdQFa1jRffctoN&#10;ElhKDzsKWe7WlCRVCqVUeDVQ1RzAMFvJVrXdoK1DdXW4PpwDhSjFDCD+0WU9kWUcgUBh5dXECqpO&#10;u6zXoyyAWFdH1aqUbgSnlX5wD0OvIPjdfiGyuOcKPQxqKgVx7lsOlN/DbgGgOqixoXD32rq8bnR/&#10;A6oJLC3zvjqK5gMvSDvX33KSUomcmHQhObS+rnK/jA+QTFZMgCGyUsYfsvCrzLqSkEqrUnVlCRQX&#10;nSpLu97DpKNWIzdzGQsU9QE1/kfICrtBVEF9X0Fh1b5NUFEpyoRQJPQwUBW/UOdy8Ff5/InWGFnd&#10;blRffsMDhvTVNIo528X2uLaHgaKioyZLi/fVLcCdW7DTjUBVwlSFvYODeifzaXjpXDH6dmDZ3oYj&#10;RYufgNG3Rml9ouoOpraxG4EK5Sg3O3irdzhE1QLp+p0FARW3TUW8A8Q8ZFTRfM9BP2U3lHsToBpu&#10;psaVQz9sb4y5tcrlCNCdxrBqrgdHVpeFv2w+5wDRMo/uDep9dStQRBmjiNGl9U6liYthBu0UCpwK&#10;BQSImi5S1Ebpg6tKKcbLNHEk+9F2HqWHdGouzck5hdxhOrRy2w1hDO0ksS2+sLAC1dvY3CCiQSvD&#10;HUhFiZZyVLv234gtVS5OomilX+1Br1eWhFN6AqkAX6IgbVWeWQiLCwseBEm264MsWKrwXKhUMLK6&#10;8eDeQfMLI6ujKr2gFD+5pnTRV5YqUAx7oXupWVc3HnwtlIaadQUKF915b0k0JbumEo6J4gas6HIE&#10;RLrecySZ7mcDxQcNp8ls4zAEauAjKYH+E2/FH1TCwnzc7vhw5p0FSnsD0ZOVzkhVISU+sjA6N+vn&#10;JMfUmvyBsh5cUkwrY2JWlijtmybD1H7TgdJOd/JLf6ADGFsVKH2ZSHZptdxSsrr90Jek5Ja+IRCo&#10;F9avO/ryFx1VD9bllKPbHH2p/XQzcNggRKCYUOSCEMEqpcnNj5lqQf+pZqgIXGBMhVEMTulXltKN&#10;bjqsLFrotF8IaaCIG5dmKlHUHtKL6npdP0lD1bK6t1KyDE2NngRtXdyeuVmZdXUUNE16G5h19UvL&#10;48lbF4FSGt+1X4gsrn5GVrcAyKp2duJ9dRRp5/LCLv1EcnTtFxKUZBeNrI4iHVapLSGrWwACuwQh&#10;jKyOOplqTeWakNXtBmFuXHsjq6OgF5DPMbK6BYDQRg8XIytQTAcydgO2aHtfuPVqWn2iuOzT3FWs&#10;K0inuPXU44l1BeqBbqg9DO5o0RhM/zRqiNpu8K+HKTwjv9RQ1F0W+eT6+wpUkX/M3YheUU0WRc6K&#10;I5kogjFV1X6t88EahecIi82sq9sNXhbVgkZWWgA6WxmdD4Iq1Fu8fCOrW4AiC/GWxfsKVM0ZUbK6&#10;BdA2KrqrahsVbFFt5wOl7Xy0VuVKehr2LFnfrr3VME1Qdelm0VC0jGWum3hfgaIVbPVWuNb54Ik+&#10;uP2aTlF4GO0Xcq2/0dVWyOp2o/ojGJ46OfqQdUIuNbK63aCkViWpqOruspj6Z8gIsPsbimnc5S1f&#10;f1+Booyh+keLPex2A5o1DaWNrI6iwYEiPtDVo6+LWIDp7Zgocp6qbSXM6yZLn8uBohZLtVz/CWYo&#10;sth8s4fpb/C+jC8avNATPrWZm/sTqG+Ri6AJMneq7yFUcaWHgUJ76fMn9DA4oTUd03S+pWt5+4X4&#10;r3yXRlZYgG9Fn3hfwSNlqjWNAo2stAAUBZh7SrBIkQVH08jqduMkbmPSfPDgYg8/FN0aWWEBaAJM&#10;6vjaRgWDFHqAGhTKlrVfWEWKyrcJlP6Wg0BKfSQpO7OusDZlo5TOhwWoltTGnw8Cqba9QQUtYoZ7&#10;X+FvcKawG9dnSlBB8aNuhuCGS93fcp2VZg+DCsqXojKlhE+7rGpQotbV7QYFfx91rwzaKX4UzeTM&#10;Hna7gX9IYxOhh0EgrZHSykYlgZSOyxVauv6YE1b3bLWJ3XBAi3upSWZcddsbg+CimsVzOHbUp96z&#10;MVMJq3G6xiQGGxROIs6U2sZuOwhWqlIn1KGvzL+zgOl31s0AjYDov2ssVfRI5VJv6q+J/vWFvUr1&#10;jayA8caU8xt8UJo3MSNSyerWg+QUv1F80UEI9ZsYML2J3XqQcyu7KL7oYJ9iBlTkIQihRWJQhaDQ&#10;xtp7JvLgZIUVuLEs01qKUvwui0ZW5nMOQijJRBIrSjm6yXkXodnoRtgAxtKqAQLQHNq6qgu9Wlc3&#10;AbSLe5r+Blytu6jveK5rRyD4oB+C0iohECi4NDQmElsYfNAPjAJlfANVn7IKjgYf9F0TQ83hHCjy&#10;4C44mnxQqtBMW3EakbbXRZ0GpchmD7vZqLC5YTOTs+2yaoqI8QOCRUr3L7xEYaECRW6PRolmXf37&#10;f0ITNAxjyBRtXVwE2A4jq3//Ty7NynHLBqjnoRKkNMVtv5DS0pcKqASK4mPVreonOKR08oBYb95X&#10;Nxs0Ei9iy7XdCDJozY9S/mig2EI1UYuSuLaHpEdeKgAWKEwogz7FuoIMSi92xTCm2037hbTaUf2a&#10;aVvTUD8wkVRSJVA0+lddEckOdVm/zWu+vj8EiuBtWYBr3QgyKBe5oiEJWd3b4GhQfaFJRPV1EWw3&#10;hJFEHSRITVUYLQmbLCI3FBqadXUUPQgqtC/2MOzGE/6oktVR3JmxiEZWtwAUT6mGYrg/bTeY7sIR&#10;a2T1ewrcFJxRs4cdBU+HWm8hK3igrzczEoweBgpXmQkcRla3APQwcQntII/CDax2nte6Ea1K3wQ5&#10;lJ0P1J3gjUqqJA2UJLhKJAaKyw2FvGZd3QLQLYjBA0I3srlp3XuNjQoWKO2+GRZvZHVrgyvqEh2D&#10;OoqToqKIAXvyks23nBzQCviY/ioMQWgf84NKF0MYGe1JP8SyzMccMI49FcxO3igZpxrZen2oBIzO&#10;jOpbTgJopelMDQT8hraHuATKx07+JwPH6GQk1hUw4pzqChv0TwhIUjcCZnUj6J+M6auUm1lXd1Mw&#10;NqZKgCBv2/gawalIxQmjYtB0OKGbdMh6/eCAmXV1GCPsVIA5SKPQ9mGBm+8rYNW13NjeoH8u3lfY&#10;Dfu+uueAO0TgxrDagjWKEVXxwyCNFmu/Rrxd242APQgRCX8D89J141YdG4SshGE3zLn8DNIoJ9GL&#10;0oLrdSWMEL25E3FBjnXdn8rxTRiMZ3N+8X6aLOLs/ESzrI6SoeVnNC2tQYMmB5ao37rjXbs2FD22&#10;Zb1qLIZ6Wx1lXVF69HZZuKKH2sKOItCursucwl0W10pj5RNFGqbyS5du7zOalT4Zd2OyDomiApLb&#10;jZHVLxwUM0K0MGrYUcwkxLkRsoL9Sde4GjxwaaEo4mo7T7O528usK9ifNK//gUErZPXLDUV4qtEZ&#10;B2P7hdU0lENPyOooJmHdTAtu3KYuixSi6XKWqJMm7abJA/PJUhY3ZrOujqKxcrVeudb5YH/Cu3VW&#10;PlBoPI2WjaxuAQg6llMp3ldHMXdVhRyewf5k/k6V8ApZ3drQGbbqu8UednfjgLno3ldHcf5DkjCy&#10;ugWgFrRYd2JdHcWQDfovCVnB/sTtpZhcyArUix00NYL04G06j6ybCTkkitQSLWHNuroFoFmW8rDp&#10;ZdZ+oW1gRWKtochw1hiW6/cVKNqBK44ULyhkHTdTb5YoOqTfTfMleup1WefJEWbW1VE1CfMmapmf&#10;wRll6qCqL04U96GaeXf9LQf7k9A3vFazrm43iAPiPBhZ3QJwdVBTwtDxtvPkvuA8G1ndAtiyWHIa&#10;XRausvq+gv1ZvU6NygcIHXQ9VIjvtl8I2Ua52AEiu0wvabOHwf5kNJIJEPHo9gOh3dPt0ehGsD8J&#10;VKrjK0CMYGIIu7GHwf4kvKnc3gDBBmIKlvm+gv3Jd2IajeDz9z1kUKAaHvcM9ueHrhVKD7u7gR5S&#10;m6l0o1uACi0LNgAffKwLN4XpCNc2KtifZaGMiQpQrYv2nEZWWAD2UGTo6UqW6zrqs7xeV7A/vw1U&#10;zCYG6oOdV7Y32J8QfLmQCjsfKD4vynbNusIEkKv4MWdlcEY5UiCNGlnhb2DX1AsLziiyXibcSxFs&#10;f81w4Q31IFF0AVUNiphA0WVV53mj9IHSflRSP7mnmGwKt4X2C7V/mIRRykgOQdJjikTK4uprdKN7&#10;DrgbtOQxOt9R2scO3ucd42uIc5Rwt3URm4MTJNYVvE/aUBEWEesKFKOlq53GtY0Kuiihb0oYjazu&#10;pfD2aHBoZHW7ccCBUTGiIItykaIriZHV7QbpA/5n1tVR8LcoEjayut2AlVoDp67vREEWJZlCrs3I&#10;6nbD0m3IgzQ9/MajjA8QbFECS7DFzLq63ag4m6HQ0wOx/UI8HdW4NVHfD0Wtq1sAXJubiukFW7Ti&#10;oqZeGh5KW1fxCN0edpSO9wbxk4ErVd16rYeB+saxzR4G8RNGu6oLeAZKx+eD+Fk5WDNX+BkonXcI&#10;4ichfYKBZg+73eDnmZIiortNNe54bIwvNbI6rLJE6nV1A1CU4PqJQjc6rLJfSlY3ANykyKEZ3ybo&#10;opINwC/qe0icjSSHWVeH2WxlsEXJwhIZNfHDgMGBfRnXJnifjEwk6KDW1e0G3CMcomsXIHifNVi2&#10;iBjXuhEwc3QF57MGskBMNXK6r1GdNMySuqdBfphrnhLVYURf1ar6p08VBtwXJWrA1GESPNEaXa4q&#10;OYn6t4+EiiXTUY9PvYFg2n3gzZm31WE4ayr4GjzRahTowl4B+/ZYMarRP30MxuetItjRaZQsheFT&#10;El7se0ikU1VXJgzCspkSw4SvlOU4PQmr1vwmsJGMT8tVokKh/UQ6k6qTazA+4Q8ZvtczYHYPk/EJ&#10;u1RVLxMcb+uCJ2rKvugF0EBUszBz3NiNgNGrznCIcXFDFmeyunkFjIZphgtIl/YuC/Zb9aq7Pk0S&#10;VmwK8S0H4bN86xq+K2SFg2Jlhd2A5Ow8qOCJfr1rs66wG2QOuM6bdQXMrivsBn3WPqbwi0LK/pop&#10;eDZnZRA+qeCEnmfOlIDVpGSjG0H4ZFQyuS+jhwGzdj4InyRF4fUqWd1uWC80eaL0PakhEdc6HzC4&#10;JaYxCwNh+0tGVlW0ClkdVh24TFA5eaJsIGFlI6ubG72HYQCwGtXoXayrw4i9qATR4Ini26ibV8Co&#10;gVF+VBA+8UXp2K7W1e0GxfqmSSD0+q4bhOWpaDF72GEcFiY4RHQxZMGmMgVtCSt3XtioV/JEoQGo&#10;m1fC3kREhR+FKvR1PfGxzdTOhH24cqh1hb9BqwkVLccT7z8Rn81ke3l2R/HPuwltDBghtkNYevKF&#10;Qxh8u2tNHLDbz8fkvpjyFMKYrAv16NJ0DBghUWMTmU0SwmBUmQKfASuGmcjCvoItSgsTJrGI1M2A&#10;HUzOUe+smwGEQQkSHg4DM/uG4AoYE0xvj456UQRuGnENGAWxxv/lZO3CaJLNoSkUJGEVdjQGJBij&#10;9PN/kJk2wsLucM+Bdn8ZJ6KIOFZW7oCw+ANGyN7we3AaQhhnmekRMGAVb1crCwvCNBt1Z6Fgqf9G&#10;QrHGMYXW21FcqlRhVsLI73+c6ocF4WRXfRfxsNtvPFB9Ewp7RdfQOwGjm7mOJYxW2cVDEtoYpgBh&#10;0MCN6ncYwrifCmHBAcWPoALaHDEJgymgFCSooxhUCv7MygJGePrnNHdootj9VSPtBmfn+kALGCww&#10;GJOiAvIVRNBqi17OppAWpofRnUw+Mq+tGxFoD9+OPEJah3FvrEPNSOvmAGlfh1NI6zDYoHSLF/cl&#10;yATx3mqIg7ibJawsuCrvwBELaUQJjLefMKRV4wCzk/1CwnZYaR2GNA5sJS1Nwoc5H+oL6DAmh9+K&#10;mnRtt4IXytq4Rpr3FrDiDNNcwkjr3kjVAN9NRSQD3tvrrshJ5U/E2sKWULOgqptwdf5/0rpRoJCK&#10;tKvayQ7Dct3qsBdr60ahyrbKQ7v+upNWWm2g1ekWDFGkEQ81djJg/gsIYukBFx7LbNbWTRBJStjA&#10;5nsLlijSoEar99ZN0J2+YMXrFe+tGwWkkXhUa+swkqLf0YhCWjcKR6VuTCQQG9y/gMeBoTQ6GVRR&#10;pJFCMG5JwO5c2CCZip0MsmhJq9vX9RcQMKSxk+Z8C7po7SSvzkgLW0KTYTXLGaZXewFeSwJ2x7eu&#10;2oBrLQmiqf8CAsYXAEFVaUl3MJAmv+7gmvJ1n7fDnAFBG/WWK2BYLmyCktaNgrfKwTfl7EaasSXR&#10;oJT+1d8WdOILCFtywhAmFSG0pBsFpEG/U99bh/mdDPoo0ohQGTsZsDvDRypler22pJ1CsC8X+3on&#10;A0ZSpwpyjbRuFNAS/BJz4gTzlK8bWqLRyeg4ijQsntrJboI4pb6lWmIn0y85CBQYLQn2KTNSOHHU&#10;2oYt+TZ8FO+tw6hQpK+nktYdDLxXIixqbR125/pAhxOjJWFLaCCmWipC6W5HB9KgUCud7EahKi+q&#10;06nYyQ6jsQTZJCWtGwXipiRelLQOqxaTLlIYlFKkQdMz31vAkEZI3qwtSKXcu4mXmO8tYIwphuxp&#10;rHLQSssHJYIi3lvAGPPK9U1J60ahKPMvkz3EvnWdpG8RXEXxBQQjlbV9CZ/XOhmwxdq6UfDRmWhh&#10;unhv3Siwk9/WO2JtHUaWgsE1xpYELxVO4Jd0J6SFLSGeX53qrs+AoJgWA7HaugppYUsYk0Mo2kjr&#10;RqGkQfE30joMsjP23NwDgmaKNOgfRlrAKjNCblWsLTiqaAmRJ3PiBMxrSXQmxS/Hcilp3Z1hIAKB&#10;dvN1R2/SUi0uAuK9BYw8Ls6rkhZ+CWRfFmekdRiaRf8wJS1sSXXldlrSYXglDCRV0rpRoNEFa1M7&#10;2WEkcGBaKZ3sRoHJQ/DwTT4gGKtcn+kRrdbWjQJDHJnxqd5bh91pwV4OxrXlCtYq6cvqbGK0pNuS&#10;g9OtwprX0oKAynUKn96sLWHocQUahbQeREUa5QImghHMVUwCdA+jJUFCrcpr1fuOqv/mKRCcJK2o&#10;1tYdjOPk1qG8oGSvcl2kV6TZyW4UDoLfxOiFlgz+KmN0TOk7O9e3xK8tYARMSOKbtXWjsHhvAYNQ&#10;4rJGQUc9mFhbL+DaU0gYoafT9H6kg3DsJCZPZTITxn2W+XNmJ8MoVOsMFZ8MJuuBQ8mVXUhLUirB&#10;saoVvd7JhOEs0+nOSAtbQkqSG6ORFrAi2Zj+hcw+7e8Ns4WHYaQFDMcEjrRZW9gS6lPIIxhpCaOQ&#10;Q53dwWmF1P6p+bDivYUJOnhv6h4QrNaab06ZipEWtoRcfpW1XZ840ci0OowzWM5IC1tC+EJ1aYZc&#10;2rWE3LpiWA8YnUzpjmfWFrakyugUTyEosXyjWEpRf/cKditBD6jqxi9JGNI+pJIv3xu97f4/Ozlg&#10;9MZglp2R9otRMFpCnrT/SILYeNlGWhqFunaI741vuUvjEP6Y2yKMow6jtd4JmeLy6x4wOn/UrCLx&#10;3sIokP1Rk+0hf/YfSZEBTFcjLYwC0kimmbUFDGmqipfPpP9I8p+qkf2AUdUk1xa2BDeUme5mbQGD&#10;gkRKwOxk2BI28m1aelF53rcEX+bG4FOhJeGX3B4P5ZdQvhPSsMomZk6lQIfd4NaafMCAMT5HtXwj&#10;IB/SaJtliN4DBpO0iCLXO5l01w9nt1tb2BICeKp1HqdnWxuOAieXsSUBYxDRG4tn1hZG4VYtY8XZ&#10;TQ/29iORxiACY0uCulrdon4M//qdMP/eui2BGFr3fPF1B1O2unVivMxOdqNQvIHT9AR4J+cV4vCL&#10;y4rQyW4UaAx0w+s1a+swQkh8cCLSS+PM9roJWJEANXYyYEgjOmP8kuCvIo2dNDoZMKSxlWZtSWAl&#10;I/kxuQ4aTLUtYUMQZ7QkCaxvmumZbg7vgCGt+iwJLQneqybqkxTsa6vWAoaJSrS7wQi1P9VIyYRV&#10;qJ2LgFlbdzDuOGoQ6MUXEB1XK7Wl+FzwC/raXhwBJrueMELt1dbYrC1syQtxHFTX/uSgy+K9qvMt&#10;WqHCniRvZGxJwNjJoxpsX1uuaIZKJKKmKZm1dRNU1GiVW8RZivdGEE+9t4CxNloNmbUlgZV6BtVX&#10;mhRY+5FFvScnJnYyCazUHZ4m300KLKXhdSlp3SjQKY+j2+hkNFMluUuZhfkCksBK6gGTJ7QkYEir&#10;e77ZybAl6HFNZ7/+3oL3ynvjxBExBQxjewFMSaR+WO1khyGNs1tJS1tC8kfdOpIu+8MNx+RxuAnF&#10;2qhjNYNBEsba+ADMjSoJrBBKq2mJeG9pSygiMdxQAouxtiroMzfhgHEGUDNkvrcksGLKFeOD19R+&#10;JNLYSXOaBu+Vqwo3YbW2tCV18VZrC1sCM7eafFy/t+C9Fgmmkk3XJ04SWGmlz+ltpHV3pqRVywMh&#10;LWwJxBmGSBhpHVZlPGqgBg5ke91kqKTlChhUKayy0pKwJVhlF1MI3ispBA4c83UH7xUKDPUgSie7&#10;CUIar01J60aB5vgfOOPmvXUY0vifOXGSwEooSLXV5tntdSMNVTbvLQmslOg9TP6N23mXVjO5TGaF&#10;qFaD0Q+CZiHm6w4YeUVMmTnfgvdKDzma1ilp3QQtpHWjAL8KOoWS1mHcuUklq/fWjQJBFgpHzfkW&#10;fVeLwPpWnnk0XiWxcq92EtdWOWBFr+IOLexkElipI1Tjh2nE15Sr1vZSN+Foo1pENbjHZm1hSwiX&#10;0HXMrK0bBd0FCOZpro2v21iuJLBSj6amKtEgM6VJnUwCK1MLq6HatZYEjPdGnlytLWxJ+RemVwn9&#10;5PrafiDZGg79OwmstlNUwrAlde8TWpIEVnRS9VRiBkuurdIWRlrakrrSmvMteK+oP1+38bmirSrx&#10;BM4AY0sCxk7atXWjANEfB1ZJ6zB/mgbvlR6VzExV0sKW0IPsx1RcQ3xsrxtWiutSmbDyJ2vY6rX3&#10;mgRWIrYIFF93wLz3mgRWymPgXRpp4ZcwV+B+N9HQ4L2yk3BzjWcesN/WZjIrSWCt9nFOWvolGC51&#10;o4pmq3wBNO1Ra0tbgtbwI4WWpC3BU1MZsWju6m1JNFylRMn1aGP6fPtw6uAm8mHW1o0CnsLHxZWD&#10;97pYWzcK8KTe1arg+jSNFq9lJ7nlmLWFLWGS4qn8yaTL/lgtCQIrXhCcM7O2gHE35RMw7y0IrIR5&#10;uRkpaWlLbHQmCKz3N+9NWa6AQaom8mTeWxBYqwdPTee51pKAQXOmJbo5A4LASibTde95B4ycMBMz&#10;lLSwJdgfZ5UHXZZBNoZlSx1BNwpV+aDsZMJgT6pqOwJ9IY0YnrKTCdMMq0Fg5QtQX3fCMF2VRrg+&#10;A5LAWrOp1E14wMiuH0ZaElghy6qOIqhSfwEwIdWIOlrEB4wvwHRJHrCyCuqWP3ivBChVZiVhVZRp&#10;ulrirMbaqhzH3AMSRiwCQpfQkuS98tVAQxKWK2F15quvO3mvEFif6o6TMOp2ucCZtYUtQSVVpTwD&#10;4/oLIOrhPPPkvR7UPihWxIBVKt+cOElgpR6k2n1enzgDxiXTVICSbcgtoUmo0smA4Zo/TK7jk7zX&#10;GyXohoU0YIS+Cf9da8knCaycOFQpXe/kgMGcKVL1pVWmSK7tJOwxAstKWodVTXgVoQtp3ZbgKRSj&#10;zqytw8jQck6KeAnlbrE2otHGTiYML+hRRH+xtvBLKtJuWBGUDrYfiYdXDAcjrRuFKnnnLmx2ssPI&#10;9nHLV2vrfgmeuYvhEY3pa6sIhmGP4dE1GCriYngJ4x5gpXWjgDSiocJywfNuPxJTwvs2X0DwXu9U&#10;NqlsH+W9Kc1FZz7Be62mfZhloSUB8zuZvFdwdRG7PANIHMfaik9kdDIIrPQOLl020sKW1G808RJ4&#10;3u1HVi25is4kjB1xedNPEFhpgl9tQ83awpaUM2P8SRqPxNqYGGEy0Akj303QVvDMCXaHNGIK5o6T&#10;MJ3L5zwLaScdacVNOGHwS6iSVDrZjQLHBiVq6gvosJKmhh/DO+1ro4sto3uElgSMM4AIvbFcQWCl&#10;slU1AfgECmGO0AiHty0NWbTBMCvrKJihnBzmLA36alXXKxcoUFBs2UXj3gXplZijs5GBOtj6ojhf&#10;+yRBXq2OrcqMBApi9E0VW+MDtnf2Zi6G6c6YKB3h+gR1lQAjc6SMgnTbs1hZNyIMGIOiY4R1FPWi&#10;xO6MDQm+KxEgd2QHCgXh/4yw4K0ycJFSNLO0gGkKNuXYTUOqDq2GUF87CAHDhqD85rMO3uqda1vl&#10;4oW0NCKYAxPe+gRvFdMPsURJS3ekeIxqbemOEGI35YpUYbQXAE2ZO6qgJ8AKbzDcEXwtc4gGDGmO&#10;Eoo/ENKwEMr4B+w3SqjayW4ScOz4SkUCk++y/UikcdYbg5x0Vy7O1atP6GSYki/dVa2t+xV82t9b&#10;g5DWYaytFicOm+CtctkgLmm0JGALaWFLqKlUlFBG8uR743AzdjLprpCP3uq9BcxrSfBWqxu8Kv6n&#10;6CPXJnUy6a42XUp4I6Vx2TBfQPZrhSNb1XLXOhmwxU6GLalKCWUnB93VWuXgrUL0YNiU+boDxvnG&#10;lch83Ul3Je+pmqSQ5In3RpLPjOhgkkSDkb4nL6DW1mF4CpwBRkuCt0pHU7xk4ykEDGnfo+PaTQ7e&#10;KqUqBNOMTgasDnzVepgESt9JmtlRCCK+gIBVSR80MmGVk+5K5NoFrwOGtKKzG2ndKLCT1BWbwEW0&#10;ea0LmGrRzo/qO/nEwVD+ZMDQkm8sR2hJ2BKcIMyyeW8dhjR5KQ3e6h0OvCoPpmtF2xJsCTtpbEnS&#10;XYlm3lQoIWBIk7YkeKu0g4cOpHYybYkNXARvFWohTYnM9xYwvFe+ALOTwVvV5CNSIfHeyjFU0sKW&#10;wAV6qYDToLtqad3BKEtSM7qvz+5gyXoPL3irNbnkNI2yCBbFTsrCT26iDYavTDxHra3DWJsrM6XN&#10;YUoDpqR1mPeCos2rD5UHjK+bmIK5ByTdlSyf80sCVndT+QV0o8D9jYCaIOrT2769gJJWjI3rMyB4&#10;q4y1/8ZOr7+AgCGNE8fcOpLu+r0tGjsZMLSk3FeztrAl35uwktZhX500ZaaU57YXwHuriV7ClgSs&#10;pKnmNvD5Qxp+iSnYTRjvDVVWWtKNArEgvhu1tg7z31vwVolzkflX0tKW2Mh88FZxnYiOGcsVMLwg&#10;wlxqJ/tlhfgkpkStrcP8PSB4q4QKaMRmVDJMyQPaqnK5grZa8VrlTQaKoDLtX4yfEGRXhqlxfxMr&#10;CxSxeV6auQQEaZVS7TLk1zYyUAhjZcZGBmeVzeBeZIR16+M5HkFZfbH5KhEQKIRxU1TvrJsD5mWo&#10;iVBkDpul48h40chLGP8grDIHWDW1IQoWwmiHZwoH4a81GKN5yUyZd9ZRtKAlmq22sdsCsilEE4yw&#10;jlpsY7cFWEbiW0ZYR3FlI5duvrMgq6L6ZXeuv7NAVVvL2v1rzycorhgC1V8DPll700dlANQBGlRV&#10;AhYucxMoxsGyMrWN3RYwTaVQYhs76qAX491UxNMurW0Iw6rUoIxEQSQk22ROz+Cp/mCuFG8xULSb&#10;qpHSRkG6LWDE29u0IoVH0PYDkiqHjBLWbQFNYqB3m3fWUQg7qpGKUP1uC+CVPZTHM6itmCuVaQhq&#10;K7Hgag8gtDEsCC9NdRm+34La+nO73w3zZ8BqWKQqlQLXzQHDRjB114sbMBoGOwY0uH41eTCrygQj&#10;B4zzgrCu0Elw3SScVOybk2bAaOKLByM+bnDdlJxEkA7RpWTAuMF+alcuPwJw3bGgOEs12x4wxOEz&#10;udV1w0DwTbFpEddhNexW3evBddNwEqU1nt2AEaGi1Ep4W+C6SYEFqkKSA6YHSoDr5oGzg1FL6rvr&#10;sBrm/jb9Be63YKtWzxdDFxgwxpczW1HELcB1q8LMc5UtHTACR296a5oPIfmq3FIMPQFx3RhxgnMa&#10;O3HdqjAEVTVLR1yHbcR1q0KARU11R1yH0Ygf6+BW160Kkx6IMhrNTIIseR/VsYSfGeYBKovx9QaM&#10;wmx64qkTIbmuMGbNIBfEdWNEqIRiAieuW5XDr67DqhWC4nvwM8M80CrRlGoNWDUZJd1qvrvkrdK2&#10;hE259IzwyoMl61Ulmau496YJGOK6McJVucHwV6vr5oHb7fNHhLER12EkW8mRqNM82atEKOlbbzYz&#10;rAoGk2CGWl03DzXcmgYMRlyHoZl8CepECAYr4yzK9TbiujGqluTcjtXqulWpcfKmrybvLmDVTsc0&#10;+AAX5uGHog6nKgFjbU+5mWEeKP80HYj5lQHDNjCqVG1mtyr4tOoeibiA0USMMUpGXFBZ7ySjTfCc&#10;rENYFUZcc7tW4sI8IM4whBAXsPJwTD0CuDAPeLXcZMSHkDAacav2Y4gL88A7cN9dwqqjtiFAIS7M&#10;A6piqJsTRmb/YRhQ4MI8UKhnGkZMGORxevQrVQnzUEPb1WU5eLD0ddHvLswDCm6SH6wuYAtx3TwQ&#10;qTOMK6R1FINFaHXt9rJbB/ww04IMaR1FtTZt7JW0oLTS4dE5KoGiyJI3oM7WoLRCqTdtFYrq3wJv&#10;VWRJXYPRyqC00mPTaUmgNtK6Qal2JOocDyIss+UJUKlbeVBaa0a8YDiyk2GFTs4Qk9yvZGZ7A1xE&#10;nNMQqDoeX1JLujXBKJiGMOXztt8IleykqarSkm4VnjWszhw7QYStqUjyZhCU1idum/JlAwUrhpSX&#10;W1u3CowMNwWF7GRHEWdlpqGyJUFpJQto2uLdb4GivR1TyJTjHJRWLy1sSV0KDre27p1onQwiLDvJ&#10;2pTlCkrrz0vxKdnJboHYSSawKy0JSiuhZ+cJBYoLPHEVt7ZuS2jc5Ny8IMIyjpsiImUno4NrWVfl&#10;mAQKaUw/dtK6LeHab9gEvLeOQksokXLSuoeBa4hbLxzmIMJCXiYc76R1q0CvIZPsYW0dtbDKQWnV&#10;0gIFDbkSKeYMCEorkT1nuQLF2Y1fonYyKK36vQUKRitWQdnJpLQy0E19AYHCn+TC4tbWPQyoqYYH&#10;y32hozbSui3hVHQ5uuTP4idAIVFaEh6GlhYoTDI3WyWtW4WidaivO4iw+CUPuhEoaWFLCKYrLyiI&#10;sN+v23nmSWnVWpK2hPFlJidexL/mGZLiMdyTgSr+rJryCK57GPoLCBR+OWNt1XsbHVzLAokzIFCc&#10;byfZdaMlSWklwqlCNIGiny0tK9zaulVgtrzzFJI/y1Rb1ReP99ZtCbbcnd2BwnWGBCH69SKtWwU0&#10;2WU5A4U0AofKcgWl9eTkcFrSLRA/mffmpHVbUt1pnbSOgolMYzblTwYT1n/dYUtqyKO74ySp9Xtb&#10;F99boBa+crJaSQmqMyBQVUPBrCjzdSetVa+t34yqcpuqJSUtbivopLIlwaG9M7adOhYlrdsS4qFS&#10;WqDgWsAlVNK6LdE6GXxYvCDsq5PWbYk+cYIQu5HWrYK2JcGjrVBvNacVVJ7o4KrtZKAYnAKJxO1k&#10;two6qhZ9X2HEwgxQ0oLeyi9051ugKNH8tkEUOxn8VoLYZswpDK/uzWB/uAgoqxwEV+Iepk8R0sKW&#10;LKSFLWEnXWYsGr8SC8IyuxcXZqEyY4oJEoRauBLQeNxedmsCKYGBE8bJC3Isq6MO262umxOdEgh2&#10;LNO6UBQnrZsTWo07Mlu0fsUxhMugjoFgur7cdPmqU2oXCHSEDmvq6h0EWT4dFzIJFNIgNpmdhDrX&#10;fqUNUSYKc1LxCGGYUcMmrfqOGicvURUzZIaWktYNA5kEFcQg095+Y5UqVCO4a1NJNq3hrAObKOZU&#10;4Jm49xbWRIYVcP7bb+RA/bisPhG5wFWzwGsHdqIIR6ivm8hOk0YMw8SeEnSHRFgfjnlt3ZRUUMkt&#10;LVBMdKvW8kZaGAXpUXJhaxtS503VpRtp3TOpvJ3byUTZez6ElPYrrf+aKO6LlHOp95akWHlfJI7Q&#10;fiMKyrVDfW5BbrWxXuxbSIPDo+7CnNUNh3FV2fxEEZ93JzeBnCasCGjqAwgUFro6vxqVDGJrLU0U&#10;q/HWwv5AZqcMXknrloR+RYqnzQfWdoSCwxeemvjagtVq829k3LqwJ1+AOtui72uRG8wlnzRRF3Z8&#10;OPDVyrpFIB/sju2gz1bVmUo9EDTtvxE3WRmtQEETpamYWVmwWelaodjZREfaTyyutHtnyWWFfWP6&#10;NZaT1KRVVagKzFDc3WB85ap3ENI6jHOmiLNC+aOBa9E2TLU30rrxwfTQhktJC3tANYsp/ENah9F1&#10;UY1cBNbtAfPJVTHegD3x/lXKFG56e29QNujFbZytgBFxqtZs5r11i3BwmTVdYVhbh2Hr4I4pad2Q&#10;UC7rKO5E7NqWcNWoibZibcFhhbPxY0rn66LcpZF4ULdEEscNBkPhre73CWNw30OlFSGedmnopLNc&#10;AcOvUCOp2JJuFA4iM6af1YBRVaqq54F1o0DZBVQi8wUErOqVVfiO4uu2k7SSYUiIktZh9IKmyE3p&#10;ZLclUHQqXyGuUkF6ffw2V8R8Ad2WwDXg6FbSOgyjjJqotXWjcD7xo5y0DqtO6Fz4zNq6UTjfSHM7&#10;GTDGk5juAHyW3ShguOgGanYyYR9S68pLDvIq0nDclLRugk6GM7j3FuTVYm2oMmLYyf3DeT5fzk4G&#10;eZXeTTTaV2vrJggfiKnqRkuCvErCjhkhSlqaIGLz6gsI8ipNJaXPFTBy+FUbJb6AIK9WDE7lAgj7&#10;tPdGoMpVw6FMDcao3lN+AR1G7w/7BXSjYHsS8Jl2GKzc58ftZDcKTLeDX6q0pMMge1BcY95bkFfp&#10;/Uq/NCMtYNUiQyWfiSm290bZN+OBlbQOwwk6XOgiyKt82qqLbgV024+8v4meq/cW5FUC81xo1dq6&#10;LaE3pyO0E5ttP5IbDkxsJa3DCMJJ7zXIq0RqXT8CAtbtR9Kj+UbRqrAlQV6t1IgL8QaMDSJDq6R1&#10;o/DBlij2MASntjbMK4V6ZmndJlAGz6AE9do67PEijayEdZPwoYPvoQIzwXhlZJaZYI/H050SgnB0&#10;rVD6Hzha+6hKQq69bfdJk1B3YuoyE1fRC3WUJnOVWlLm7prXFjjKhV0cKJmruGkuXcrdpO0JDV+U&#10;T5LE1ZMoNF+NuAQETqYT8YrbL9Q9bcubbjhCoOq7zravdBlXsx0R1l2S55NEnfiuk7XKmU0yTW1j&#10;tyKHo3BxSLTtgPtYZBQlrONez7syIsF0xV8jBqq81sSh++qlBdMVN+9DuxaztMQxIFB918lZZRtp&#10;YqOkhfWp2JHRkeSsPhghhiMvPrXAPbnbKGHdGHBj5LUpHUmqK1dSJSy8ioWwjhuX0b/+/d/86z//&#10;w5/+/Pd/+/u/+f2/8R9/Xf/1h//641/+xn/91e//+K9/97vb7+r/8Z//8ae/+q+/+90f/uOPf/zT&#10;v//5X/6R0+i///ef/3T7HXAeCeovj/m/wLzeDr6vwHiPHXyswLy1Dj5XYHazgx8rMCa2g39WYExm&#10;Bz9XYExgB79WYExaB79XYPyjDv6swJVi7mj+vdKxqWQ7Lat0bkjf6VlldQO+07TKuAZ8p2uVQg34&#10;TtsqJxrwnb5VljPgO42rvGXAdzpXmciA77Sucosdzr83WlfZwoDvtK7SfwHfaV3l8wK+07pK0AV8&#10;p3WVcQv4Tusq8xbwndZVTizgO62rJFfAd1pXWauA77Su0lAdzr83WlfpqIDvtK4SRQHfaV0ljAK+&#10;07pK5QR8p3WV0gn4Tusq2RLwndZVx5CA77SuWoAEfKd11dMj4Dutq4RFh/PvjdZV4iLgO62rlELA&#10;d1pXqYWA77SucgUB32ldRfEDvtO6CssHfKd1FZ4P+E7rKnAe8J3WVfeHgO+0rkLbHc6/N1pXIe6A&#10;77Sugs8B32ldBaEDvtO6iioHfKd1Fe8N+E7rKoAb8J3WVUQ24Dutq7YCAd9pXUVNA77TugqDdjj/&#10;3mhdxUMDvtO6ClQGfKd1FXkM+E7rKpYY8J3WVXQw4Dutq3hfwHdaV5G/gO+0rmJ5Ad9pXUXZAr7T&#10;ugqbdTj/3mhdxc8CvtO6CmwFfKd1FaoK+E7rqsw64Dutq7rpgO+0rgqhA77TuqqHDvhO615D6/j3&#10;6r0PraOCeQOvYuL+4/n3Cj60jmrhFXxoHUXDK/jQOup5V/ChdcyrWcGH1lFxu4IPraOEdgUfWkdN&#10;7Ao+tI4i1xV8aB1Vqxt4lZ12rePfK/jQOupKV/ChdRSKruBD6yj8XMGH1lHIuYIPraMwcwUfWkel&#10;5Qo+tI7SyRV8aB21kCv40DqKGzfwb3liV7v6w+4BQ/GqBHH3gKF6VVW4e8BQvioU3D1gqF/V/u0e&#10;MBSwyvl2DxgqWCV6uwcMJaQ2ZvmAoYZVSLf7BUMR4SXtHvBLwmKdsZiaSAXbagm/JC34w+4BUxPJ&#10;Y+weMDWRTMbuAVMTyWXsHjA1kWzG7gFTE8ln7B4wNZGMxu4BUxPJaaweMJMYVWe1e8DURPIauwdM&#10;m0hmY/eAqYnkNnYPmJpIdmP3gKmJ5Dd2D5iaSIZj94CpieQ4dg+YmkiWY/eAqYnkOVYPmImNKrjZ&#10;PWBqIrmO3QOmJpLt2D1gaiL5jt0DpiaS8dg9YGoiOY/dA6YmkvXYPWBqInmP3QOmJpL52D1gaiK5&#10;j9UDZrKjqjx2D5iaSP5j94CpiWRAdg+YmkgOZPeAqYlkQXYPmJpIHmT3gKmJZEJ2D5iaSC5k94Cp&#10;iWRDdg+Ymkg+ZPWAmQCBObZ8wNREciK7XzA1kazI7gFTE8mL7B4wNZHMyO4BUxPJjeweMDWR7Mju&#10;AVMTyY/sHjA1kQzJ7gFTE8mRrB4wkyJFMt89YGoieZLdA6YmkinZPWBqIrmS3QOmJpIt2T1gaiL5&#10;kt0DpiaSMdk9YGoiOZPdA6YmkjXZPWBqInmT1QNmooSOXcsHTE0kd7L7BVMTyZ7sHjA1kfzJ7gFT&#10;E8mg7B4wNZEcyu4BUxPJouweMDWRPMruAVMTl5kT5hlmFLr+sPoFM3nCFOHlA6YmLvMn9NAdS1hm&#10;UJjHMR+w1ESSJhHKp4Pkcg+mJi7zKAzCmL9gqYnVTjTCwstcCmM/5wOWNrGafuYvWGriTKjQHGT3&#10;Fqo1Z/yCZU6FfvnzAUubWP0z8xcsNbE6YuYDlppYPS7zAUubWG0r8wFLTaxOlPmApU2s5pL5gKUm&#10;Vr/IfMBOE2lMkw+oP2yMKu2g5gN2pzPjoecDdprIOOv5gJ0m0mx8PmCniZQ+zQfsNPGoVon9NdYf&#10;dm9haCK9rJYPGJp4LHMslM3PJSw1ceZYGDG/W0I1BYxNXOZYaCM7H7DUxFkaQkPJ5RKmJi5zLAxB&#10;mUtYauIsEDmWORb6Vc1fsNTEWSRyLHMsTEibv2CpiTPHwjiC3Wv8pVRkmWOhM99YwjLHwmSn+YCl&#10;Jv5SMLLMsRy/lIwscyx0/ZhLWNrEX8pGljmW45fCkWWO5fildGSZY6H76tiDZY7lmOUj9YfVwTIL&#10;SI5ljuWYJST1h90vmDZxmWNhSO/cxKVNnIUkxzLHwpj0+QuWNnEWk1A3vdzEaROXOZZj5ljqD6vX&#10;OEtK6CG0fMC0icscC3M6x1tY5lhoJzEfsPQTZ2nJscyx0Hty/oKlTZzlJccyx3LMApP6w04PpiYu&#10;cyzHzLHUH1a/YJaZHMscCz11xltY5liYyTMfsLSJs9iESTjLPZg2cZljOWbBSf1h9xamTVzmWOh4&#10;NjdxqYmz7ORY5liOmWOpP6z2YJaeHMscyzGLT+oPu18wNXGZYzlmAUr9YfcLpiYucyw0hxt6sMyx&#10;0ON1PmB5Os9CFNomL/dg2sRljoWm7WMJyxzLMctR6g+r1zgLUo5ljoWZRHMJS5s4i1KOZY7lmGUp&#10;9YfdHkxNXOZY6E4592CpibM45VjmWI6ZY6k/rPZg5liOZY7lqAF2EcVZ5lhocDgfsLSJM8dyLOtU&#10;jpljqT/sNnHaxGWOhdbOcw+Wp/PMsdDNdLmEeTovK1aOmWOpP6w2ceZYaFK+fMDUxGWOhQGF4y0s&#10;K1eOmWOpP+z2YN5YltUr9IyeS1jaxJljYVjFcgnTJi5rWBjWMpewPJ1njoVueKslMGA3f0H9YfMa&#10;z5ljqT/sHjA0kTnIyweM0/lc1rHQUHTuwc4m0l5xPmCniefMsdQfdps4NPFc5ljOmv/Uj7b6w+4X&#10;DD/xXNaxMPl0/IJljuWcOZb6w2oJM8fCOOLlA6YmLnMs52zAVX/YLWFq4rKOhV7p8y0sNXHmWBh3&#10;sFzC1MRljuWcOZb6w2oTZ46F/pHLB4zT+VzmWM6ZY6k/7JYwNXFZx8LYmqEHyxwLw83nA5Y2ceZY&#10;zmUdC02A5y9YauLMsZzLHMs5cyz1h9VrnDmWc5ljOWeOpf6w+wXzdF7mWOgQO97CMsdCh9n5gKVN&#10;nDkWutov92DaxGWOhQbRcwlLTZw5lnOZY2FyzPwFS02cORbGMe02ceZYzmWOhVbgYwnLHAttwecD&#10;djcWupjPByw1ceZYmMuw3MSpics6lnPmWOoPK3swcyxMJV0+YGriMsfCPMfxFpY5lnPmWOoPqz2Y&#10;ORbmqi8fMDVxWcfCHJa5B0tNnC29zmWO5Zw5lvrDbhOnTVzmWM6ZY6k/7H7B1MRljuWcOZb6w+oX&#10;zBwLA62WD5g2cZljOWeLr/rDbglTE5c5lnO2+ao/7H7BtInLHAv92sfHtKxjOWeOpf6wW8LUxGWO&#10;5Zw5lvrD6hfMHMu5zLEwh2Fs4jLHcs4cS/1ht4SpicscyzlzLPWH3S+YmrjMsZwzx1J/2P2CeXde&#10;5ljOmWOpP6x+wcyxMGhm+YB5d17mWJjaMDRxWcdyzhxL/WG3B1MTlzkWBmjNJSw1ceZYmNqzXMK0&#10;icscyznrWOoPu02cNnGZYzlnjqX+sPoFs46FaYfLB0xNXOZYzpljqT/sljA1cZljYSzq0MRlj7Bz&#10;5ljqD7slTE1c5lgYgT2XsNTEmWM5lzkWhgnnL6g/bPbgMXMs9YfdA4YmPpY5lsesY6k/7H7B0ESm&#10;ySwfMDSRYUzLB4zTmSmkywcMTXwscyzMQJt6sNNEBtfOB+xOZwYWjwcscyyPmWOpP6z0YOZYHssc&#10;C1PT5hKWmjhzLMwLXS5hauIyx/KYOZb6w24TpyYucyyPWcdSf9j9gqmJyxzLY+ZY6g+rXzDrWB7L&#10;HMtj5ljqD7tfMDVxmWNhtuFQ5WWO5TFzLPWH3RKmTVzmWB4zx1J/2P2CaROXORZGh89NXNrEmWNh&#10;wOhuCTPHwsDp5QPm6bzMsTBzbuzBMsfCrMH5gKVNnDmWxzLH8ph1LPWHlSLNHMtj2SuMcd9zD5Y2&#10;ceZYGOe6W8LMsTA1dfmAcXdmxujyAVMTlzmWx8yx1B9Wr3HmWB7LXmGPmWOpP+x+wbSJyxzLY+ZY&#10;6g+7XzA1cZljefwyKmWZY3nMHEv9YbWEmWN5LHMsjJ79H9LOaOedHMfur9LoF0iX7Srbg3Qucp3L&#10;vMDMYIANMNlZzHaSRZ4+v2OJqiJV9ueDNBr4/mapJEqiKJKHUpXVaGIsfPG8VmBKYsVYbuY5llvF&#10;WETwBrFKoomx3OqnU0TwOKiSaGIst3qORQSLg4qx3EyM5VYxFhE8DqokmhgL358tkmhiLHyct1Zg&#10;7s4VY+Gz8uYYVEk0MZZbxVhE8GahSqKJsdzqJ1VEsDioGMvNxFhuFWMRweOgSqKJsdwqxiKCx0GV&#10;RBNjuVWMRQSPgyqJJsZyqxiLCB4HVRJNjIWvX5flbGIst4qxiGB1oZ5juZkYy61iLCJ4HFSdaGIs&#10;t3qORQSPgxrFMc+x3CrGIoLHQY3imBjLrWIsIngcVEk0MZZbxVhEsDioGMvNxFhu9RyLCB4HVRJN&#10;jOVW7woTweOgSqKJsdwqxiKCx0GVRBNjuVWMRQSPgyqJJsayVoxFBIeDtWIsIngVlN15NTGWtWIs&#10;IngclN15NTGWtZ5jEcHjoOzOq4mxrEAq6RiKCB4HZXdezXMsa8VYRLA4qBjLamIsa8VYRPA4qJJo&#10;YixrxVhE8DiokmhiLGu9K0wEj4MqiSbGstZzLCJ4HFRJNDGWtZ5jEcHioGIsq4mxrBVjEcHjoEqi&#10;ibGs9a4wETwOqiSaGMtaMRYRPA6qJJoYy1oxFhE8DqokmhjLWjEWESwOKsaymhjLWjEWETwOqiSa&#10;GMtaMRYRPA6qJJp3ha0VYxHB46BKoomxrBVjEcHjoEqieY5lrRiLCBYHFWNZTYxlredYRPA4qJJo&#10;YixrxVhE8DiokmhiLGvFWETwOKiSaGIsa8VYRPA4qJJoYixrxVhEsDioGMtqYixrxVhE8Diokmhi&#10;LGvFWETwOKiSaGIsa8VYRPA4qJJoYixrxVhE8DiokmhiLGvFWESwOKgYy2piLGvFWETwOKiSaGIs&#10;a8VYRPA4qJJonmNZK8YigsdBlUQTY1krxiKCx0GVRBNjWSvGIoLFQcVYVhNjWSvGIoLHQZVEE2NZ&#10;K8YigsdBlUQTY1krxiKCx0GVRBNjWSvGIoLHQZVEE2NZK8YigsVBxVhWE2NZK8YigsdBlUQTY1nr&#10;ORYRPA6qJJoYy1rPsYjgcVAl0cRY1npXmAgeB1USTYxlrXeFiWBxUDGW1cRY1oqxiOBxUCXRxFjW&#10;eo5FBI+DKokmxrLWcywieBxUSTQxlrV+j0UEj4MqiSbGstZzLCI4HGwVYxHBq6DkJ24mxrLV77GI&#10;4HFQ0L7NxFi2eleYCB4HBe3bTIxlq3eFieBxUDCWzcRYtnqORQSPg4L2bSbGslWMRQSLg4qxbCbG&#10;stVzLCJ4HFRJNDGWrZ5jEcHjoEqiibFs9RyLCB4HVRJNjGWr51hE8DiokmhiLFvFWESwOKgYy2Zi&#10;LFs9xyKCx0GVRBNj2eo5FhE8DqokmhjLVu8KE8HjoEqiibFs9a4wETwOqiSaGMtWMRYRLA4qxrKZ&#10;GMsGpJLAexE8DqokmhjLVs+xiOBxUCXRxFi2eo5FBI+DKokmxrLVcywieBxUSTQxlq1iLCJYHFSM&#10;ZTMxlq3eFSaCx0GVRBNj2eo5FhE8DqokmhjLVr/HIoLHQZVEE2PZ6l1hIngcVEk0MZatYiwiWBxU&#10;jGUzMZatnmMRweOgSqKJsWz1HIsIHgdVEk2MZat3hYngcVAl0cRYtnpXmAgeB1USTYxlqxiLCBYH&#10;FWPZTIxlA1LJu7OJsWwVYxHB60KJ4mwmxrJVjEUEj4MSxdlMjGWrGIsIHgclirOZGMtWMRYRLA4q&#10;xrKZGMtWMRYRPA6qJJoYy1YxFhE8DqokmhjLVjEWETwOqiSaGMtWMRYRPA6qJJoYy1YxFhEsDirG&#10;spkYy1YxFhE8DqokmhjLVjEWETwOqiSaGMtWMRYRPA6qJJoYy1YxFhE8DqokmhjLVjEWESwOKsay&#10;mRjLVjEWETwOqiSaGMtWMRYRPA6qJJoYy1YxFhE8DqokmhjLVjEWETwOqiSaGMtWMRYRHA7uFWMR&#10;waugYCx3E2O5V4xFBI+D4rHcTYzlXjEWETwOisdyNzGWe8VYRPA4KB7L3cRY7hVjEcHjoHgsdxNj&#10;uVeMRQSLg4qx3E2M5V4xFhE8DqokmhjLvWIsIngcVEk0MZZ7xVhE8DiokmhiLPeKsYjgcVAl0cRY&#10;7hVjEcHioGIsdxNjuVeMRQSPgyqJJsZyrxiLCB4HVRJNjOVeMRYRPA6qJJoYy71iLCJ4HFRJNDGW&#10;e8VYRLA4qBjL3cRY7hVjEcHjoEqiibHcK8YigsdBlUQTY7lXjEUEj4MqiSbGcq8YiwgeB1USTYzl&#10;XjEWESwOKsZyNzGWe8VYRPA4qJJoYiz3irGI4HFQJdHEWO4VYxHB46BKoomx3CvGIoLHQZVEE2O5&#10;V4xFBIuDirHcTYzlXjEWETwOqiSaGMu9YiwieBxUSTQxlnvFWETwOKiSaGIs94qxiOBxUCXRxFju&#10;FWMRweKgYix3E2O5V4xFBI+DKokmxnKvd4WJ4HFQJdHEWO5AKglnEsHjoEqiibHcgVQKB6YkVozl&#10;bmIs94qxiGCNQcVY7ibGcgdSyWNgYiz3irGI4HWhxBPvJsZyrxiLCB4HVRJNjOVeMRYRPA6qJJoY&#10;y71iLCJYHFSM5W5iLPeKsYjgcVAl0cRY7hVjEcHjoEqiibHcK8YigsdBlUQTY7lXjEUEj4MqiSbG&#10;cq8YiwgWBxVjuZsYy71iLCJ4HFRJNDGWe8VYRPA4qJJoYiz3irGI4HFQJdHEWO4VYxHB46BKoomx&#10;3CvGIoLDwaNiLCJ4FRSM5WFiLI+KsYjgcVDsxIeJsTwqxiKCx0GxEx8mxvKoGIsIHgfFTnyYGMuj&#10;YiwieBwUj+VhYiyPirGIYHFQMZaHibE8KsYigsdBlUQTY3lUjEUEj4MqiSbG8qgYiwgeB1USTYzl&#10;UTEWETwOqiSaGMujYiwiWBxUjOVhYiyPirGI4HFQJdHEWB4VYxHB46BKoomxPCrGIoLHQZVEE2N5&#10;VIxFBI+DKokmxvKoGIsIFgcVY3mYGMujYiwieBxUSTQxlkfFWETwOKiSaGIsj4qxiOBxUCXRxFge&#10;FWMRweOgSqKJsTwqxiKCxUHFWB4mxvKoGIsIHgdVEk2M5VExFhE8DqokmhjLo2IsIngcVEk0MZZH&#10;xVhE8DiokmhiLI+KsYhgcVAxloeJsTwqxiKCx0GVRBNjeVSMRQSPgyqJJsbyqBiLCB4HVRJNjOVR&#10;MRYRPA6qJJoYy6NiLCJYHFSM5WFiLI+KsYjgcVAl0cRYHhVjEcHjoEqiibE8KsYigsdBlUQTY3lU&#10;jEUEj4MqiSbG8qgYiwgWBxVjeZgYy6NiLCJ4HFRJNDGWB5BKQnlE8DiokmhiLA8glcKBKYkVY3mY&#10;GMsDSKVwYEpixVgeJsbyqBiLCNYsVIzlYWIsDyCVPAYmxvKoGIsIXheqJJoYy6NiLCJ4HFRJNDGW&#10;R8VYRPA4qJJoYiyPirGIYHFQMZaHibE8KsYigsdBlUQTY3lUjEUEj4MqiSbG8qgYiwgeB1USTYzl&#10;UTEWETwOqiSaGMujYiwiOBw8K8YigldBwVieJsbyrBiLCB4HZXd+mhjLs2IsIngclN35aWIsz4qx&#10;iOBxUOzEp4mxPCvGIoLHQbETnybG8qwYiwgWBxVjeZoYy7NiLCJ4HFRJNDGWZ8VYRPA4qJJoYizP&#10;irGI4HFQJdHEWJ4VYxHB46BKoomxPCvGIoLFQcVYnibG8qwYiwgeB1USTYzlWTEWETwOqiSaGMuz&#10;YiwieBxUSTQxlmfFWETwOKiSaGIsz4qxiGBxUDGWp4mxPCvGIoLHQZVEE2N5VoxFBI+DKokmxvKs&#10;GIsIHgdVEk2M5VkxFhE8DqokmhjLs2IsIlgcVIzlaWIsz4qxiOBxUCXRxFieFWMRweOgSqKJsTwr&#10;xiKCx0GVRBNjeVaMRQSPgyqJJsbyrBiLCBYHFWN5mhjLs2IsIngcVEk0MZZnxVhE8DiokmhiLM+K&#10;sYjgcVAl0cRYnhVjEcHjoEqiibE8K8YigsVBxVieJsbyrBiLCB4HVRJNjOVZMRYRPA6qJJoYy7Ni&#10;LCJ4HFRJNDGWZ8VYRPA4qJJoYizPirGIYHFQMZanibE8K8YigsdBlUQTY3lWjEUEj4MqiSbG8qwY&#10;iwgeB1USTYzlWTEWETwOqiSaGMuzYiwiWBxUjOVpYizPirGI4HFQJdHEWJ5AKgnlEcHjoEqiibE8&#10;gVQKB6YkVozlaWIsTyCVwoEpiRVjeZoYy7NiLCJYs1AxlqeJsTyBVPIYmBjLs2IsInhdqJJoYizP&#10;irGI4HFQJdHEWJ4VYxHB46BKoomxPCvGIoLDwfJbBVleFLOKArNQhYf48UIRxxfF5KKoRqrwJJIX&#10;iki+KCYXRT1ShSeVvFDE8kUxuSibNVV4kskLRTRfFJOLsmFThSudFXhZfjORF16YpNPEXqhikk4T&#10;faGKSTpN/IUqJuk0ERiqmKTTxGCoYpJOE4Whikk6TRyGKibpNJEYqpik08Rilt8qGPOieGukwjFU&#10;4erOCshQhWdV8sIknSYmQxWTdJqoDFVM0mniMlQxSaeJzFDFJJ0mNkMVk3Sa6AxVTNJp4jPLbxWg&#10;eVE86awQDVW40llBGqpwpRNUJtmqVOHu7BWooQrP7+GFSTpNrIYqJuk00RqqmKTTxGuoYpJOE7Gh&#10;ikk6Tcxm+a2CNi+KJ50VtqEKVzorcEMVrnSC1BTpNLEb2px0p4neUMUknSZ+QxWTdJoIDlVM0mli&#10;OFQxSaeJ4lDFJJ0mjrP8VoGcF8WTzgrlUIUrnRXMoQpXOkFvinSaeA5tTtJpIjpUMUmnielQxSSd&#10;JqpDFZN0mrgOVUzSaSI7VDFJp4ntLL9VcOdF8aSzwjtU4UpnBXiowpVOEJ0inSbGQ5uTdJooD1VM&#10;0mniPFQxSaeJ9FDFJJ0m1kMVk3SaaA9VTNJp4j3LbxXweVE86ayQD1W40llBH6pwpbNeX0YVrt1Z&#10;gR+qcO3OeoUZVbgRpQr+UIUXc+eFSTpN/IcqJuk0ESCqmKTTxICW3yoI9KJ40llhIKpwpbMCQVTh&#10;Smc9bkMVrnRWMIgqXOmsR26owpXOCghRhSudFRKiCjfeWUEhqvBQIV6YpNPEhZbfKjD0onjSWaEh&#10;qnCls4JDVOFKZ4WHqMKVTvCgYhyYCBFtTju7iRFRxbSzmygRVUy608SJqGLSnSZSRBWTdLpYEfH7&#10;MiOiWNJJ2HWqwpROYmNTFaZ0EsCYqjClEy9zqsLUnbgCUxWm7sRem6owdSeb6lSFqTvRfFMVpu5E&#10;PKcqTKxombAiUTzpnLCixcWKlgkrEsXkYpJOFytaJqxIFJOLSTpdrGiZsCJRTC4m6XSxomXCikQx&#10;uZik08WKlgkrEsXjYsKKFhcrWiasSBSTi0k6XaxombAiUUwuJul0saJlwopEMbmYpNPFipYJKxLF&#10;5GKSThcrWiasSBSPiwkrWlysaJmwIlFMLibpdLGiZcKKRDG5mKTTxYqWCSsSxeRikk4XK1omrEgU&#10;k4tJOl2saJmwIlE8LiasaHGxomXCikQxuZik08WKlgkrEsXkYpJOFytaJqxIFJOLSTpdrGiZsCJR&#10;TC4m6XSxomXCikTxuJiwosXFipYJKxLF5GKSThcrWiasSBSTi0k6XaxombAiUUwuJul0saJlwopE&#10;MbmYpNPFipYJKxLF42LCihYXK1omrEgUk4tJOl2saJmwIlFMLibpdLGiZcKKRDG5mKTTxYqWCSsS&#10;xeRikk4XK1omrEgUj4sJK1pcrGiZsCJRTC4m6XSxomXCikQ5cPGf/vynv/7Hv/63f//jv/znP//p&#10;n3/76x+//P33X//+6y9//P7rH7/+8s/ff/3nr7/85fdf/6J3/vynf/vzH//Sy+qfv/yf33+9bDe+&#10;i8ak/Yv+vVxW4qkq+j//8b//9t//8Xrpj1/+4/dfl9uVQ9ytQxTiwtgIS+0l//6v+Y0L34hu0cHL&#10;RvbECL9Hufj7b72FC1/iaaFAlb+NJOko99e//+Pf//bqyN5mf3e9XS4dOL6sVzChmKu95F//11/+&#10;x1//69/+b+Jxhcee6Mh7t63d5cNINZbWZVt7Fg2PuWb3Ve3+mKzKrtEv8HvdwxCprdOWb1wH1yWd&#10;dy/81+eoDwYfZu65jzxehXK1KeyPeaPbGDzmeyEjPPdFy+ndk6rJg2sajarp00vgRp8lBz2Qz2Oz&#10;zwx3920P7+5Vb2sE7M5G+/bAAQ0JvG4wHivhiz4/mcjx7sk8r+vo1PW6NXtvMPZWuvLMfpDP7bZd&#10;e4Tjsl6Y2ghw7/IZUt5Fb7td4wJA3sD2izeiXPwd5delJ0Wq/GUo/yj3njsu4dKXRgSsIFQMbMS9&#10;d+ZyR1uTXLmEwojXkMEkwVwBs3Qg8ALz/SueMaRchrB0gI6n99tuSP04l0/EvYf7eZW7s9PK4GT5&#10;OpbV/JQFvjMV70qJ/tws3xnrERHGd+un9EZ/uGOjx9EQ3ZX/0nJFD957LkdbU6E8f25XqfG3nmfK&#10;u6igl9hHwyAfmw5ytMlDsPMsgGrA2Hj8VlGEkHRhIrE1MqNoE70Xm06Ui79R/kZy8lFnRP+iXO7n&#10;eGuLE+G0wgbx2ub3nq3XbYz4jREvY8pcdhRNPB6uJPxxLoFIaDn4lQYsVfPl3x53uqwSzzLkfBWn&#10;w148RhPFZpN7GX3vvV0WDimHCtou+6c4olz8jfIXWgkeEa6x4Ua53Fq8he7uUO1l3W49ZDfGFDc0&#10;vjrGY8Y09wyrMzLuecwuH/OY28q/omU+3D1avjOmpWoGbWiL+9K/5rozxnY4hpzh3/27n2dzebLe&#10;QhHxqdy2MYyqGcew5i7rfV2br3N4TD+7mbI//konECin6pijk6qvcDMYY3dLGhJj68VrW7qol91r&#10;+LnPFw3hqDre3Tv15PFgjAWcJ+O6MAyhFe7B2NTnkLQ+w9eFfSsk+PhWlIu/Uf6C4hgjy0iFMxHl&#10;TuXoqqXRwEOmaxKU6xU2mpPBY9Tda18cHb8y5GNGNrTC+do8bxnDqAc3kf54d6/6do+TkXqMQZF0&#10;/HUdicqHx9OYnre8rpFUcHh3b3l97HvPCWNo/bFDaNWGts5txajH7KCDxlvfzKa2gTOZiXpza9EK&#10;n9vpQVKmCzs16/grpLEh80GVsgVcWRU9OQtDm26+xPjLMaVPY+d7bP049T6mrI8hKCifFrc9PL5u&#10;w47A0tmTGn5em3Qyvn+Fq4SHkXeXK0p22O7ciNQQ6b1ljKphGrFL7QjrFy3T436ej5bj3b3qowSf&#10;PMbDGSM2Hn852hc24NBH6OMWytlbxhQb7szJY/Kkxo46huS7li+a29EyO0dWdRdGG7FpShYrrT6W&#10;3THejrn6suWL/OCo+qWPjz4auhJbOh6HCI0hwRyQ2dsYe6BtnL1Wrmi0PAvvghIYS5tvehTLCeWP&#10;zxgtx6L7rs9AJBic8S7GaJZtCM8xz/NyXxiSMRlHnZN1R/7VNQn5ZtuYqbv89qR+yVKOT31pX6jm&#10;BwdA4ltkaFjKGpoEO/OxxHgNS2xMJKeJ7x3Jxxx87fhHMWDPuPQUPh6HrTmNdmjR6C2HrUdAA49s&#10;5LRGufjbymNa7gtfPkJEzKLY2ZBy91Fkw+G0II3Fk8KoChnDi2gARvT6SelhfWsdRIO5ofyr84p/&#10;NMZr9qRQXMOVwIBoZu9olujsUMsy7L5fNFxyvOsJ4jpZKz8YjGERIaXZ5OfS+LifAw+ZxfW99DxQ&#10;TyPywCmN7L6h9nRNR1MC7Ap5Ob11zPOwvvfsQeAQ/D6JNzbQkVG8u/YhIV3wbkxsP8p3watSxAVp&#10;RlyjXPzt5fE3LhE6uT2v2s0/l79jywRHUoFhrES9uW/RCt5DKI4bW1NZ/EQmcQLaMJ4+xnIbj1F+&#10;I43s5y31xtmF8K8ZSrk4x9V9U6iy64Ybt1gXh+rGBIS6ZDT1QYU2OrmX+deYCTRWN7d599bu2I6V&#10;sNxwTHsyFRP1Cp0mxlBFPbuex68t8rTlDzFVJL3nSV1u9wtmeef9reys3EcQpjtRGgUwW5sxt/G3&#10;91Dhm9ghsfOu4yqIKHc6LiumRkQR1UpL5hjjgkN+7+njsM129PI69sc3IkDdvcBTOHxyO8vC+3G5&#10;Xxc0WBc2CUe4Ne/H5U44IRwn7YFV5qO/fVxwLeIb8RfW1P7RjCj3fsXf0eNhSSlsPARuZ+5sUJHb&#10;+NjH5YaHkcPNyKHiiS8tdcOeaEhIDCkfTlP8uT09rujcUP7VeopavY6tgGD6kmw3vnujOEBXjpPq&#10;/P/QyR+V/bRRJD/vifUEm40p7UAxl7l/+VfrLZaRjhL3V9nacsVo0hjkkwAjkzmi8uy3e75MFtv0&#10;qzd7DIlOwe3nRheCqdkIwJIaEQyZft9rTm4VfIRmnAEObj2Me0kJg8hiOapVafhhoaJCW1BzsplO&#10;Bxk5GR6lVkAxag7h4blZjMTQ9Tv08V2zhDcC7DqxpVjzI/g1Zm8sIByi4bUponS+ScTi70uH4R0C&#10;oYkJOYxiZ4ODBQACEyuK7ShJoFb2GHUZI/kpIfvhMHP9zVBiuaH8q/NKoHZYIUNDjO4vfAR0WAR1&#10;h+Xz3SMwaO6gd5Z56A8FsVt+bjSL5n/2E2xskLH5jKd33g2mCBU0e/ArUbgj2uFG37DLm7E4Kkbl&#10;hYzdKJkHmZgeRnmbICCjQy5CWthngyz7Peb2RsAom0h3lljIJzaXYsQHa+HtrpEb+rDtEBns2QOE&#10;e+hVuAOftx3CKqj43l3BbsmbfKBqh9nGUkY7Hnjm27WCWdq2w6ZveCB8eFfuTH+1DgY2L2MZT5n6&#10;zNSFnTLsB7y95hZ9JRjolvgc1eWG5ZJdG4yWuD//ckMRZw/kJVTRrJzscx2R56utvjvbaHggxHf6&#10;q0MeJehhZc5P381rbui9YKwMVsidILIRR/ssGBsWR+xKV5Yf0YzD1G/MdsQ3rtgqSxKMjdIRNLxq&#10;pwwrtPCcVlQbKqJD1/DVhW3nYJFW61hhKMBmW8VAbjwOLQ7usjWWvxIMrBzMqi5x7FjtFMCoGBkb&#10;GmNm6jgWaBNGrdncX/QWUQ7Fe1V0JcVm0xTMg4wNHLuBvC9W4tfNEjCJ3UAGRx5G1OMag4wlryE9&#10;zPxbcSq9fWu9K90joqt4lPeRO7fLY2ygffXwQj/vd8G7ZZ/oHY1i8TeKr1tgJNcb/azb8lT8GUbf&#10;VSBqzF4Ue7+yLpyeFPj90mLE4S4jI/1dV8g7ILTS9R5vKLzTJm20drImLpxwx0/q7bCc86K4cP/I&#10;IyK/RAvwS48ThoXM496m9rMmZF8tiwtWhuJ4rx5eFYRLVS9ETkb8dR+8WDbEV4Vm9rfxUfYcx9TL&#10;LDltFhcsB3RVf5cdIC8NYg2cBO4Ldtdqe8tEywbfWNDI87eLA4nhq2zRZ+HQaVHyGAMxGAMdabve&#10;3jIRn1BgCKsA8u9bJtIRsbV9SY+qkR1tdm0yMCQLmMkX/dg44/ErFvt1y8TIllCdV1ppMaS9ZWKq&#10;Y7S5UzbvjAufyUVGW8s3rntieL5vGVs9uL4xp22m9pZRp8MCmTQ+0nclF6S3jGyP1ZtlKv/qEkbY&#10;giB2f5dVks01kFaq7sMJcqL7SOjUzhgrI7QkAY1Hixt+taoWxGIka9zwB7N9uqByR7T7NtlkgLgc&#10;fQnG2CNbGPW7lonGjH2bkZVBeuwU2ngL8ECBs7wNLnR4JNHccAX2yyZ+Xs93NrcxkXg2ec9ZsIH2&#10;+CHufTY3cHvgO+bZMzVJHpGR2+eZjIy2IsdEKtVhTOQwJ/fHhBdHYFNb40sMvhxtzuAOA5kOLslK&#10;AiPaRrxBIZ+i4jaM5NFnpXYYqwpLKL41SQgOUzvPM+0KH2zmNztqEYMNvxxm+mMmy9CeqMvhFd8e&#10;GH952WzE/WMrOwnmotTwvnvL8lON0RY8HXqb8HQJZXHYgA+O9j6zmvs182OelcM53tadJsZoE7SQ&#10;s/AaL3IAC3RBRFbZXPFYeWpp0RHZHRoQG+Jd8OFUh8m7HVxPWA3ZAsfHTGQWQICcPcUVOR+WVW4r&#10;bJOuN29k6faTRsq02y++iXLxd5Rf15G3PDLzWEFRLv5GeWydfrgB3U5gJmYiysXfUZ5obQzvcfyi&#10;XO5NvEU4InABRcHLEgDwG976yZQqAhk+KAxa0qKUmrAQzgQRIDpcqxMxBuyI06lEpr0VgkNxHTGC&#10;GUnZmNihrk6WLisk+N5j0N9pwg2TfGwspGaUJbBh4PbrCoQYKO5z3JY2vgA//GdTEwIPXAcKMytZ&#10;EgJHTiBiXVX0/UKXwy90tT8+aEwkMc8epxgKB38BxdxV3cm2pHTliAq83/FCxrtUAz1s4RSCpmJH&#10;aCDfrzWCUjuP8q5D30a9p2uHHZWAaWedkEIxRO/Evsb2cdazNc4IXphpJrfzmNvKv6J/wGis1LYz&#10;nVgRyFE4DTe0cjHdgeNuoYn28M8kwdH3aFNZFB0h5i084h/G9EEsOXgk6Ne8tcMcnPeM72ENTG0K&#10;PrEdk6UUQz6bjA+21dEz/LQWzJ96dtoyhXeE9MTQxfeMnDwC0CjktDYfbCKRJkGSI+D197MpMQmv&#10;Yw/YjBWCnzsUO352BzP3x1iUAx0lWN50ypd9RhKGVYeGKPYRKngk0RC9wkXJfWauYschWoXV/H2f&#10;+db0SN+ZI2cL0j0OHYDka2KOmhDPQLbcS/6v6FHkrK3vPLNFgnHYMLD7W0xRs8kOElnL39hGu+5h&#10;w3i0sO+hfG6trxMllfWzv5crvkMOJePQ4zh2Cb6y7NugjdlkesmD6jyiKx3LjzwYTIz+LmdjsktO&#10;EAO3JgaNeEbe6tkTtWD72wRP3s3m24gWjtJYQOxsuyC+CwOBK2wxH8TBd4wh5iH+tpFlX9KXqV+T&#10;TnHUUZ/0KPYxRIWh263eC2pshCPe8UZQi/MdfTh4AyextBatNuZq+RkGK+X1vYlIH6b+/aPdUS7+&#10;9vo5fkEcpff+jJ8Pvec2l/1dfO6hut/2nht5EJbeGnvTwNiCq/gb3GE/hCd1IZo7xjfKxd9RHtu2&#10;iyoHCm7jTpAo9743V7LrInCKRMunbWv/XWdw4jhQ2PsilzrSJKKt+Nt4u8J8ZBEQSVoM1nSUaCT3&#10;sQl0TA2N8Y43vSEn/yXUr958DtOq/NgAsZ+VtJAtmzOdhA/I50ajFeWBJXXK422czUH1loxGHhPa&#10;ireVsfC9nhcYFxcsE8ckVzRtITwmnBrrEm+0gQahDTlthlh1j5KySoz7Wc/zFp0N4eIs97jXKSY6&#10;/oYwpv5hC0YrUe7NmBK1GKOCQkoGQRlyVkSy5fM8opqM2ALvPi6BBODY8r9GZR800PTBGDtC0fNv&#10;ZTT38v0CpPJr5DUxQfimPy1ABcz6JIPPKDs2y2yMc5sPPB/2hb4kQFYJqebi71m7XjF3+45NBGVX&#10;wvv6y73sS57Ya5iqeJU9qzIGFHdQYc22RHET2s2E4ykIdggbSpNoYOc2N5S7iF1wA29vVcLxuLAr&#10;isXfzh9zDD7UiuOlTwKd24qXeCfGQunAST7Z7Mnb61WC7+d1eUUFRniKpsm/O+3UWbNYqHhfvWIy&#10;G9p4xGhhUSlQ0nqibJO0KohtYkO0pxc+wrBf+PpjYJUorjJ0XxXr0GnGhvBXxtEq1BAha/VnMJWe&#10;EvIweqvIRSgoJCef15Vbt1sd6NXcLHZi5OJcCAgt55JzOshIZNjtOI+YKqk/ALex3vBTdKr+2Fsi&#10;HoFSME6Hz8L9PMhsjbFOCMQqRelYMb2PjVmnwsrc6shWzC3C+CaBKws+0XUZXm1WMdsa7nawwGtx&#10;RTZG8Z9sNqZdabKtds6Dj30tao2/XS+960EUO50pDUqwdDIozGM8hfd8kkuB4QgHmTPFwWtsl941&#10;XLMcaEIktnBWhZjnxY8HPUL9OsU24Nzcv/yrDRGZvsPQvOKBtJUU6wx8YRh9uGKknhzFRxGSGIsr&#10;x/2N3Gg24gEwkIyjj0Ic5FIn6GIYdbNCllrCkFsYNwB6zya1iFjuX/7Ve4tpEapuf3X0FgUbQZgr&#10;KFEzocdTNqpYwfvT75olRSI8gZPeskPt/ZkGGds8VrA7twS4wlLl7OOWk0aFVfUr6UFr6G1S7Jy7&#10;JzDTxFFwYgtsftVbha8iZRlvnDDbcW7RD/HtI3YWhCbNPHF/cnBiFaCRXk+/a/Z1Xq6/in2WExQB&#10;BXdFM6/b16z0d1lNbbf5rllFEYNjEPSMMBOXJUeqVzx2jBAp0q0xfftTBtnYxoR1j413watIw0je&#10;t7LT+96K7ZL2E87qjZtLSOzA9tQEfdVb3F40XK+Y2WvZtdEfGWXRW51RW9JuQ0DmHhpu91m+a5Yt&#10;OySZI7zlhNaRKR3oztuYQpKhpYBL9nMsWUHkX90ge2gVtN6eNKvuhLk2N0vMKIJKuxv1VW9vZDkF&#10;2kFQprhYnCoZJ/RO7CbiQHHyA48GbPrruT1aelyJ8ywr85WB02d+lmQkKlQn5s3hs1fJRIl9t2/P&#10;t4tOpjQpZek0cWGIolj87cXfdS2KnU1hHi0MurROPo90WmPDE/5qCgmQfpIN7JKIpZzIFcHj0Piu&#10;wB6X2PACxvIkVSaMCLbQfvPPeEoufexvXC0HGPy15LCVPgICwApARxw1PobDACzZffv1MqPZdw5g&#10;ns33HiRgE1n7TSctihkOdba7kCEhTZD0RviremM+SFbLX5TV1QSVXJDZSv3EHbGv4A6cnzh4H9a3&#10;3OHKhREp4ZjPb+aR6X2SidF17/Lk5F72eclcJH7fVBm6F6su7Qg8JqMvHuNuGTsR7/Ktt6YHyTFT&#10;bvxx9omUYq3FY/bZbLryGL7jMZIyDiPkXuZf0edNNzq85gW9T9WlZWJR3Z9m/khYTWufpEfejj4f&#10;5Sa3lX9Fy4j84BpNn5OCsKfwpfrWgMBIeA7mraB+3OwuT4zZ/uWEpC3PWybMHbCwkvSyY4xJhWMa&#10;VbPYsmFNJPmGvd9bJk7T9u9JpRX5J+CHSRdvSSi7DEe5+NtH54KEhTur5YIt3wyMKBd/R3mQ7r7P&#10;Ymn2tLLDRvBmJNAm8RbBhIw4MRLcKhCP2bzqFKEBw1bBClOu3rdGkPLrCOn18WA7bkcWQqOR64vc&#10;hUJCLnNABblD+4TEsxMYpjVzy2qJqpVTnsPCGNskhb0YY0G8Mt2T3BE2HYzhsDXwcJr989EmuaUb&#10;nJibVJ10fFECaLAUu+Ixxweiz1jMjPz3oy1nMN7lzRa93Ec7KT6SzUrLHBfrkD+dp6zRMuKF9m7D&#10;iZmsU3TH4dSlJqHZkAEd4kqPybeNPuNdgbec9/ktPCcpQ0f19tlj2UfaqO17x+lcEXCMDHtwADRC&#10;niuyGCKBQ+AESELim9hhXDJC3Jqd5A3fSVf1lYztGWkZr70LrzcNCZPRLVsBxrp3ID2Gm6FV8YcG&#10;UJR7mX/1lgkEkIPWRR/FV3AJHEs2wFgZHFspjHHhy9geCbE1XfLdygB43cY+QjiFFZY6xXh2RwBj&#10;g6rzaJN3gMLojD2X7Y3rWTSmEp3HQCpLMuYoyp2P0cZ5zffqgTNlcX0S2/DrgEfqCDh437XQAEpC&#10;Vj+/HCNFmfpKwlktMQFMNoI6MQjEIrIHx2PkObQePsNYB7mX+VfIBfB8j73I6QSLzLND/vhQidip&#10;Da8ayoVz+XFxE8UY51iBua38K1pmkHrKD2uB8SotH9YCWNO2vIZztExbdLuvfcTG6TMbuzSsHCsW&#10;ONGlUvVx/eMTNJW4t/xO6+RefrJ5OcIQYy6gcqzjXW+FnMZYcbNRjyssZAztd29Fufi7lx/rVWfj&#10;2j54sBhqeQaw+6eCTnfMJ8p96s2dc+1d+jaQEjRUk/v3vSHa1O0fYcpkS/c3RmtnulM7ZP8mi/Is&#10;lWuQlh/pOj32reMSPfY9Zg2AL2wSdD7O++vtaXUGB30ciXTt4w5G2fT1+3FU+W5zoSowsV4yfSif&#10;ZWS0gkEU8jiLOnOPQdxV4Fhke8/Qrx2TOazgqWfnLbOAO4YhO3syS9jCY4mSp98Nor1lfJdh8+Bf&#10;tE3jy5YZnG4z43xQdV79V4yDECrO3grMP042cdHA5Ng0eDskKPcy/4rRZvWHrCtzqWg8UsbYcl6j&#10;zZFK7t3IjJH9NI4BkePG+HXZzW3lX71lnQMMHPg3cOayE9Llcfkl48Fel/qMVI/DJexTTjo5hfGs&#10;B2AN9JL3YOIZmrxXpIkQSMFO0XdsjIFfA2W/Ge2ydrSXjngm13Q0Y+awFqby3PLXw11kAGDr9JGN&#10;cvG3j6YyFkef2HwGqhPl4m+UBwjvwkwsDkvsNbwHfk7nDPA39lbscrKm8sgRLmXS2shhC3cTdKwQ&#10;bkOVXdtDeATdz6WlcMp3rx8ErPtb2mM/jwS5ULLIWnnSSac8slq/It4BQm6S6J/qJ84WvSAwNvba&#10;qPd85DCSIjq8H4nch4YTcSy9xjTOAwrwsMI5gagb9fpjDJMhPbmt/KvNNBpBIYR4F9CuVH1MWCR+&#10;nPNccAyJDHbGdOYS1dv2s9xW9D3aXPfFizetgx/trSgXf6M8whjxb3yCfgL/II1TeeJTPb0B03K3&#10;tKJc/I36WcQRM8Cj3vMDo1zuTbzFIYSYM5DFbufHnGGmYfvH0ACQZeiKHY+U4T7uWFVK0Ppi5LiM&#10;DQFus6XTnSM1IziNv53Hh/yFZgwThyP28s0ei1WDQmmbKMdpSNl4yfzoGVvMGC5uWeD/JI0c2SLi&#10;23jkmnZyL77pmZyZbudhIilN8bNMYF2TI9JbOR7DixE4nTOdBuj7f7v7IAXTEEWOTfc5w+7SRRbH&#10;dcaWRB54tMkxrXO76Lxlbu+MlTLfq8CahbEuDkqEyYgj0kOYeTzGejNaxhIc2ZnzxQtS0yOj8nXE&#10;Mw+JbM7BGNc/D+8w9zL/6tKHLyvP7qW2dKokx1Q5PATUGMNJ8nADaHcxIwDcPTX8NOKTRp9xEMed&#10;3q+jvLlTZNHrqoAXY+Cb2LhpnjkIRUw2HrMZfyXBnNodlwKidJ7Dag6JjL+xNo/HjbXl17VZy3PA&#10;LhL/sIcIOX9eIdxZwNrsvQC2XH5YUdz3MCwX9Blpvz/UT7w8gFS2jd2iDb5PZYJb/cZtOKhyJXge&#10;lxjqSo5Dm5mRKzBkIu03+IJvLMrgIDT1YxvWDCeFFUL5vN8olb7PP2JHXmEpf9YzDGD24eMunGQO&#10;ZlnDfToIgeu2q0PHydFGeLpIXt5nSJ23jFYiFNTMgykhgVw6wbHxGOuhtMwtAiOLDbkaKc+5rfyr&#10;jSymIS0H13g1eTYBnGk5GEMEM2LKY90E0RkjQmGscHAAqo53iSHnJcyxRXDjmMKRDhFyBGTK7avx&#10;eCQMfueNcYORIj+v0cb00qQeJ3JBwEOClW1bRhtMcxwBJ5eTa6m7bOXxzb/6aPNxq3FriPIJGzq5&#10;dwp8LxQmCAawe2YMfRM70I6sftdnMHzdQtP6jJlfYAgOT42jQpzR4jhEaplYwLjplwiyvqjc1l/u&#10;ZV61lANSbzPMMLOCY6SiXPzto5P8XJTMd6s2Oc/yjvOqFSjYTUMd3rmXMSXHLe6GaiBJ8Jh7ln8F&#10;v0fsBqQqp90A7WBYRZgTAyfvjjzGM4/RUf7Oect1jMjC6/NI3BU/4ge/EednxKuY4T2KHvWe9wyv&#10;f8QrTgDiI/xDlc25HGL8woDb+sKIVgDiVFrOW2aDiPgOGG3PHRlVk8ERX3Jl72K55KWr2xdC4rCc&#10;MX2+b5mb8ZG51wrBsAEETPsaxiYx27aAiE8pqyWtkGPcH1vPuWxAGcBo+N4yPljzgPc+69NaLX2c&#10;lHgQmNIy+0W378A14fxNnz8gS4T9QBqkG4iNYDPHfL2NaXK9VRyUWVZwijZWb/05JPaH8h8irgI3&#10;erI9xxUEpvc5fc8d8Z2QXpTIjx4/AQh8pN5/GG268dCbU0mV79Z3TuxLTlwlv5vbp6mpL4JXMk19&#10;jH3WtnTe5jKUGPPcVv7V9Q7pArraps2XhCdLKlFKBer6YxneSVIFAUb8FcZ2jZDbCv3Q2+StlTyQ&#10;XulhFqJc/P3I489jyumR0bPgbawERE0pM50JvLfcM2Q3TjDq5NFu9eWefZI1juPguL0akCs1kIT3&#10;skYUGS8y3pAcfbJMWQkr29xevi3mw7jUcUTVxi7BMbt+tutQPvctRv/4FnLYojr7OB4fAw4US5bD&#10;JiCXnUcit0Y0Kq10XclWMlLoDKZ8rxosqJgh6H7C4/EY2MhZFeT/BF6sE9ktHrP3GYcgIGEy86uh&#10;S2IG37hqLSv3dkQv8vjmXzHaRIwDC2WwZLYe7UnlIsXGwr90XW1+DCYZQk2a6Iil5baqXICTxBzR&#10;QNcBP8oFN8/F/kigRN5iYkUGRbDCJpdDiWQggCTG46PWz5zmXzFGSoTp72KS6IOOqWV8nFCHGKrl&#10;OjKcfUWL2uyw2exH0HJb+Ve0TCQ8wBUMip7bs8sFjkZMvA4x1z6T9RE5Nhy66PdnMc65rfwrWj7k&#10;PwABMkm5z3jr3atj4wZuznKBt8W22fuMYhu7Um4r/+otE2YYqRVETzFmUsuseCCKVjUrDjOqPEYM&#10;4jFKtjE29blIJKmeA12jUvnrzPBBIkt5boUhzNj7p9TGsH+j3GnPjjkl3GEhWzjJ0XG6iM/mKJw0&#10;+sDCASuwXTqPua38K2YTrydyh3T9Vo6FIaJ7Hg05awo/JcYOWThcTranN+e28q9omcBD7Pc4kN0v&#10;2iWYhRmKj226OkAkQgIXtXFO1l1uK/+KlsmmDUFhV7gV9BBOiDT3qhVNzZYp50y5F78//trSYPHH&#10;hyBk79G3IkfnnOJNgdQ00wD7uw7/Ub0zhMXl54gk30npb6MimmExSfx5yyDSkRdG7AvRzxNPMlEo&#10;Tew8Lm7Ij9OGqPnpvc1t5V8xOwqKdWsJi29K3TpsiEinTqwmiTzwjWlnZflyKnFspgSuiJvlqnGM&#10;x5YG6Iwxnlo+7JcYq8QGjD7rooLe5003G5SWwZRjSBj4tdoXx22G6PV3Pjd7enyqFkX9yqygOx80&#10;Gy5qmKk6Ztl4PJQ/n03CUh0R1skE4jV50FjXyM5LwEku7Pfo7UqAqE2kN2PDEgb5fkwxh+LA/esY&#10;GLvlcbr46sfIiiJYWO4YI2S+59qREKIzsW10ci/zry7Bx1QvEKlyCIGq9zw9XcLeDNHRZ10NFXtz&#10;yhPKbeVf0fIhxw/nq3zrUQBW3LelWyxBA/KQHDKIgF/7h7G+0xfEWOP0Jjdb4LvXqgmfdAHX1eS1&#10;z0rmj8dYM2+sxfM+k+ASJjAHLoV1pHk+HJ04yQTlfA6WVxNAImo7Lp7byr9itEEkezaCZpSNNLeM&#10;8Ib192SDZoEfGePe5JG1q0vvF0NHpqMOCsKVqo+RLAKyZV/gawsgSa3PQtEaY9/N8yG+By7Du9kg&#10;IEIBzPqqGuhgzkjfU4LQWa8Muq9XFSfxxrV+CuYWWxsAZRw0hK1+4f1YVdxNMa55J9W63yX3XZ8J&#10;nYyzTCRmICRpIgXSB16IOqPx/BilFufGsM36x5m+bBlzrlsqyt8n6adUDdbQJpLHtFweAyn1VcXj&#10;uEHiy5a5MKpbZ+AKxFvzqsI4249DcfywTAb+4Lj+y81zwurTZ7W0JWjrYLxznwGV4uw63/0m9l0e&#10;w1jTJIjD4Z6OvILDGu8rGciHBIveJjefjWhjlIu/ozybVeAOA0xhZKNcbq2/pVB8j0gCWHPhQ+4Z&#10;Ef3xsaz9zOqQ4ON1OR+unTlvmQjryC4CwShjiscgI/g15KQ49ADF3jLaOVAWNpD9bFhuK/oevWWv&#10;j2VBYIKbVDVRhzGq5UmOwbBpTOCHNB/oU3mM0j7THMXRefnP9QOZjDFgwTZM8EP9+ghwl0OW2X4T&#10;RvCdex+9VuCsK8CTZDKC7ON+HrIW2CqT9OJO6RsQbQwYvTc+6nnL2DuhZ+YjtQgcCGAsK/ItyzYp&#10;BRHHueDC+QIk3Ujv6hDecaPLj+N08pAunRPtURCNR784iHnJvcy/Yh2im0IGyOPA+sktg5J3T44V&#10;M+VEyv8MZBwIsmdUftly0lI6OZNbTgoQzVy0FGbKOFfNtLT9+8uWCbb2QDi9R8OV0WbVhQhxtwmr&#10;NTPGGHWbhXlhnl98f9mycl+7bLP/MlW5aiz0OLZH3KffD73PM/FXJKPpdWzThix82TKoeqzdk7Ta&#10;1+G9Ltuc7KmRn3RgEOXWPIHvWhYqHEkKuCe4uqnP+rBibFakfOKC58fkjvXIP/YOHz56Pf6yZaQz&#10;NneyTssNm2ikcUwOlRHHA8Zoc/iXVfkabfQRB11ec/Vly4C6SKRmCnCZQ+ulU8TZIigBttgV9WhZ&#10;5ntfz0TZaNmQMAAnfem3tXxyVIVwa7jJpCtUhJYIC3kP7e2UuZ91R/7VNcmN0Q7ci1i+nJWjDiPO&#10;QI5Dr1px27zckXUdjXvxvQO43422RjBy2TFMyyVR2WdjwZb1THpu5JugPEnmMeaZ+0KUZ9y4Zrcp&#10;84y8jsNQJK6VGylwY/Gv+1yRQdO1/pd9xqWOWALnl5XVlEYbAQzhVTyjKaldwtglYzKAdLDy9PaX&#10;LR+jAqBAZcHK0gkJI9rZjfXRMlfGkC/ZRozInA4ZfN0ykzzAgJPo9fFAow7vFEVDbA8JbS1zP6lU&#10;/PctH+KdbHL1mDBhoDg5QLReH4hNk5EwJNKyWZ/ft3yMehLLKxYv8z6CjNwCiy7NLbMy4tzgC/l0&#10;WmZdRICSO+Kn0CgzEAtWWbpFABNWuIGbnc9zWIJdhxAWVorRaz2xmvZ8oigXf0f5AwrKvEwW76mm&#10;YszCiyD8iauU1056rM+XZE2VHiuf982YfsirINso8hDIZOnRLVbfezSZg1y3lvcuLfNTRinxTcr3&#10;JIOvyoujrsdeHNU8yg/YOB8gFnb2mjPWwR7n23tzOgugfXHQBxOUjT3vkcd0BKFzRYMdkxlkHL5Z&#10;U1Ve9EmnGEcymL87w6Fvc/csTOSF7+tmTvNjIvkpa14W4sjK2JHvSddWTg85C9wNwIR2nRHl4m+s&#10;hGN5MlAm1KyUT+M38Hi4inJv5kwLpq9P5Q9k6CBVOpIShu7PU6qP9ZzqweCg9wz5ilMHyImCrmUk&#10;PsgmBgm7bJdNAKSR773LZmltxTPo1w1xKxmZ02ENRLn4G+OudNMh/Wig2FWiXPwd5bEru51DQFer&#10;ru0FUS7+jvJAmV1iGfCOXx3maSq/IzCAN/vOHuVO51VB38EVkOtSNOLh8claxMh+hC3yYS2+aXnn&#10;lxgY86XxGCJDBGEMLxZ1jfQftz8Opb3zfKPvMaac3RtaANOfSO4Pc8AK7nNG2He/NjXqfdMz9t7Q&#10;wdJQea0gaIfHbEKl46jHsFaQ+p7yO2mN85YBKSLRizs1ui7Yx1T4X2cMEecYcB7yd2smt/Vh1eGY&#10;xt256ErOlsca2lddrqvPC7ne4VnzHnGHjOH9+JhbKrpu2t/+bsSIre3voqSL6Zha5uzXkpdHejwG&#10;9NuWD30mO6mEvhNjWFn5ujVCAAe+x7r9tmVyS7rm2qV6SMmxap1hLTl1fERLn2ZrlhrKw8Fqj/JB&#10;NjcYdBJAUIaIyRO9ZmVUMWAP6h6E0lVGplyWqfwrJAwPIFbGidFKkk8ElUgaiGSvfUgkzL3POBtE&#10;D7reyG3lX6NlXPkunWReAFDmPhMGGY/RZCUmzygEGkBIHls8VlRuK/+KlnH5I9hwkqvBiTz0S5vI&#10;PWV37zOnA0YyEn128hB0CDfSQE5SX8BWSStuLfPBNg4U5iEhOhGRDBJ9yU36frSZ5JGDCwjTv5I6&#10;OnXMFyUfCulNLeOFxJlt8Del9Bgt53fxyErVaP0uQsQO5Oyk7Y4wQCRI7FlM361ntjSlx71WJEgd&#10;qiRXTcBgTKTu+CteDfHBEAOmAnTK6PPB9txzmA6jvSfvquEGTR8e7/YxV4Joa2q7cZbm2GtDqknP&#10;C+3FbHe/mJGKcvH3XfmQpiiXWxtvwVssDja1au8eFseeMj16lpaWqy8A8SL9UAGHckUbyY5xXSIn&#10;fvD1ijohtyticRwT7heJfydHzI8+r940O8h2uZYOz3UoQU6Q0K0kZqCA41YX1DSfATudzfPRJnc1&#10;bB5O0tbzV6iQLYJWZzuSnM/wTWQqxgzntvKvmGc5vbGbDY98n0gqiy2HQ2DEG3Ofj48Z7TYkX472&#10;oWX1ryR7ktuyt8zolFAFp/ACqsAuxW53RvuwzbKjcIlH6dS+CzOn9WDYcf8nvZqrtIx5PtgOJP/2&#10;PNLDaB/MR0zVkkR2tB6SdZln9r19yhFgYO+XgOus/ogc7NZp6IQmHZSP1DLK6wTJJ29BpfvyofSe&#10;wxZ1fuCL1OnuRhGY0H0brZ2dr9zDzp1MoKaiOCLBnB1nEWc5IuNE1uodD+TBdoOZw4z9tq2vpBZo&#10;SkdtpSIIvPQ7vmL+0EvKsddD7FlyShJDMvfamxy537+OlHsWY9V7qHTS5sRrexwIUJSKv1GaCE8L&#10;IXLamzTVz7MFN/24KKXn2ap1H7gn/a1KQu5F8INh19TSyXB8HMjD/JCqa9i5adr1Cbc0BQT8uyGA&#10;SYAyTw+PMkiYMXqYe1ZGRR1s/uQd6B4r4uP6IG+8fyCL0rsNHXW+Xx+kQyn8IcFS/HacAflhfRBa&#10;RGu+3uIcdjZ7yEwGiesP9Rm5NBYk3aJQ25tkgL0efrc+lEHaq2Vl5dQeHSJkh1C1usCkjD8AaY+q&#10;ozve3QYZYxUaAKinXcshLn8af0zpboFSWpclfJytgwwe+QkOslwEP4x46/1JB2WNNAWAGJQ754GG&#10;lITyw4hH2601EDtQ8fYOpjxoXO7PB3lCc3ZnkOz5noDF/O7yVFpCXnt6DRkC2CelpVqauW1mFDaR&#10;ssgLX2e3u8kXiXd0V4XeCb2qu1m66lSubQsc7g9JQO4jBxBLt1preX7yrz5+unWnt4mf1FDuUS2m&#10;YLeydTQsWx+kU8U8f9DlZ23qoGzHCPnokb4UdugnN6bETZlsWeXOM3DjuGxFDsvQwLmV/KtLpdLR&#10;Wz/BqbsfG/0kfSuuMyBzXODMkSGioyhCSeXrC12GHiCUhFerN/nEoRCZY7Ug1X2pA0mDO+eHLzDr&#10;9SbKrimJ73QP+GOP7gl4KFNGlAE9pmp1jwIGSmoUWzO8Bjnf7d3vWpVDGRVj0jG7x67Ko2gjKIOg&#10;wOREfcel5Kz/nvg8NZuXFwtAeHnricy4mJUodioDwpGCD01z7j5fVAgPmRQZpVOnPrzCy68GASYl&#10;ojyduDxrFqc20hNooNzhCXYfMCqeHHN9bJTdOIJs5GlqnX7d5iuU3rgFNshWmE6jtKWAycP53RQK&#10;YDADMuG9foPkV/08VMvGUq64PXSFqzG4wib1cx8E/N6On09txtS2BU3WTESxCWH143u8E6Xib5Qe&#10;CTlKZBtBhih1Om/6kGkTMdke2YzCyyMu1AdYhn7qD8usCycZ7t1Anvpz1ibfA92FkKBYw/GGnsI3&#10;jRgPxkG3nvanRLI6w7qU6Y0fGl3uehFAuV8+JLxdN9I3GYti8bcX58IDzq20dacQcJy6j2LxN4qz&#10;3XdRI5u9p6m8nSXypIc/i34S6vKRGXY6vEMxAzBIEuAPpVmHbVZ2zXhg5XQ6OHjb1y6XNOnCEPgZ&#10;44231XdH0kF1kWd6uKv38fA7EVBSQZtGki97ZuNokzTUiJHgXQGppkax/PtWhQbj1FmMX+5b/hVy&#10;cHh1zNRo9lgxflvOxiTnTKnYXShwQ51midTExsG23Djem2WEQ2GzkMq2ctx0dCnW9yp5Sa/iXyYV&#10;KP0eiVk6eF72ifRU36zuYpeHNf/qg3zY6s62mMPqpmTOoEuawduAaGrse2fNHrbSube46d3q1ce7&#10;9402968se+GdY1YPW3oUyy+HBB5GfbYSyLXFeWsyNlsYCvhFg6bpQvp0d1/PbKLDYpzNqYMJZ1pp&#10;iHJPKTkx/kgr7IgN+liByaNeYVPoa821Rg+BmdnIJezbt9MT8xgLtNshrtX90ZhX6KpNGmkdugvh&#10;2E9d1dAfvo8UnckRGLLMKEnK7LRwMO6DuyMXq70JCOloT/B5nRFTm/Sp5jIxCN3q1oZekkTfeKG5&#10;Zx+8WAzIfikn7qlAAQaRfeatF6vyTVen8rEy429bk2BCcpXUL7LehQu02qNU/D0tPZ9vfZsTh9+B&#10;gftqh7VNSv4PvdBH43vMQwFkDJhPfFEaU6XX/kqA/lianJMeH2anU+jxc2lWa7u4BWhAd1l8Ls3F&#10;Yr2fGLBjf45xzLPeRpUEvrUfAEYVl5OKJNhylPj/cXY+u37dSH5/FcHLADOW7LYlG+PZTJBkEQQD&#10;DBBMloostw3IliEp3Z1dgDxAHiFZ5AECZDPAIFnkCdxvlM+XVV+SxcN7L09PY3D1M885RRaL9b+K&#10;bWlqnkHICPAWn9P9uGQX38kjx6Pk22mw1JdejhSguI4QCEtKKseGpk4xIc50VHUc6T3TjYO6sLOq&#10;2/i4yWKOz6q8rKg9+GJcP4hloSZHsQcVm/VX4BYFn+/GZ1EhaxIruZ9I4TZIW6+lfEDhliwuICGT&#10;UuktTO9rng/duBJcQjHLJ/RVirmcYoGJqDqbSln79Sg/K6dMS8GKJtxLaf4qqF3Vi3YDYpx0EEiy&#10;8HY9W5jEsVNJI9aoSqSJBJVwkbxP3azC3Wj6xER0G3kSWfIKpCNama6jbtcolHXiGLJpuCFewLBZ&#10;4migavTHqSur+0be4J0z/gS3eZiXo7BzaWybmyp/O/8cvLzOMvkDTsOM4/AW1SYz/rlJ1b1rqd7D&#10;GK2DL9TOTrgg/0SpL7tzs+AC7T5LnzE1kuGwZ37Kf3NuKi7IFZF+3/vu+antepClxgJOz8oHEBQ0&#10;UIspq2d7iXsrWyh9rnQVupMZpDSk1Phh0LRNLWjCQk6RSahT/seJwH9Hi9J04JBmk5dyX2jY602s&#10;qBFD+KzJLh9RFj/lv/n0uOmTqZ31PWk3vSeaaHMbnoBx7FovwbbtuFBrftXMvyVQTvga7zjFCPMd&#10;SZ505HX4b6wHVm551vLOHDn2UzuaYC+5ciFOLVW+NUpOEiNkFoMSVk0E98W21jcxqNuN98aaYecM&#10;xfdjfzj4ENXj60H4ZLRH9/1Fit6DJwKfgfU1niaD74lv46zKpdGjv3t0PN8trghkpqUE4aoTzESu&#10;ivQjHxv7u8pupeckb+RadhS/HT/YwpxkgEpgyhEhO9j99HXDAdbLPKFJBjxMb1uY5HukNMVlqG5c&#10;5bOtP1XQ+HoAYPy+/KSdqBOaoIWomge0Dx6cWVSSxKS4AiI5MPnYviHI5JBvEEj6qPuGCKJJVQ7i&#10;GisIRr91W9bG9/br2eGQeA8WXXxWzrzifVZyqRF8ZcS0sjbfU2GVV1ih1F/Jz9QMJjGJt7deMkA/&#10;JkpXYkKtecG8qWRE2/2pstF+dioU4zihUQ5paUIPx8vpfFgakxkgj3abC5ERpTXFJj4ujtXaFokc&#10;r7VGVfMSFOJU6wztMqdUytpEtbq6iFz7HCUWcn4CIU9mm6+ieC+OQRi06oUbWPQwZlDAagODDBBN&#10;usYzVloRW38FegFL5aI/jJW1fBhKtQOvFd0VsK9wnqX2DS7u5FniGlDoPpEsP3T9MIXUqdigVorh&#10;zat9aF/r+h4hDEL0LtxEn2caga0n6AKG6s7l/S1LKdyrMNxAI9tTmwhzkwNEHIPsToQaLipGnX3u&#10;jrqQ2peMCVM3B9OnN6AkE6H6JV7A0VWp2CiGCYVKdAiVxvMpgVhyiJGxUhXoxqnqi5kGt5ita3tk&#10;ZwiKwJbapDm83Yh5YmfUniXL6/C8xTnvU0JDhvPHJ1G/igKNG1nd79ogBkyHt8x3E+rHxaxKsngT&#10;p1Dh53K0kmkWgyawPiE6ErigjLa0oY2e7Yua/qRjkSgr3Hs+FeoHngydfVn4EuLFdTivcK6Z4g/W&#10;qW71SQuET6oiii8a/2bQGK2uF/KkDabbBBKdf8DArjNIqidUp9Qyke6V/kTomSeK1lDZJMXv6MPx&#10;Iqdwv8wqXyjlV+/4dkxIaI+45oPaH5dkOPlKFNA9Ff7mbjlwWF+gA7ktPgoV8bv7lq57KXSEs4j/&#10;FnPDvXsDhepm589Kfauf5RI8f7bLRZMnd3bRSyFgdul3RJ5qzJ6q6VUyqs2bQzLwD3TiiXbRYWhZ&#10;ETA5hjd0EWJVaqseYlGqefkstqbDWheZiWsZpSvehCUjbUII1B2sv4I8VRXvRGUYStShG300SXDG&#10;OfVsapwxrZNGEsRSGkwdnAfocweTjpCEsPNNUUX5rBqcxSkkbL30O6FRg8vAibKPLKkKpf6KdaoZ&#10;ajJ6ju/SwEU1Bm6mwzEPs8xIUHqO26TA/oL6jmiIBFq5YLWf3BAu1XZCn6oLfGcW/K/SEOUT6Gbx&#10;JgbmDdwSd1TTO8FUl8kQAl6K+mdZTWbLKlvF6dCdMyD5yNbGwelbcOFV2fT/QX6j2gBbLehfPUL6&#10;GL9h29x+RM2kaxYa5Ir6Hosl+7zyG7yk9m/SIe+hPgeGHVRCfFdl+w17JFqFA/vB9RDlc3IxfPSs&#10;oxQ1pM42kwusZlRQXOuUwxYZKv4ksl84oEET+Pbj1JzRoZoZxqro8ZH3TZgmEDE4VuKzunivaGWY&#10;+72TGDR5g6/AIC1p1XW4FikQz3Y9adyPNh8MMKBUunZq4PY3cvml02dCiq51WZaC5p3ER8oPOeYF&#10;JlSW6iVNq5IjHeEWPZp6g5itiLFsGY30eg0pa6pldrhJu+31ijcbdziDCZlYNnUDyfuJbHDjRN3J&#10;Wx2wREp8mRa6YtpHRzAJgKrSVLsC28eNPqNPrnSbXUriLjSk9qG5K2RFZJHZGUxtU5Cm+lZXXobm&#10;Z/ObDlkUDpcJMUO/iROie3qrZKi/ggNIBnq2iJ/aP5v0NMelkWDLTXKYgL7CE12aLA5N6LLOym+o&#10;SFRFScOqbA37vP2U/+bcYMqZrY66dvW91qeJA0GQwTBo/dO7CPupRwwXuRey0gyXPS7zWMkThguP&#10;kqPWFkNyUuiepkpiUqhwsZeIgapJMKjAQHuzxba2mNvtFqUzymCPN3H8FMLDGqHFcQ7SHXgdRKzG&#10;hPB83JCwfBZpHXjFmK9aGhOS/ysmhNJejgllvGqXEoPozk2dulDIdp3gzJ5SrkRYlqIIpCcE4RUt&#10;jemQwpeIh/nvqXIPEzadYW01Ji+dnjmPSqpsS9kNbumnQnmE/lA6HeNoPtoz+kM35IawmBLaU2EI&#10;pL+hegQtqECh7gsJEU4rIqRyo1aP2qPfvTBZG7ud5hFkzte7bhoWLFpJmy0s8wHvYcVYcAG5Qa3Y&#10;dModMGmXkbKeZlhVHIEEtjTPmU/LGf1hjfv+XiR3ZfDkq3NNXiJebnxtV5/QA3tZV/YILbClaPqx&#10;q2ivbVeZ8xO8iCKgrzMg3imoT0lXrGXLjSstYO2pL7lYMrdThkp5hiOMpR74p5apaALKZrUTUN3O&#10;Ko5AHw80mKiAN6QVXgFylXJH4UUVJndQYt1VEutIUKP25EWEae/Ucz3HP5VZn7SAr5dXwPGgyZgQ&#10;tlvt5gEP4c2g+e5XPMNt85PEmxhL9WxzdBU5145h+1YlCzcui4uxW85KdfhO4cm0EV4zUaNd9CR6&#10;NrNutVrpO4Wvay1Hq6S5optTolChfcwwEeXd/pfPoWz1SzWjjJ2+qdfNKipEW30rzTkQWN/okmpi&#10;Gah90a6xSy69nOyNu5HaHTlxmtZz1V/xPicDI+ah6ryJm1AC5wikOks+oGPVGQTXpORDzqoGk56A&#10;VQDMrgyIq7I3+uspU0RvkqXC5I7XSUGrAp7tTeKQlYZoaeIiqY2fg3ObsQhyBNGJzmHi/bHn4Orn&#10;aPwiJkTFaNVOaA2mgt02Wzj6jbufSVZQO+j2JvtZhQ5msS5A1ODV4KUdkPNo0Vse6gxgjTV2UoHA&#10;bvTj4TBu/JT/5tOEktK/9SXlwZeKvMvThO9jsvCZTl9+akdZXCJCDkF7h2qRReVDHZOnU6unh8vi&#10;EcUYNwvWgb6xy2q40Nk+bxZOAQeWhiiYqLiXjkrwlRyErd2wrlEm1Bu2fRaarLIG/5/aPcYgn60T&#10;Iv6M8dYGifF2rFZs1l+xeyjwitC3N7GOal0Lt8U6sMNJW3sCkQ5kJBCAvKFfwQOx+wImIrVyiqns&#10;9yVhperWwBWg9BnNFhdmXkN84fympVih8hNSj34JZnr6vp/y3/606wZHuTQQ/NQOh7S1scce17Qw&#10;NjFUOJvLCTfF8yTPJJ9WrXtg4rKeLUzCJ8kzsRxWfZHUAgd+CFMtuhDYyANDgelDWR9eb2IFLZuv&#10;CO+EivIETlhZnkY1hGm0p9FGwq6Znt6uB3FvCNBhdRCjGbt2Eux+tShE8yBYuWHzTW/CHar3mCIB&#10;p+yj/SxhGJydvuRbt873PJ26svorMTnVa5IN8KIcYxxArk1AO1Jp1ExIpAal8UX4IUMiZ7Qyaim+&#10;waMfGBpqaq/dwGuQDXrHYK8GUa1iENIRTHX4DLZC4rbiPNNKUCtSL95UYOBQSysSMrtVlIpXzAFs&#10;fEiLv59YpN1VKO2oU/OEyEqwPgk7z7Kjo2XitHPISE04K2oJJCezInCMZ67sNU6V3E00NQoKz52T&#10;is/FWdRXVVIx4XZaCvhbilrVHDDf1D3fQXyXddbDjM8s+QxhavuVeMdP+W+QN2eBY6STD50xN6/K&#10;T+2OxFRHytnOxgumwKmOFK+haiWnxeIQhGUGNF3DsU+EMuyYoRyCGa9UP3SsVD744Hp0zIOMwSau&#10;wcdTHTWfjBHytGiqfnu3+nFQlH3Jls0LnMqeNyWHqrqKpRAtzSaGl93cwYRuvs7sel2UHeqCMQ5N&#10;4XFpWNXdxdVewSmrsyOUQ0AUi+QKK5SKcblqM8cLXvnUNcyN7wYSefplUPe0PxVSMlWCKITamsB5&#10;iWJQfU9w9owucswy070vdhokvNYDZhVK/WWY47PEd6u7HkdFnxD/wPMwUS2c3TeMPyKAtzAfl+tD&#10;I8Bbv9ROYuymsf2IorHsm64sysZJZK98/Tjtq9FbmgHnihNSLPeNKzpoYV/QBCtL34r8HOHL7fum&#10;dLA4mPgfshv5Ee0rfy29tdIvq7LWNNMgPoUCF820GYqNyrjnJrvHnMEkZyOTf4i9rfcCYBNmegVt&#10;EZcQq3wfKbcwZ1XGHxylUkf9FfRJHN239Kr5fRV4ZOE4Y0YVx4t1Q5w6TWOCSRnIP1snuY6pd8Jf&#10;mPC8n6zMbXXx2nJBVhlEcLj2hrBZOGaOYII9p2Nf7b85u12p6iXfg8wx9W8W18BxJaI4xS1uS2sT&#10;VBRlmN2kidfvi8xOYWpK/5nO/hyglzm+l1i7/aTUwJk/zcovS8Hn7K5guk6uas9KO03nsZLBgxKO&#10;cItt4vwo1aVW9OFusUG6y/egojLOZzs15+uc00gwEytPANVOWqOtw+rvwUWeqWdyI0WU5mydmJXp&#10;YIDgF+8UHlhqtxqZsN7Fr6X0o8TtXXcZst6qhSKthUw4KsjZgHn13xFVzhZjyGK5LE/pliR1py8S&#10;1FNsfCJNUA0PD5hXPyX6RfKEu+5PzIbUGPBNK5Q4w5yi5Rd/rCJcmdwzgtNH+ynHmxPExEHLWUGj&#10;dBbO1e9Mgg1HqSEB2JG+cwTym1cEPPJFvD4FIryFZInYzk0iplKwY1Au+/PdRCPFMA2YTULOmEVz&#10;pA1FcDfFEJYJEQ9OwavQxB2Y8ASzeIJqy2chsKRMGE1lF1gPeM2CJRCCCXF+hFoZTyb4a2SHW4ac&#10;mEcsoG61ylucqnE31ETpbfoj4OGQ4US1NE2BF8aW0bCztubCNsPqy7gtRpC1psrTF00LaegOFJj9&#10;qFFxov3UI8E7nrbItfx6InCHcq/M5abCL5oy1UyqftIQ4d26tzAOxWg0phSnnGFdVf2VerJqvZ0S&#10;B30XRJIE50oy0UQd+4bJBED21YurIOqvBEjDfhdkMNHCb0geQDjmCtm5Ohs1oXiR9jGR3TsgCd2m&#10;ABHils8SKEUVapjjyCyDaCF5EsmZumN/QIFOke1vWgdRcEsCsO2kZFTB7FcEZ4e4eyANcY9azPMM&#10;9tEeoKqNuhPT+hSCG0TOR0apIOljEfm0CZ2d/imvAIOg6rE639KYtc5WClVh4hJITycqdmgShzA3&#10;b3bcYif2z5IpUnFLpoGTpsiJvKHfsZTxWWio0u302Wu0fU6ucObF4TqnnA2kViXNOdtDdXwFtyXp&#10;QHetB8eqVFN/+XgSiveWXdaJhdAL6aSTV5gkdKTpdhO3VKCoNV4jE1NC308cc0jSGMTQXGBCYWk4&#10;dwI7w63qPk19sJq6n6Qx9GOPUrngdmIYsL725iFMNII0i69HEAtCZWKNDynts+IW+Zysv5/sQ5i4&#10;ujJqRUBoEfo4HAlFNJhXxkhmA36oGJQiu6Uhy0BLExKcZ+U33/FTW4rDUWPDoCnMZeHIQnTbOolO&#10;GkgI60n9zTOssDLKIR76LFlqvZggF95h4vP2NboPw/R6EytERakHDGhUFDYSZp5+yn/9NJGjlUqm&#10;p7c4ZE6YkQ1Cy3AuOFSHsBQLsOh6vQL6GdGS2OWbXBh/r5qFtlN74RQqNEx3/zXFiJiX85Qf1vsW&#10;rFCcrratgkYA/Imidt0Hby2Kp3tCkb+5xeHvvgCLwWiUmlB6t0iNVHVSAw/nW3IBUXHTF/bwevYw&#10;2Y7kX1f1GP3Bdu8154xzpp4hbUKT379Cqb98Rse5xg26eEYpN8CV0D57TdnDE9X7mYCEO5yP85YY&#10;uqbsETPWHbZaym6w80yKUkM9OzvjpGe6Fpbo+IuFiRNeSb7STax+xmnqRRZ8TMgViIcwhwy8mnVc&#10;B04hQvvs1SAkX1sthoUE6dPmEXUH66/cT2KvmAzxJuewrhMHkSN9yg1btCEMinRy0OOwR4MqFJ8Z&#10;Q0M7dVgDjdzz9FP+66dZcs5NLrweRvNj/puP8zD9JNpSFDUPwTvxvuvjqFt+nLyfRdysj7+AS0bg&#10;G5RRgbc8XtftKeGqsNHFnOKlTilkQ3EBVcxAKcG1HpWstJ7drlwTB7MqoHWW9JD6Oj/JPRBP4kB9&#10;w1KSIejDZppQVmF5UeR4Wu7DpkMijUWRLZ8mIcEhWYCzqcDlEzQWiiWjDIaVcXY64KpdsOL9WNwT&#10;dAsnMS4+rP4OVQMilAtLz1HWeYP54KmikWK+ymqXD8OavB6ZlXW15DYSKYx3cf+HDn62WmWdeGfw&#10;t9T4sirj6AkbH8YSWTwjsGj3HmJ6t7IJMDvHRU6U1SzrwU+QnnxqaMST572lmw7bG5OSXerTXYmo&#10;/kqS0nXTPrqcmEXRZOPtSSAiL25fwKrfXGqa3fF5iORXcmDHjC9+Wny+hPLywxfnsCxkZVuI5RIE&#10;zOrOM7D0Zrfnikvrl2iJOgu4o5CuOca0mVeLEHOPIjQOAtEaPQRLYMM1kxyRWjNJrhBpRbF71C8u&#10;2Y3cmo7xFpSMZ1vZDTuwCzOSm228BFXmS37Mf4MIEFtkPAdDppfOiMH5sR3lIKDwp7uSgg6zhYfC&#10;AfEqxLRpVET14IzLeRTPHhL/xErRW8995SQBGWygx5dFcZdr+XRHRrImtuzRdSkp1Dkkqgmrijd7&#10;gJwPdZOPKu+hrqzdahCEjZKWXOuITJQZZecyWvOX0PbyaQVs49McnqVcjbeb/qFjQWYX7nnLybp7&#10;9VcSAI4lZ3SSKcCiFshQaOa/c2qQnMua1c80UQL7eyjV2Fg3TKwrR2OodEtbftqdR59HgFmU+Dn/&#10;7d8nuSoFsnTusAwe+z76uFehhlH2vvi7W8xxXF2BqYSj7G9jmQzHxNhNTkbeecq/aRj/rIkJWRMs&#10;54xakMk0s09KEyEWmfAFdKg0j0YOjU7XYVKykpgwJO9BpkrF7BnPmLLpJ0ZJLK/1OkjIXyz6Aonw&#10;hID6xCit2HO0PbZJBnPYC5al4rsCeRpu3ceKvFIKvjYgTggM/AFe+gDkMetxYdbYyOlCN8XOq5sf&#10;yPgjkgxoUzJot8Kqv5KO8WAKhTFrTlfVDMA26qs/De+q7mOG0fb9NokEN/xevAvxGl+CsqBzIgNF&#10;9WrKHG9zMnKf4RkZ577Qtk9XXy2JPDlftUiNHZ5O7QM4ao05Go502duSYgJjdDY7LoaWQ1nIBo8y&#10;WI23lUm6p8h1pkrxSisGdZ9cMdHiNNPr8/0SUHWGvdgxl+dVeu1ZcVXGyo/W52HLHXPqrv4Ef6z7&#10;I2/eMv8HMD3OvmKhNfK8kAxcYuE6hRohrr3cfwDyTOi+pm+cwPmYYItVFXk5gRDmHcjlcAN5OQcz&#10;14HtVENl4TpA9j7WVdZfPg2Ye+nlUwafQv6FcFGyukYgE2DBNt4vqCD5HcWD3uEKq/4y5Pld0vlq&#10;5AQtcfq0NIIVcrPIkmfdxLYOsPnGht/Nw+RUhTtrkMGMEpSWMFYvXGe/Zl1+aXzhU6xBCzZy2gyk&#10;58pk5reVE/yX7rPyXZd9niBrfdUyYWKtyUByv3bfSnCiusr6y/s8yUQaaS5JTnx6CFzcv7qgohDg&#10;dDLIv1T2/g3IQyZS7I2huXwav1OSAVVayrMskCexR8SDBlI3IE9ciNuCllzvIrhwnb66SNQhTJQ+&#10;dk9nA4cp3UiwW+I66GzNE9Q2kkDXEsFCmUSxSjlFpqHMkHNsT4qoGvHWyBmfZlH90yTYtU/3U0UL&#10;EvdMIiBN8uSNfabnhspH2qLY5mwEOz6t9OFEydcQYChl0zBaRJ5JnCLynR+vmXAMhJOQlVhXPEit&#10;0imTUVSZJwVtprB2gbUhqzPrDe5J5VBP+VAd5sIeMSEdspjuxh5rLsPg79aalaUca36pnsf12HCM&#10;SGvIYVK2FvlMJNgl0kSTiSncWTNBD+vmyMhVAM92M1o4RcEV24y7rKP5oe5AVq/13GfCjivfhqer&#10;WKsRIGraqrJwzmjjnsPq12i9qfLL+iu5pzJRrTnuPk2jJ7hHQN5MDJM9I4ZKxcJdcYO2n8I2xqzJ&#10;YLMZk5fi/j63qEwsipst141U7pY3gwqKlfSxhGzx0qV2+JoqfusvYxu+bfmMvbHUtJBm1GL+bWJy&#10;Ly7akHp42o7CPZyXJF00g0WrJndJJlV8lHykEAYPa/k8TzKwn4ev2gvj7+5Xhu/ARhwJAwp3FFak&#10;cG96s5HButiqDuO/MUxWFt6by8r2kDGNfGob0hbIyCRrmDuUU9pqiXR7N9Ed7N5HTyPBpy5Km+01&#10;w/hrCQ+D07xJNbgR1YRQJnQiF1ZhR4fP7KpHh1zc8tUZBuVgUucOq7fZDX6BxFdCXlATUrh2f2Lr&#10;yALwRhKhWnyLxABYdLwNx2Ma5/wCtg4XzHdJQF8XRfcYhzXUT7i2aUBkvPSt2op5KGfhWArToP2l&#10;aZslLSkyfJo1J0po60mGeSEDGkS4XoVN4X2fp0rN9VfyC3XOMSviqu1skNPFLEqnW9pB43Q1rKeK&#10;Phq+2ZvGK7Ra2K/Z59owkQgdkexwL2L1c/uZ0iMwcYQzHgNzmQolh+7zSGxqKdWFJ6KEZoiAg5JV&#10;tWfnH/7smlvViC+Nw7DiiMLF7qjEB3923R16iSXn0XlMT+AFstduHOk0h2eDt8hN8J76Of/N53XX&#10;Qc+FItx44cFbnCpOl9IC39SXS+u3Lyg16uEc2iEusSBFN+Qr00mFQbQ2cTuKX2dKcC7vgWQbiFZb&#10;c/Nz/uuVFSioTG3fJ+myX9k8deRgNAnodF0XTui7ElPBJnzzTpyAS9N86Sn6MJDbmRiQESXpc1bN&#10;F51oC7UQOnC7PXDKTZONmC7Usl8zIQ0TIln/ZMTXT0OZxJhiu9ituBVoTAze4QAcfkwKmPT2BfK6&#10;O+TW9uw9tNOnIgj4s+BfOQmS9rut4u/6b+4+8SGMkHweAd+bGfk5/+3Pg4PQVMlz4WiaI/m5Lebw&#10;C4n2AzWwkdBvO2pYlSOx7SbzRV+DP8tuam+rGPgO5yeaqs4h8S4B3cUxRmEMCTs5TBxlcSW+IAic&#10;ajuaHqmpPht1lV574ohoKvIkP0rIOpYznaj1efCehi/LI8BqmvRzFZqh6JjnTuDxS3nYcUpVumom&#10;2sJbQ8/KNZW3apj0CKNg7YQaVfWQ0U/IDL7sGgjP1H89R0rFs5WYnv+GWFjQvJ/zXz9fZsVBPaIu&#10;bHc1G8ulKkBdzqUafqb6zFG6IqpgX7WYW0zs94DivPQr8GnqhCovwtHgNEfRIamLdWJS4/Kswuuz&#10;7d6FI+whQzGZkEQIhGqhklYIa8NmSF6ElKF5T4WMWptxc4QQLN9xgwpr3R2yi7InP7upSrzElJ/z&#10;X+8mSqylH8+PaiQ/V6HlW2pl5BxWqWKLZkwzBqtypEDQhKduNuEadxJlGAryHCssz8AwX5K2FOld&#10;vOWNevjEsjDfXq8kDTLbF0xUaIbylYpUkk7V5bMmJOD98o3M8jehlpQ9e04bE0sChFiWu59RCzmm&#10;XcMi4TS1s84riIF0DQtLkz71FTJ5N+Y0dOW90xRFyTGowLFmuMxSsccwE0u1kbLmzEEbEyP9KjOD&#10;qHpG4FqXqfituwnTBmZyRoz7dOc9uJs8T55opp6gSo7aXX/Xf72PItH+fXq8msb8XJ2d32K/08hQ&#10;J/TE4ljqjCj47BLJpGgUkzHx+DAmHoCs2qh8F0YEbuDChszy+bSXg3uhumVJ/pFun2+jMXWeXGHV&#10;X7FmBCEmhd/lsoGqq6mXJN/LT0P7kU4xJqb+2h6WF9zVcxVW/WXIVBOk04CSeIriC2cG13hR+qcx&#10;sBeUEOHo6VCqld57xbzfhonxnN2R6JqFifS4tFMQ2O0yeV4Z0gdcBPok1JBSQ96kGhGXt8B1GZHJ&#10;VZyvEAI2vTeb/PEHdKllZXQnlvOjSViAI1GWma7Pj9THVnkXWtd0Ard7hk/f2Ti8xXUjy9SRkd4z&#10;zsLShEDmk1PeeZtQv3WHCqv+yp0jv9lVBV/QIQEOWE6IEu2t9FL7AdaWYbUzC+zgyX0oy2ALGclN&#10;qxC/SwV2XfOU2Iq7ifzpdWL0hDNkvMZ3EgLpD+4aY7m5sJXqomAKmWAjyMo+n5kGkUm7WBlmmu3t&#10;I2nEnfPMOrnCV+jz4eHvx562e3bobTdDNyF1jIETc9+K3/or9xlttLc9GDs1IONoM6P8Cm2tqnNw&#10;Rt7Os4ND/yEv/XIWFIfoe6SSJM/Xz/mv56gs19RmSQlR6+CqM+9Xhv/ASi5dfjJHc6wMvdcGGAED&#10;tbYqu6nbLpKnEBNUF6qAWWHVXzlf7rpT5LPxBjHd8Dd0yHTRUNw0huFxy6GWRmkR0FJLzQMrrAVH&#10;GG1wIX9U9suCo/V5Mh7GzmkWy/MVmndCtrenLqQVhQw/PF2zLuTQF04StPqHJF7Ezs5xSjDoy85w&#10;Og2MT8PgrFjv6BQPJdwvIHcyPjyb8GB8BjlrU9+AjBljXWEcgWlYRUx+2xg7hDwfvs2aoS2bWui+&#10;y60YVKnJyvGaEQ53sI3j33YYjTK5CEw7NRalJqze541wUFGDsY1vuZ/vSlP1lylsXNy2Ze+4Wvqh&#10;xuVddULaCjOxDpmJ35B4amXT0bkTLLNIu6JEssOQJQ9v8Avc+O6iisPMNDKwjc3caRt3bk0DZibQ&#10;pylMonYPeTn/uP8xCZI6cM2h21Weuj4/nz+psI0intJf8FLhqU4oYouLsB4VSlTbwIPa1PvCEWSD&#10;R1G/9IBmtqUjTFa8AAkZ/C6CC++IW4oCGbm2QAbltizbTTVebYVVf5n7k7rS94OyuGgSPBbFVmeH&#10;OEG+DBM1z0wBpUJQjLblkcvuEDhyoIi3+N9T3B+td0CBEnxO/N3tyshQkW4RnJB/B6X1leFe6xYE&#10;6Shwn8I0pgpCKU/kwm9XtodM3NhOSZXq17Ajje56Swo+jYyq7Ap/o6ITOW9P7IwHq29WV4A2i8JC&#10;76xuM4yS0bl/Hz6DPF1jwqJQQCqJwgiwlmJRqoGpsUGcCMTlcs3MARPnHNtYgs6HArJuIy0bORXL&#10;Msw0lonBguzrHcOHax4VvNtPIwS9GWhvWG51YpCBvZ5j+ALZNJ7nlSoJ37slmLSwT0z5Of/181xS&#10;aZ+VGgThjamcc0vBlDaSR5XbJWW0Iq1VlSejVD54uB/70SIy3n3TY0cuK9tD3r47fZoLrJJRDkJ5&#10;YvgUMiExL4pOMaEHTJ/GyZJaxGAI0zBBrdRfxqE+hAz1mwapBUYpKITCfbSIhJUhDMiI76zKVbgM&#10;LSt3uOK3/krqoOpd+YPJa2RcLZCJLVogXlkokbzRrYBGA3cs9i/JVXFkgTzEfHcsCou9i7TrME5O&#10;dwRgzRz6G9oi0tP5aRwHjmWlbdLweyO73fBoSjG9fdnn9RQSo0AfSDxP8/Vz/pv7om5HnVHrhmXz&#10;Qz+33c1ZsBDfV8PqWQ9Gb/IFaMhyScc6jBZtqcW2cufSOR3BQuV/iPVdVSPdPtfJ7KpYzR2IEMu6&#10;jih4VF1l/ZWYIqTXnZ8S6YtgIb9V7aZjYpthXcFgWduHn9pNVCYSZ/xR9uoJHizu7lhdm6N9LY/v&#10;Jk7qrqN3rPQTMnUUILEZMq4eAbV56jBhCsHBLyvb4nTqj7NTN+lFrvqEwOkrVKPqWcK0VeVxDiPL&#10;rd1VWPWX6X5cEsbpMt33NSvZuS9KpkVd89S15rGzuYU8axG7Yz+pCbvhSdQjYnNiZ9ieOtkwa787&#10;1owpM7B9ZVfQVhcOnZudQUbKO6lVXBT9vTAEeh8OP95mGEOk84s+fAgZF2L3j1zXTHrJ+PSVDAiX&#10;DnlJ9twdCpt1kw2PlLelO8NQRRY/W5NaJn25QX2SK03VX0nbs45LpphiSYU7zywUalvMFQS1L6vA&#10;0wDKbvBIcD2kvG40r5DJaXMmOREHfAFVbHDDiwuEiMTgmblxnpEoamDQeAFh6rURAlHvbijhjVbh&#10;zIwSsrTUOz3eRtt9cWPNBPicc4s7AuFU14zjr6cC0RBKlX0F8lSnr3sZwpo5o+0SFEOPXHQq0l86&#10;W6cWXZW9BTInySyOJjayTRg+gqxu5m5/p6h2VvuZk5DkhURJdEqnrAED5d6BssA2eUe36jPUtoQ4&#10;f9spQtWZ5zggKzHJw1BQGNNjeE4JwE12Q49kZ1VBmpCZfzXvSN153nkY5f7yuk7Ypk0x+UH5Nsw3&#10;q3jOsE2kTj1h25rx5+py6fJp2ul7zWrqXWUVkR5SSxIlZAsQGjvfZ9LmUIkT8pdc8lYhk9flInR8&#10;D0CuayYHTfkDMW9y2oIMztYMWbnKlRVwt22bdd9I4qeut6JV3SZNjByIhAz20r92CJk8XDuu5TiN&#10;SNmArKyR3Ay2QgmG82bQcrPzIVWshMpygWx9LDi2crkgisAUcSX114yz6Of8dzxPioefB4rPrp/z&#10;Xz9PWoazIwitZ1CHWfm5nRwhj024Syh4uFbC4ihmSjxfxD9QGJ82X31u2u5DJ3d0bSxvMi38LpZm&#10;8OOxB/ArZxhTsZ9Gyxhm4t5BZqZbGAKbdZX1lzGFx9BckWkstjk5h6AkJ4YnVL7SsvtkDTrQQ5az&#10;5OgxZKVt2xDlFjDdQDV/mmh+txZBz6tI1+xrfgFLzYx5TiIR7zuQSTbyRtJOSBmJBTJirbNrKsuW&#10;U/6cmJ7zTfAOS6k5XjP+NPe94h9kl9VT3ph9EiCmQDZm62tGjnD0g8LIoVBm5DlkJL4tK+xTdXic&#10;10wtWk+EoQhSXfmmYTgOw4b8DRk655DJkiEjwXJEN7oUbJMIw6eTwhTbWrQzEiOVTdxOFdSZd91d&#10;+MuOtol6KbMw34XNLH4ntYYbyVDE6QtK4N+8nfOGILI+8RCyPHd+VzeDlX2GtMlE8cSuyT/Sy+0v&#10;I/Qn/nq6z8QgaaVidLKRlUlFkCgho0Blib8pjHJHot0575FUcbZmbnUmESmwLTs3dI3+aXQgYbht&#10;pEzoBduYS93LJx/JA3lF230uVkt/t0MmDAMJGrI/PYZnL19/+2zNaFwjLaJHpqZPi6Ua8iWupT5V&#10;fVhmyI1TpTIT7/PwfAzIqkbyRl5dHOT6jyh6Hz5cM5xkxPIu7hFqzvq1HGo2uHASDpXLevCAeDPO&#10;INNTBm5gdF5ieYrkmVVQw7uG+gDX8y3H8CFkOFMPdPdZd2yr0+YIMtolNIaV4uCTcdNjRC7xOFVX&#10;21Y5iBb9G2yrG5ul+xg+WzPcD23P2L4cWP4Dbk8PX2gbVkKTsxzujskLZOtjoY0ghNB9/dGvuAJ+&#10;zR5en5eztT9v0x4ofs5//X217bKXAWdat4f8nP/6efK3rPyODJ7p+1t+hCrjhn/E8RXkKcJUbLeT&#10;Q0+K69QCJdGjKTHXc8AumNtDlilqrF9zF0iZ6DbbNbGNyNRwHSmH65wdkdqkGwCCucMAqmWOQotb&#10;xqP6MeMDqBQdexRmfC7tEPBdFcNXvZSWw+IGJ9IxKoqHCiWt0ijEesONi3MFkRIzRi9faumJg0oD&#10;D40FUQ6XnlSpV6TjWBuSSAzb9mh3sSk6E8LoWjrZwFZl5gRYWHpdrRrO+TjCnxQGP1UpVPHsYKua&#10;J1d3OF4mtizBXrKJX6HjOjxx08NFYgIb6A+rAURBI+pvdtzEBcDuFX0Vz6VvCSR9+N5qYWuWMSPz&#10;2IdTlcwDyXC4urecgj7lvkFne8vu+IhcU5fx+sgVkSS1KnXI2y5SlRYUPqAjsFCJq6U5Do3fT7RK&#10;VJZMY7Mi3OGLGit3m/XUu3nFlHTIBkmOsfIE3D8YCp1lNBlXJgaB+xSRGqRc+FNyhk2gnXpReLnC&#10;9+AdVlWor77CHQxKCmXhH4Lc+tswlfODhI2OFeFFXbkzdUkjBtMd0X1ieFqfm+RbLt5+zasEQy23&#10;T4rMmyfzu3Q3c88ImjMk/d2t3JFjqGuysuLKYUWs81Gz+KtARCT3ioSRgntEwPRzgBGm52uTdnlr&#10;2JL6DLK8dFiUQcE957lvF16JocpshiHvnhHU044PIetzHZ0guwg2ziQsrw8L3TPn1LB8UzlvDx9C&#10;luHW9ae2wPlYNgW9D/vTHSXMVH6avwiyGrB0bZR4R+W8JErjA+trvg4Tge/RaKHn3FtENwrigH3W&#10;l0+jfqsN/kNkQFYRN7p6+B6FEalzh6SdHsl9kmTqr5/u2G6XfPzF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h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mLYXqcpbeJv9UaJ79hr4Of9NKcyl&#10;gj0oOjRC1ufnthIJx5C2KBQIkXOt1yDrogdxG79YhrUaL1xk1oYPcTpvV3+3I40OXwPlnUT7cDPS&#10;O2Rt7ZZHeu32zUO5XSKgAV46jazPo2V0gdwV+KdwSp8wes8Zpxf2TsoH4TAPW+0fK4M2e0z0Jp0q&#10;It/VwS4tx6fBqVNihhjvw/LWjRPCOb2hmzfHho99966NT7OZ/ehe1Q8KCKZmBPbsndERKX3AS3T2&#10;TgUDMmHlzmSvOhWtCPEb+m1rZIeQ0cc79eP2rP4F3Mk9F042Zq0iVDa5OUq7Iuhcxk8Xs+NK5cOF&#10;w9K9sivGNGpUavzkbpGr1/uA/Mj+8kfLJTTHVTGBKeqS12AB/UTMR9Teoq6Wa1KwkPJdYqrdQqg8&#10;qf6KM4sfheoLv3oJJaBP9vX0dFhvPpkcnD6/y2rPjQS1RvXe0iooe0X3Dyud1R++5GqAVaymBHsv&#10;C4Te5GpK19jxSCAxWIp9iYh4FNdu2VsqkDvbUYpVjB7tLdbtSC7hDEVWQQeL46aHvaDz6v3mDgff&#10;UqHrQUDWlhPv9harsTvGVcVWvY4kEfaQqFK9K0mpT7FZM3kJSt88defvX+2rhU6s040Pj1FiJbnz&#10;yiG54bPhRiZ6W8XubdZDyMzHa4MLInWmi7tIxoSwzYnkWZKloCh1ygmC67lSfbXEPSxPyF1Mujgj&#10;KZBjI3s0m+ofpoV6P174yGrAkwNEF0tPCg/TOXOkRRItZf0q8Y+iF7OcbpftkMy57RuEenCDpIgo&#10;mA/RUS3bkvTVIlcsd6+53uUUyJ92Lna/Jmppq55MKfUgmJj91/Bka/mbUU58P0DYPREOPdpbDPqe&#10;qC0ne909XFa+XFJNV5U9ME8KOu9gORERHzwDS1dGWx4U8C1JlgiYnrKFF0U1rxNYtQiwj4p0B3We&#10;OWUXSo7zAeLiA+VIzR8mkdS0SsNLsmfKKJdtmGPLwxIbdLRatXm1ZjJeNUkRcXYv46mX5hhVWnmc&#10;AoxfdU45Xy1KZB4gZUdVwxLnr3s7AxZHb4kTkZzVmw3Kq3wjZIK7moqAnDHxRHSjh5CMmI/YbV+t&#10;EieTh8lguUHJyvbsu4eUr85syhW4yjAnRaS1pqh8pQRYg0Vo3HDrUuHS9SHd1VijcVTO9WCcdOUa&#10;NiDUrzTyxrFv5oxL4zM7Z+pQxoxk0i66/1xWSU254Wq2ng1Cz7u0648oWXdjOaOMTqmqTZ32lsUA&#10;K9cDo6wubF3ra8FHIB3RvKXkard9SQawC+bpLqh5B/n7Mf8NFRNh3LvwKg+rsyQ/ttNdxOUtzYks&#10;sp/zolA7exIYEXjyYcoomLa04BrDYdpXQPVXzhVpbl2MfIjldkJd5WhcIuqXroi60tN26XMs9xvn&#10;hAjGKyu8OK2WtGjuA+4RNjCxdLwsk+KMBV1dKMfIznVS/ePDRf4d/tLHt5BCAwdcn0tvXB/f4lJ3&#10;10TYhmx1xFYpwZaEyfgv8Jl2OSy6qzAj4jhqkDx7utyB1QWLGd4l3Zx8wgJWVy1mOJIyC3IViscF&#10;TqdSMB1+aZP4zhMtFVDFJVfZuSNyfcmP1ZdjA7B+3NKIGyEwLOryaTSRLBeJpxtAZvpW/DeZObKE&#10;s7Wf5RYsAjO5G1UkIKccHMS/+1JRjgH7rWAhzNT98IMQFL4BtpXcBl7bdR31w8iFlImkpZBeX3EB&#10;GaVGQygDedKmfKHv7Wo5wilg1GIAV9yMRpFdVgSoIxe/6ihhyRDUcotmIuMRWKi9Xx2hVuLVoCN9&#10;2HnggFUi5gyW6p6x2j7lI7AY8vaIqNRPnQImOUDpoPNBkU2UuVawancaopjNgPPe2FtxzP6qoo4F&#10;LO4hIxn319IqBzS5ecpjJOWDlEcHZTr7Y0Gh6I5rl5flcURJdnVCGyEi8Li0+gJS5A6axgJgOxj6&#10;Wg4b4K/6b06Gu/doidAeB6mcqUcfp7ZGals8jmg6uu0GFuDmfGwxtSeFo7GofuEHhTswixn/kJir&#10;UXXVAucw51fPS10U96rjHYlZMsevn1oUiRjZcFVURAOMBQcVViBOV4mktUF4tF1dN1Grbk3Ont/y&#10;OeIbK4uCe/pck4pAus/JolCE0v2qC0/R1ZZZLjjg8ReRGcDjSOdG1hMdbBc1v4QqURVpePr4JIGt&#10;qqhJWqarAD+qFLPtovZg20WDjaqwEPCnVWzRjzkUaXr+gLlllATIpEi12w3L4IjhYEaIUTSwZOLk&#10;hQOvv80NJgqWmSpIXPzmhR0popNJgvQIg4P4mNX11V/+MHl+KaSJO7+qijQBhb5a8L+YUPKFgJ2Y&#10;MkraDRlWdg8n8bq37LbRiKypzmpI1Ckqt/cW/3nWR0yvdiSrD7v3thPNGGWDElN3SYqbAxGIQVJX&#10;SsY2Y8diFMWuWuVI0syK4ZDTe9cHrW5m/RVby92SVt1I2Keid6Zj4lXp8eIiGvTwOojR5JWCkxvy&#10;Cz0mjTYutqD/bfksSpr1QZIOl0QDuvml3UVGIpg+J+FX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Zfspw3BurL6K6iUk9dlOpyiugsmxBHnw9yd14nIsGTGTMNoS6xWKPVXwFT3tdzg8aZ3&#10;//FBTq1Vv3swkQTmMfgExO0nopoHYehLJ+3pTS4gvyGZ588Kz4VMpAEkEki+WOoZpzdhh9kv4kgy&#10;w+isZBBZ4v/mdU4wcWov4WJF+C0DOSM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zEgeqJ32Su+TuZXjyaN+QORaQasYVJ7VvTWNRoUzRvmlxxE60AjN4QOvZrXOm7C/YmrLOiXVg&#10;jdL5aUbCdEhRs9JjcrTO+U1ynpZ4weCfeOnWGMY02PWoM5jTmxdFFRXI5t1VVZo5r7ihqadis/5K&#10;HjfxbI7ass4BE8RmLlTf7DFb6jipLUiKrVDqryvMiwUHMWbEjbAFdmH7rGHixbIrhDsbs5XkGW7H&#10;OhGHS5H+9Fkc5UpNmg7SPNjN9SOY85vyXxS6nQflbSnrnKhPfdB6jnbFZv11kVnjTaNvOiubwSEF&#10;xuDROpE15siYKUuEZWK6v7t4zCY+hJ9OnSmD69WV1V+xzsnmuHp+J1Pm6vidOC2pTXeCiIpypNp0&#10;dexO5iAZ7Uoommho8pPAL4YdXVdWf8U6R49SWUC6kWv6rOJzqQIRf1AJ2DTIyiyzVM5HdH+HW8uX&#10;gIYDM+/GQ5NDybWc81P+m0+z1xkA2z69Ww+eRrMxHHokec1TJr/LN0liUpMAWg4FYXO30sBHxvC5&#10;5JfHzdIdnpKKtI8FNrJL7ziVyikuk1L0ogdEickbKXV59VcgiKbhzsdR5suSg4Jv3NUygFXCZAE7&#10;uZpfIgHDJ3x0Hon+295QEmD1BKLSO4SE/3dNqB6eXe7jxS+3pZndUpFXjpErP7B6YCZXM5elr7nj&#10;8B2jt0/oss5KeaRj5h23UAHRfNucfsp/YxugZNvtqOIjLcZP7dYz+da4LCvvqzfBTC47FEXk4Lxx&#10;kxdLRfE3eNrEQsgaWXoKy5xPZY/UddSOGebE8FA5MqfkgsPdOie1l2pMJV9MLGTi3SSpLZ6zyQZv&#10;eUfnvHsyBelhq9j9BHMexBRd9LmhQ44Y19E6J9GHfE+rwfs56VYkyemivGlCkz1ME4ARPq3YrL/y&#10;+A9thUz3vLPDMIl62kOIRFIx9gwTb4y9FMz8xjmEqVhGXYNF2Fz+Km7y0BI9H0xL+3/EIs53869g&#10;bWm5QC9LH6K/UuZdmDUqHaggp7lSoTws+IrL+suM1XczYAKimFY50YIfi0vXy5zULliHrlwB7UcU&#10;JK0xMYQ/BaooG9a0xoAJZYZ7tsPkeb95z0qW48u27sUQ5rT6s1eLddIgKWVRF7DTdU4nBX1jTWsZ&#10;SiL8aYl/Tq4CzOsk6SPcTgY/7TwkvabDgMkHssM0xjqoQf7ZHlUvu7YrRzCHTU/x/HJP7dD0cN6I&#10;vKfpDC6N1/mOWB5KIIqPvK3TRzGg4HSxRthTdcGM2bxQdDCCd5c1WprFCdEs8+Cp1R4Vn7H/fsp/&#10;8+kWixV42ufpNqD68O4IzqtpTUGm1ZAJQy5M+xzZ5DVoNQIuZNPmNQSXtewAItjSaUkgbFENR9iP&#10;3EbUuxm1Q1h/AyVFMuYRwKE2cO08sf75oxyp1CdpybMoANhyGUhRJcQNf7jKJINP4DlKg9o8ZKhQ&#10;CCjobp7M0PfI86LXTu5eRWLdcLwoqa4psfCJaNKklqs0qXsX/MkKKDn0UNbxfdF0a57wpBfDYJhz&#10;HezaOOxZOWlBjBVK/WWp0NOBaLr+RdxTaAS2pJ3QMzGb6PNRYMps9SAh2Bsw0fDSoKEg4mVNziAN&#10;hOqRdhB0jcACk7TpLB3BNZAXBB4RJpag8mx0vnCO5n2MfZ1EoHMpKK5rz1sCumka0BRZ9y0e45aM&#10;wKys4gxdMkr5bKyTzvNLWgdRcFWvaLaEexRGPIWJk9BprAjcvAXd60QdJRQVn4VnhYrUB9HocDA2&#10;mPDaCJId4Rap5XIfuJraLE18TbdQ5LGhUil5SYeJS8LrJOvrhnWqxIK0yeimx/YVmCNzGc88FnAZ&#10;1H9KJOALj1N2tk5oKDUzmkyi/JXPgtn0XauNZNVmoHJfhk7yW6Z1nMEcud9kNOElKTBht6mB4pZZ&#10;SgzoqGZ+RdD9zk0tU5I6xITGUmDK4gkpifaZ2f19P5VPH7jFw3SnELSJmfwsrvd66SjZ9XipG2nK&#10;JFi0GayC1OlUOheG5RFuSX+Fp8dnIaKINngpJDk740BtNKr0IPOLxO18E2a8533m9cFpAeDcW/XB&#10;ppImzrSf8t98GtdHSkR60OVNA6zKT+14uQLzyeO4biNzCvp6sKaMJs2+qFKUcUEssR4KCG7E3sjB&#10;w3ORb3KWy5mgGb3qy8VSlG5QdUIunKJnVg6S1bK3KrzexIqS/wPv8hd2P4Gf8t/+NMkVCUGBuAXj&#10;WxxiyCVHaryp8BV0DfvS6eeTNXVGsELjWWlBwB+fTUKrUOqvmKea0KfiSRKBrrOf+Cc76YgVOY15&#10;UUaHCZWm4ELHyOjcEe1j3khjbluD/z6ytvtnIaRkdMjYLOLrg8qwTqziNelYrSurv3Kdo+YN5r1Y&#10;SXOlHbRSbXso195GHOdK0T+Vhxzd3pXtJTU6hT6pqMRabEiAQy9XHsgPlc5gjLSU3hfcVopD/OFS&#10;jg+yq0/QZ6nRpFjaq/I3dzgkIKeQsfYNrw+NLWZaIWVB56gNsjVVd8Ir7qIOXiS//RiHcCuxhPZZ&#10;RFtVPXWs7XfBtq1yj3Z7vq1U9cVH2XaqAUm+gHimjjfnaaz4b9CUwrS2Al+pve/y9A6H0A+k0NZD&#10;Ph+ndsYhtwRhgOQgayuHERcq5lAM4umPk3qhiS1M/Pauw0IsVzqkjSNmeH4WBa7VRPi8oWV//VVG&#10;LOAOD+hIC1aoRnRoHCc+svMxWSOftrdQ2fUnOEQgK5ggmgDrulZr4lmtgXcMEv2puhmlGq5qacpF&#10;zqzirK6Goj4Iu8GijUoXtn7If4MguE9MsSJNjAyJfv+tH6pw4hWUBknEeEd3sM9rYZCMz+R3nL0S&#10;L8K3gJwNgsAHc1Zbwna4YkaG4SqVPFPPDW9gms3w6W6o+qn9etT7IxDGwmpOEUIXKRaDL1lsWSsi&#10;1bn61Db75FUY9VfOkvjzS+hGWKcdaDlQHGF4YuyIP2raBhjWarw3hSQqiPorAYI3iVgBpKa5KDNy&#10;AMo+3o8hA6ymg5oD6qOjJipw7DGeGasp3gD/zXnBDHvHhZE74Ye2S8F1p0TNNt1EescPhU9o/YHX&#10;nO4YI30lVS9v5BErUkqlYiECiHpfqV1t/s05SMEpx5okWl5MPgUtHmGv3e6Zrkj43BPUzorIcG5T&#10;w/lw4f17/D06ZU5YJt+wHYWZY3WjvQZhfo3GtqWFPUQ6CSXDvFA0Yp+z0FaAhlu8oKQ0817sNOa9&#10;KamCqL86VV1eHGQwPspuluM8wXvAl/3u/ce3IRp+ff3px+bV1z/+7cdP6eH/+Olfv33/89/+zetv&#10;P75/99P3/+qnd+/ajzc/vv357d+9+/DsD6/ffffZ6zdv3v7y6YvPNPT63a8/vo7/TFQ48kKgy49+&#10;o324fOzdL8/+2EiRjX/z+tfvPvvh3etP7Vu/vBfAkCwfPn76l68//hhfbu/HWn/+6dPbDxZvfPyP&#10;v3789uOvf//hb/9G//qP77//z3//4dmHT+/+7j0TBfmvf3nz4/sP33325tOHtuN66o8ff43H+cez&#10;P/387hf+068fv/vsx0+ffv3288/b3F9//Ouff3rz4f3H9z98+us373/+/P0PP/z05u3nf3z/4fvP&#10;URmet3/9+uH9m7cfP/70y+//4cfXv75lFfr+m3/3Bybx0/cwK1SLX17//Pa7z37777/939/++bd/&#10;av//f377pz//t2+f/fY/+f2///xf//xffvtf/+9/BPXk+//AklilfsXqXn/7px8+/Pzsw/tPEsEo&#10;uU0v/OHdT7/+G/7DZ8/0r3+vf2lTmOuzP8mZhLqTdiu3IUY+2etv3/7p07M3DOMha3UVb+AM8FfU&#10;3oahgKTPvPlPgx5e/wEqaVvz++8bvbz+9vff59revP/ll4/syz+C7x9+fvf6u8/+xefP5BBGe3z2&#10;x2doprS5StFzeek/zC8R+SZV+atnP/KSwuDJrS4v/aNWPCAhjV48fxrS/BIZthgLL5+GBDMrkFjK&#10;05DmlwQJOfE0JITOgKRSza8PsDe/RFqb+gw+DQlpOUF6Tl/QV0+vaX6J+CFdLg6wxxkfkNTO7auD&#10;fZpfUqQSlf/pNaEzT5CgvW8OsDe/dLwm2P0ECV/o8wNI80vsE+Hj/8/ZuSU5lus6dEp+ZKbt+U/s&#10;LrgjMgHfD606Xf3TEY2ipS1BFAWSYkwcvn+W7IpokF4RsMSfJcqfEgg4r4gGcaUgbHY9f6eoE9sU&#10;7dXFkhgUtgjfGVu940OAxHHPw0rS/u8vjC2iBWJcvedp/UkipzDVoHflQNbSmfx605NJjVZDmGpQ&#10;ZMmkXwlTveu5meB8C1MNwhQJpC9hqrc9Vy1C3GZYjWILw0qCamlV9/eJ8eB5kDG2GqWJ6dpbH1sJ&#10;z4s5bBS2aJvwJeawNz+1MHjvN9+rUX4Oe/vz1JRKkGJcjcq4SJQ+jyvvh79bMu4PmRRnW4MiYwzW&#10;FYfjrbc/77D0vBWkMSgeAqkm9BTj6v0fKTk3ZDGuRsUWx6qw1QRAXIAPZmw1Clv4Z8ZWMwBReY7w&#10;mxhXo3i243sZW80ATCG/0KyNRmErzU3FHDYD4KAicRBrPunRv6s3L5SE+IStZoB0gaAEoJjDRmEr&#10;nVWFrWaA9KsgUi5sNcrbagagwAjEZr5Xo7AFz4v9lYDJ78xz+JMnINb8oPKoT5mN8xxSiKZtEcn5&#10;El71oGKLcLWw1QyQxthE28/fK9LG39n4by8bW80A2CLAZ2w1Sq+NxPF+fyHBVtaGWPOD8raaAQj7&#10;oXkR6zCx1N9fyL0pfX7E92oGwBaRKGOrUdyGc+0XtpoB+F5EZM0cNgpb8IbgqMjSf2eD/cXl3dhq&#10;lLfVDMClC8fBzGGjElFAUneeQ57yalxk3XO3Oe+vQWGLsISYw8SI/uYQdyOO+TFqMijWIRxlbDUD&#10;oOxAlm5sNQpbnA9mDpsB8KPQQBhbjdJ7mUePmkPe1JAVijlsFHyIcyP2cp5a/r4XYTh0EMJWo1K9&#10;gOpBYh02A/A2deH5SdhqVGxRL13YagbA6aVihzDVIPwhHs7N0mgC4LGPYlvCVIO4lr/9vONdOcVm&#10;fr/Wfw0chKkGJbKB93WewMT6f02RisL7+NnUgIgA8Fon1mBSe/5MyWDDgHSwIS8fv6Z47WBzCSoc&#10;FKISkryECxWlWdlKPthLTGGjsJWCW+Jr9eYnt4IFJbZWykX+/sJkXSNfELZ683P8kxRo5rBRyW8j&#10;RUbY6s2PC8Vzv9jHkRz0uDgYBGUkPecXlRRBogDiezUq3wsRuBhXb38kVFyjhHud98vfX5h1SB1D&#10;Yav3P6fkhQIAYlyNuqHdIgZwtpXX/t9fyHsh6gNha1DY4sAT6/CnaYMQKnd58b0GxRwSpBBrIwLD&#10;Glee7c24GsW40O6acTUDJH+JrNnz94qS4/cXYgsxqbhSIrP6Q5HHRKhc8MagCIniDYm9HOnC7y9E&#10;PskLvTgoBxWOghHFOmwGIMcXgbaYwgbFTUYoJEw1AaB3yvvO0eGN/Oh3LjQbRp78i7Jn8oD0mUxO&#10;zZ8pxPiE2MWoGvSfpyHWRYSKv6PCf0JpfDY1oLf/xOF69J+inPszhaTzR5xcA3p7hT/GVO/9dO4z&#10;dxNEHn+/7x2Q42g9j6q3PsksVAIQE9ggTBGCMt+q+YJLWu7Vx8WOQLdHdcOUGVXTBcr8hGrPphoE&#10;MyFAM6Pqjc+tP68uZ1MNYl9hy5jqjU+BBxVKjtDnd9lqHyOJIr+od88vs9gblCMrd+rzCuyNjzia&#10;4gZiAhtEclL04GdTEXj9jUoy+4A0sz+bLd6iUXHmD4hqmEkhF6PqjZ92S+bIR2L2NxWMKjUlhKne&#10;+CTQ4bCev1Xkv7+zjim8d2OqN/5/LbWEqQYxgUmvFKPqja+/VYP8t+qNn1iVUes8G3Qj7kyanBhV&#10;b/xUlzBBXVLj6lsl78MEZ5K3+PuFkRRy5otv1SDePoiKCQc3Kq4/U6xaE4IfUHLW0d+cJzDpMH+m&#10;3rkA51ENCCVnXquEqWYLuyxeDdLLIunxv6Mi5ZN7sRhVg8hsJBNXuDERD4+p148w1SBM5ZIlJrA3&#10;PsFmUjeEqQYhTqdOgzhEkkxWo+KBwExggzBFqNSswNn4dPGIfOToXCSd/vcHklD0jT0xg7PzeVN4&#10;mRtx9O1ji9QiYWu2PsVF8pxzHteg3hlgZmU0YfCmkNd+YatRzF9yEc7jIi5d05G+aWQxn40tjDI2&#10;5MOLWUQZNNYISZo468LY/2+5ytFNS3PGv099fRIIYmMeP9rCsEZ8Ro2taYAK36lfaaw1jCwmih2p&#10;79ZMkPpn3AqNtYZxhJFOr8bWZECZ8UiOjbWG4XEgWRZHC3qk/m7JWDcO9sKSchpBjlglTQipku60&#10;a+TP/i0urDE2cXVA/1Qwbl4vFU5emHZ+yfcaa8iZlaZsYFijUYSZyRF60keP6JpZJQPjEsYlwuyA&#10;kXqykCljZ3b3wLhdEvcyOyAZTL/HRurac60XO2Bg/0W+1Ew2KVCaiWwcZa1hxAN4qFQz2aSQxGWK&#10;CJqxNQz6cYEOXq57JgndJvx9ZuWBYQ3xhhrbcMkX5+KXcOmQ2NWPRInNKlHfrUmBLIr0uDJja1is&#10;5UJ8Zq7kdv+tyQTcf4xueWDMJGEtNZPDJWRTkUdgxtYwv0pG//kOyJqL+7uI8O+U+B0wClB2N6E0&#10;ESa4Dszv7lSL+P2RMNdDvTa/+1f8wjxzpRzHLwxWJvvTrMmBeVZOg7k/a8nHNE+YdJ8pmD9xkkJf&#10;1pL6oMbWMH+ajhY0dQEp6SJ2wMCI/FGBTLwtpoxBj41wgwkcLAxrROQMl6TwT88kBSzUDmgYM0ml&#10;KeMFpa9gWUuLRfXdGobPRbDMjG00oXh4vFkZnhxYrJEUK1h5VKEoXXk0MDw5MKyhUDYzObpQFhY1&#10;xcxMDgzPnDuOsjZcQqs/il6KHZBGor+fm1tHct7NTDYppGcSlU2NtYal5gW1HI21JgVui+njaaw1&#10;jEgdN2E1tnYw0uiBggXGWsO4m7JKzNmduhu/H4BbPp/AeEED45ZPiXM1tiYFijTgGapV0jCig08a&#10;Ppvv1qSQ5gFIHM1MNox4Cak9ZmyrE6XGinoTTIusvw/AL+RNQVnreAkSHaXRoY9iG6Pgg9sAqaz7&#10;u0h4oKLOjpjHQZH3St0/EbvDNx5jaf5mjDUqxuBysURGYkqWCW/G5mK6MNY/wThjbRgBaypx4V3R&#10;73f66etMPRZDW+kS9Afz1gaGNfV0zOWwrREGpLqs+W4Dw9pLXTlSzOVvbO8SLoYkF+ZnchghCV0q&#10;oDAqVdK5SKUzbsKKR9PI7ttst4WxBQg0ijW5+lEkTEoLkkJ79QFSPVLtgFWQUmaS+plilSyMxDj8&#10;EjO2JgUqkaiciXdlxFpbD85fs91GRErIiVoHZmTjkqSlO4K68wU/pV9+f2NK8xixFZflQpFgTBNC&#10;NY3DCOT9KR3+ddWnuHa8VZqhDSNgjSkxE7mwfDVlbYkkzZuUtYUlE9J4W2lx/vvZ+Ni4rsrawqgC&#10;bVINiVaMNQp8mee9DxglwriYiu+2glJCk0oaSgHd/pFY419jrV0SP5OjX6VV7QN/11hrIklmvlsl&#10;q0UlCk2fbGNtOEHvt1Wj6v02wlLOGoqhie02KAo3UCDYuK0p1fq7ARC+ZkLOEd5BYSxFws08NiVg&#10;DL/VGGtUjBHhNcaaEairhULXGGsU6bkUdjOsNapU6o2qUi/83TX5N/wKXqbEyEZiSlYq9fvEyAaF&#10;sdf9as6aEZniV0eccV4gg0oZEcIdZmRNIkhpKG5pjDUqGkkyCYyx5hDe9rizGWONQixFfUKzQEZq&#10;SoBKZc9DGb1AUtbHiImZgYJ9ER0hOV18s0Zxq3lLq8+eTxp//THIi2lU36xRuR4mOU0Yay74Sv68&#10;+maNwjVmStQCaS7g2Ti3PDGNjcrlkGc0M7LmAnJ8lPrxSqnav8n3N9GRnbIY+SNGNiim8RZn6fzN&#10;Rniqv9mg/Dcb6SmKCTLizMiGQfRqHPEp0Vz3ZD+o6N146jTT2FzAniY0YkbWKGJnKetvjDUX0IiF&#10;Gr3GWKMwRuzAuAUjQU1FdaV8GBTGiEGqaWwuoKgt0Vwzskb9wzdrLiAdiZC/MdYohBnEO9U0Nhd8&#10;8c2+jcOz8tUbLa9VBaSRorKA+Y1iZIPiOCML17D+iFHJmMKhMMb2ImMPz9GwUmoBFasxtgxCyUeT&#10;nkB8v/ibODp1/42xRnFpoie0WSDUefw7LPJEoBhkUFy1cHiUseYCqgRy/TQjaxTeFS/paoG0N0E1&#10;E/wkY6xRVK3n7mm4cWSpaNf4mcbYMAjvrxcjE+eRpL4ZynJeso2xRt14WmaJCNZP940/V05PY6P0&#10;NJJmUMbuSa8T07govUDexed/R/ZfB43zNC5KL/13aeQ/Y+8WIcbYMAgloVXuKqHvnkZ5zV2UvuZy&#10;2yljCDjINlYfrWEs6QsilfNyfNes/p3HWFPxgoXFmkro5+Vtxgat4k8c3f0PGFUA1FtQOrX9bTVe&#10;9e1MNoxg5Ttl/uiCUzO0rXGxVm7xwnhnJ6gtCJJXu7FGBxUjG1wY6RIcvMbaalKpK4/CWny3gfHy&#10;TQVC4T7SzmvGRrVz44sszO+A1aSi2qRwsxnbUAldz9B2if2WJnB/+40WE4+7sjYwNBx01jbWmhR4&#10;iqPgmbheE7jqH4n8T71z4TE2DDdXBTo/YNnc3CfP+201qZQ8SX2FM5csDK8/tZyEtSYFFAv0FFTW&#10;BpYO3EaEzzHYM0nXDXLrzNgaxg5gatUqWS7hgcakoUDe9SPZ2XSYEs9B+BMFQ7NDkqcZ28DYbSxS&#10;ERjhfxtrlJFH13JeJQNjPtg5ytqQAicO9fGMtYZx4uAsmDW5mlSqO8OUxlpzCXeN9/X8vANWk0r4&#10;FxYy1ppLrlzZVBCS06y/G229GJyx1jBWiXvGJjY61iiua55fF4YvQyqh2gFDCun+7b5bw+jil5bW&#10;grlGysqdiCZV5sQZWMZGTRljrUkhlyIVQuNoqg/AjZ3etsbahyaVlWyKUdKYbqy9RZFibB+aVIo2&#10;quvUwNI+JbDzfltNKiA2qtgBA2O/0TZcWWtSIC9BcslIWT2XbJlTMqpo/2jGNlxCJij+q5nJJgXu&#10;OCS4K2sN4x2bBiTK2nIJ2f6KS+4NwxrPBeq7NSmwu+mko8bWsP96yan91g5GsiAQYZrv1jBoi7RO&#10;oVPkalLbFA14Oqgaaw2LIgDyEqvkQ5OaU9jst4Fxdr8I+Rlr65dQoUXN5GhZ2d0o1c0qWVUqAWFy&#10;esRMDgxrPL6YHTBiVlY/1sx3G1gCrojXzEw2KeTZQL0xs5xqcdFVNv0ejbUmhSiXWcxmJhuGZ46v&#10;rNZkkwKHJG+qytrALsiSTOIj+7mmhNV/Vy0XPmGpoKS+W5MC5w3NxMUDKYle8yPRt7iZbFLAWt5F&#10;zHdbGCXyzEMzbuf8SLo7mzTLTxhlIcnMOXsKK0slByKF8s93nA8Yjol5I8U3mLGRGmhK4HzAuAar&#10;auNkf7Y1usDnaiTGNjAcPCpUmJlsUuA3QrAmPjkqWJ4C2G7KWpNC9NW5PoixDQzFLXVFzNiWFNg3&#10;kLmwNjCyJyAhY224hKrDeasT1gZ2I11Pea9TG5WrUSpgGmvDJe93WcPKI2jl6EAMpWZyuMQmvaCu&#10;qB2AtbtrGDOwBKySxX7mklGmcoFOC1kxkwPjEL6TDGqsNZdgjZZCQj/OIqwpyZHvblSjTE2LZhcx&#10;HBgiiChozdiaS3CeSA40O2AFrXdEKCryNNJU3FAKR6vvNlyScjdG1se+rA/AZeWlElYXhntPQNp4&#10;ClMvNYU0eLYza3K4hB6OCALNd2tSuBLSydFxZq6ttEor1fSQEvutSYGoMunoylrDOHBcuRUq2vd3&#10;I4OUZ1oxtoFhjXof5o4zAlWcQh4XzQ4YGNd1UkiVtSaF97XPiCR5oqgpySNh6hSdv9ujHQwkgpQA&#10;Mt9tYLgllG5SY1suIfldnaYrbX3XsjM7YKStKPHx8NXYlksesIIa23LJ8ydazvN+G0ls3kfcW8dU&#10;UyWwTzzacMnAuNKSM2x8rqnCyokDmxtPYWCcOK+nkZZQLLOWck5Td6MaGNbotGs8vFGqErLlvmi+&#10;28A4u+llZ/ySkap6n2tgENC7w8l5d4/Clev6j7vjDIwoM+WszEvmiFXxXvEnDU8OjOOGDg5mdz+b&#10;S/C42Nzquw3M6rt5Nqs1mVtfnpLPu3thNCAiFiFYefWqidgamSsa6/6R0B04Y20cDGiL49uMbWDp&#10;yWpKW1Atrn8kEmPVDeMTRokEUyPztpJVHMrQq/huTUGEWUj+NR7eh2b19VTNnOhW1FOCloWrsPhu&#10;I3VNDI8ImRjbwNimkILZb6N19RHDgeVK66IzI3aFXrk/q7GNO5NiH4pLVrcKlRB8MjPZXIJyII9b&#10;5rsNlxBXTk2Y85qceq8cVGQQmKjaVmFNCpiKzgzMv0CP4DU1PblBmLE1l0S3wRcwMzlcgiRXle3g&#10;saH2W659PK4Ya0MK1PqATMzYGpbrgypNSHSkfiQPVDTlFqtkYakLxtvKeWz3KeGaJm95lD+uyYWh&#10;Q33RYsdYm8sKrUNVUvp9K79+oxy4iTsOIYSeSW+tYVygrbUmBcLz9IgVsdf7yGVJyb3fTMwc32zG&#10;9gzQfLeGYe1LRUOJhq013Em1ShqGtWdqORy9V/bJWEPzZCIYC0uVTXwFY61JgWglcR2xu2l6WT8S&#10;a7kLG2tNCrH2bfqqwflrTa6SEbDihZLdb8Y2MMZGVM18t9W9QgqqvtF9YKySh7oHUAajpgTmQvZn&#10;9tvA8o52MToFSl6tNQojiRznhcVaNs55B6yAlQA9Tp7Y3QN7WzPFO4g87NjimBhrDcMavULMDlgB&#10;K804yPE31oZL8CZz5IuZXC4hqGOUqKioa0p420Xfo8bWpEDBG3hSja1h1Be8K40hufn1I1Neh/Zi&#10;ZiYbxn6jfZKIYBB7GGuokNR3G5jnkhGw8viKftKMbWD+7J4SrmzSxLHFTA4sboIqcUEYeWYSDbeJ&#10;mS+Mn8ipbHbA6l6JxeEImbG1O0MVCoIRhrk+dK88x5gMU/JXa0pILyUp2+y3D90rDMRSPnuvAyMx&#10;kvik2gFNChwc7Dc1kw3DMydFRtwWyZuqKckxFcG4GFvDWCWEdcw9YASs7ABWibI2XPKDi2EivTyv&#10;ztgIhKhVMjB/6xgBKw4XYzNcMjDv4Y2AFVbmYDSrZGCwMrV5zCoZAWsaTNOYWqySgXHikFhl9tvq&#10;XvETiCwba8Ml1MFS+ThMwawSLqemjPfCmMmXyhG7j4CV7/ZD3NyMbfwStHvEuoRfsrVYEb3SzNVY&#10;Wy4hFdxEnmhiNDOZSVFrsmEw11tSeva5Vvf6fb0rJSqxvvqRnDhpMChmcgSs8CTfzYxtYCnqRvDV&#10;WBvdK9UrSH4Q3211r+lnqO6mI2AlFsQZYFbJwLTymyfB+gBai70wSihyNTZ+yQhYozlTbx0kL9eP&#10;5MrHKay+23AJOfI4a+a7NUxnI/AGWT8S+nFZWwtLpJdSWmZNNinwlEzFYLUmGwZrEZ5U361JgSdJ&#10;DKo1OTBa1ydl4swlH+VYmUmTR0Vcqz/Ahc2tZnJ1r+lcY7IRaCfS1vC4OFDF2FbAiu9ENE6syYWh&#10;X6VCirE28RLaW6jy67ghMzapjr6v7pVlotrCfMBsHT+usP0jybdH5WZmcmCQiYuZb0VW9DYuGrqw&#10;VIhUPtdnRVbe5NUqGQqyBUF5lOqZ5AEUeaiZyYHZGs2UzR1raIHVHWdhN177jGIf1ctYQ6xpSpp9&#10;wBBcZUrOzLUCVpaIqvwFmfaPxFrKaglr45dQk5K6D+K7re4Vr5dXC2NtSeEblDlxVveKDCmN2cXY&#10;xi/hapr2s+eb8Opeecz/VjGFFbAib8CjMdY+uIRguxpbOxhke0MLamwDw+miD4qZySUFbsLKnxy5&#10;bJLyyaY11pYUeJExecIUcOkdcOWqoiK9K2DlJ95MXgf1tMZaHknU2IZLkBOpgtf3j2quabtudvcK&#10;WHkPTcHx8w5Y2IUYNqRw3m8rYE1zVBULWhgCAKWOphhLfwC+vmrWtTCu6g/VXoTHpbaW24PabwMj&#10;Ook1NZNDCkSCELmZ79YwnbeIFnrGhgpP7YCBcQ+mgo/xXlfASlCHRWnG1hQEcVEazTDXClg575+m&#10;DgaZojUl3ITpIqr225ACDhehXjO2hsHI6fxn9ttwCSUgXyqGN7pXIhgc3ua7rYCVukucAmJsAyMb&#10;h3ZKZgesgFW/iA2MCDaOuZnJFbB+k02uTpyBERzjnFLWhkv0S+boXnlb5LVPfbcmBd672TrmBXrk&#10;svhA9CM2UbUVsPIY4N6EB4Y1nqjM7l4Bq1YhDYwX6J+nOk2fTQoc+GTFmtviwAjEUR1dja1JAV0Q&#10;jTZFjhhPuc1c+W5udy+XxJoaW8Peq0RZWwHreybN+Taw/2ZS6MzvI2DFlaF8hmGugeFOMv9mv42A&#10;FWt8b+OZD4yxkfxjuGR1r1Q6T1fJs4c3sNQ8oYWKOHFW96p1QQNjldBl0OyAEbCyA6QuaGA8/z/Y&#10;O2Zs7WD8g7WGRZ1OioyxNlziV0nD/mEmmxSiHnNatdW9vtekGluTQvabylvkOGvmuif5R+Qa4U4U&#10;jJgO758i8rSwK5FAVckTyfxYQ+FmiuYu7Mp1TmXbcc1Ya+hLBHMtDObiNBW7Gx93rXGnEsy1sCsS&#10;7h+cp+NtkXNwreGaCOZaGNZ4ARVcQvvPtYZfIk6chTGTvJQLVqaQ8lqjQ6e4ByxMnwHsy7Xm3rsX&#10;hhd0UbEgSnSPNcqQmBNnYbF24bFJrJImBWYfJapakw3Lu5Zq20K9ko+xqZj5wlgltIMTvjJlYdea&#10;ZK6BeeYaAWviR5xxZ08Bn6d+JE/yz3SfO3+31b0SaL8a/SQfaq2RbKRmcriEHmYqhkcx97H281IN&#10;mb5W9+rH1hTEKnmgFjUzOVzyQ/Nd471+jVz2Slcg2ssba8MlyA3IsTerpGGk31JcVngKNE6sD0BF&#10;WlaXOd8GlgZQ1GU2Y2tSwBoUpMbWMJ4Wedo0320ErLxQIZ80zDUwGuYRwVDWhkush8erbH2AVKj7&#10;MpWqqRZQsMQUVFWphaEL4jFf3KjQJ481onFGr7wwxsbhrWaySQGOJPpqVsnIZSE7rKmxNSnkEUFl&#10;WpAQUFNCnAtpqLK2XELhYpORRoBkrVHRxXhBtyaF1GuS1hrG2LBmdvfqXqlDwjksmGtgnktW90p1&#10;qIiqj/du1lLPJNVjSHAVzDUCVpiLHCXDJQMLkz/UmhwBK9aIfBhfeWD4XMRL1NiGS/SJs7pXFNV4&#10;XWYmh0soS5Fw9Pm7re4VtQNpRMbacIk+u0cuS80THu7UTDYpeA9v5LLewxvdKz+SvWMmsqkkxaFM&#10;lOtrVK/YQjBubDWRYCupjmfPdTSvsaUuwYPCllLzUpup6YCMUeWQDIrAXYo/n8f1IVylpKDZ1INC&#10;eQSvGlvjViTnylDxiF2p0aS6w6OT7zkkNdUkIi8qHoUbV7PHu/OoeErBY69f+ORGZeKRlP0tVGyZ&#10;IhuLwpZbh1/NHDxkye/VqMyh0clQRavHRXU4tw4b9SDvQ/kEU9mVOkRufw3qQb6gWxt9l+GpXyVW&#10;cybXbGArZePFXl7e4AFLrcNGYcvdmlakSqKUCq8OKsUBjLKV16qaDco6pKrD+XAeFKaUMoD4R9v6&#10;wZZxBAYFy6uOFWSdtq3HVxhAjKtRGZVaG6NppR7cl5FXEPyuX4gt7rliHY40lYQ4t5cH5eewGQCp&#10;g2obinavxuXXRnsOSE1QaZnv1SiKDzwQ7Zz38opSiZyY50Le0Hpccb+MD7BKVijACFlJ4x9beGNm&#10;XCtIpVSpurIMiotO0tLOc7hy1BRyM/7hoMgPSPsfYWt4g6iC2l8jYdW+zUhRScpEUCTW4aASv1Dn&#10;8uhX2f5Ea4yt5o3U5Tc6YERftaLosx21x5kPB0VGRzpLi+/VDHDlFuzWxqDyYKrC3qNBvfLyaXTp&#10;XDF6OmC2p9FIUeJnYNStUat+UbmDqWlsEkgoR7nZo1u9oiFKCaTzNxsBKm6bingPiH7ILEWzn0d+&#10;ymwo92ZAaW6m2pUjP6wvRt9a5XIM6EphWNXXgyOrbeEvm+08IErmUb1Bfa9mgQhlzEKcKq1XMk1c&#10;DHNkp0jgVChgQOR08URtFv1oVUnFeJgijrx+1Myz6BGdmkvzak4Rd5gKrdx2xxhNO3nYFjtsWCC1&#10;jc0NYgq00tyBpyhRUo5s1/6NcKlycRZFKf2UBz2PbAWn1ARSAb5FIdrKO7MwNhcWPAge2c4H2ahU&#10;0bmQqWBsNXlw76D4hbHVqDwvqIW/WlOq6CumGhTNXqheasbV5MFuITXUjGtQuOjOe1uhKa9r6sFx&#10;UdyAlVyOgEive44kU/3sA8WGRtNkpvGDCFTDR54E+ideoh9UxoY+Lld8OPPNBqW9ganJSmWkZEiJ&#10;TTakc7F+zmpMLeV/oKwHtxLTvJiYkS1K+6arMLV7elDa6V596TdyAMNVg9KXiVWXpuSWstX8oS9J&#10;qy19IiBQH6yvO/ryNxVVb4zLLY7mHH2p3TKsNggxKDoUuSDEqEopcvNtulpQf6qIisAFZCpIcTSl&#10;b1tqbTR1WFuU0KlfiGggwo0jTS2K3ENqUZ3H9b0yVG2rvZXYMjI1ahLUuLg9c7My42oUMk1qG5hx&#10;9aXl64evLgKlFL6rX4gtrn7GVjMAtlLOTnyvRvHsHC/s6CfyRle/kKAks2hsNYrnsDxtCVvNAAR2&#10;CUIYW42609WazDVhq90Hwty49sZWo5AX8J5jbDUDIGijhouxNSi6AxneQC1a3wu3XnWrX1S6hPIL&#10;z3M4olPcevLxxLgG9cXaUHM42tHIGEz9NHKIajb4ry+TeMb7UqHIu4z45Ly/BhXxj7kbUSuqbJHk&#10;rDSSiyIYk6x28b2GASKZMzw/WlM+FtmCxtYyAJWtzJofgSrSW7x8Y6sZIGIhvrL4XoNKnxFlqxlA&#10;c9RUV9UcNWpRzfOD0jw/pVW5kt6NepZX3169KZgmpLpUsygUJWPp6ya+16AoBZvaCuc1PzrRL26/&#10;plIUHkb9Qq71F6raClvNG6mPYHTqvNGPrTviUmOreYOUWvVIRVZ326LrnxEjoO4vFN244y2f99eg&#10;SGNI/Wgxh80byKwpKG1sNYoCB0r4QFWPHhexAFPbcVG8eaqylSivy5Y+lwdFLpYquf49ylBsMflm&#10;Dtff4HsZX3R0oXf01KZv7veg3kkuQiZI36meQ6Tiah0OitVLnT+xDkcTmu6YpvItVcvrF+K/si+N&#10;rWGAd0af+F6jI6WrNYUCja1lAJICzD1lVKTYQqNpbDVv3InbmGc+dHAzhy+Sbo2tYQCKAPN0fOao&#10;UZAiD1CNQpmy+oVJUlS+zaD0Xh4BKfmRPNmZcQ3bhKPUmh8GSElq48+PgFRz70hBI8xw32v8Dc4U&#10;ZuN8powUFD/qYqof4FL3V85ZaeZwpKDsFPVSSvi0baVAiRpX8wYJfy91rxzZKX4UxeTMHDZv4B9S&#10;2ESswxGQpqW04qgVkFJxOaGl82ZeWO7ZahKbOJDFPVQnM6669cUQuKhi8RyOjXrlOxuaWlja6RpK&#10;HDUomkScKTWNzR0EK1WqE8uhR+a/2cD0N2saoBAQ9XcNU02NVC71Jv+a6F8P7JGlb2wNjC+mnN/R&#10;g1K8iR6RylazB49T/Eaxo0cQ6idxYHoSmz14cwsvih096lNoQEUeRhAaEYNKBEU2Vt+ZyIOzNSxw&#10;YVimtBSp+G2LQlZmO48glMdEHlbU4mjKeUbQbNbGcABtaVUDAWQONa5UoVfjagqgXNyPqW/A1bpN&#10;vdtznR2B0YO+CEqrB4FBoaWhMJGYwtGDvlAUKPIdVLayCo6OHvSZjqHmcB4U7+AuOLp6ULLQTFlx&#10;CpHW5yJPg1RkM4dNGwmbGzUzb7ZtK11EjB8wKlKqf+ElCoYaFG97FEo04+r9/4NM0CiMEVPUuLgI&#10;MB3GVu//Hy7NynHbAqj3m3ogpShu/UJSSx8qoDIoko9Vtarv0ZBSyQNhvfleTRsUEo+w5cwbIwZN&#10;/yjljw6KKVQdtUiJqznkeeShAmCDgkJp9CnGNWJQarErhTHVbuoXUmpH1WumbE2hvlEiqUeVQVHo&#10;X1VF5HWobf3Xr/l8fxgUwdswwHltjBiUi1xkSMJWexscDaouNA9RPS6C7UYwsqgbD6QmK4yShGWL&#10;yA2JhmZcjaIGQUL7Yg6HN37QjypbjeLODCMaW80AJE+pgmK4PzUbdHfhiDW2+p6CNgVn1Mxho9Dp&#10;kOstbI0O9PGkR4JZh4PCVaYDh7HVDEANE/egPeJRtIEp53leG1Oq9EmQQ/H8oK4Eb9SjyspAeQRX&#10;D4mD4nJDIq8ZVzMA1YJoPCDWxhY3zb3XcNSoQCn3TbN4Y6vZBlfUPXR8SEdxUlQUcWA/fGSzl1cD&#10;moCPqa9CE4TazF9kuhjByEd50hexLLOZB8axp4LZqxvlxSktW8+HysCozKj28gpA80xnciDQN9Qc&#10;4hIoH3v1nzQco5KRGNfAiHOqK+zIPxEgybUxMLs2Rv5Jm748uZlxtZsC2ZgsAYK8NfFpwalExQsj&#10;Y9BUOKGa9Nh6fOOAmXE1jBZ2KsA8olFk+6jAzf4aWKqWG+4d+ec/fK/hDfu92nPAHSJwY1RtoxqF&#10;RFX8cESjUe2nxduZNwb2RYhI+BvQS6+NSyo2CFsLgzfMufwzolFOogepBedxLYwQvbkTcUGecV1/&#10;lOO7MBTP5vzi+5Qt4uz8RDOsRsnQ8s8ULU2jQfMGtqj/quOdXRuSHmtYj7TFUF+rUdYVpUZv28IV&#10;vakpbBSBdnVd5hRuW1wrDcsvimeYvC8d3d6fKVb6Q7sb8+qwKDIgud0YW33hIJkRoYVZho2iJyHO&#10;jbA16k+qxqXxwJGhSOKqmafY3OVhxjXqT4rXf6OgFbb6ckMSnip0xsFYvzBFQzn0hK1G0QnrYkpw&#10;4za1LZ4QTZWzRd0p0m6KPNCfbG1xYzbjahSFlVN65bzmR/2J7tax/KBY8RRaNraaAQg6xqkU36tR&#10;9F1VIYefUX/SfycpvMJWsw2VYZPfLeaw3Y0bykX3vRrF+Y9IwthqBiAXNKo7Ma5G0WSD+kvC1qg/&#10;cXtJJhe2BvVgBk2OIDV4a81j62JCDoviaYmSsGZczQAUy1IeNrXM6hfaAlY8rBWKF860YTl/r0FR&#10;DlxppPhAY+t2Mflmi6JC+tUUX6KmXtuirzUsKsbVqHTCvIhc5p/RjNJ1UOUXL4r7UHrenffyqD8J&#10;faNrNeNq3iAOiPNgbDUDcHVQXcJY4zXzvH2heTa2mgFsWixvGm0LV1ntr1F/ptapWfIDYg26GirE&#10;d+sXIrZRLvaAeF2mlrSZw1F/0hrJBIj4q+sHIrun2qNZG6P+JFCpjq8B0YLppp442Lr1EwlvKrd3&#10;QKiB6IJl9teoP9knptAIPn/9QL4X6TBqDttzeFG1Qq3DBrEOyc1Ua6MZIKFloQZgw8+4cFPojnDm&#10;qFF/hqEMRQ0o46I8p7E1DMAcihd6qpLtuG7ZludxjfrzXUDFTOKgXvC84t5RfyLw5UIqeH5QbC/S&#10;ds24hgJ4q/g2Z+VoRjlSEI0aW+NvwGvqg41mFFsPE+4lCbY/M1p4Iz1YFFVAVYEiOlC0rVSeN4t+&#10;UNqPWukn9xTzmsJtoX6h9g9XMEoayU2I9Ogisba4+pq10Z4D7gYlecyab5T2sUf3eYV8jXCOFO4a&#10;F7E5NEFiXKP7pAwVYRExrkHRWjrlNM4cNXJRQt+kMBpb7aXw9ShwaGw1b9zQwKgY0YhFuUhRlcTY&#10;at7g+YA/ZlyNQr9FkrCx1byBKjUNp853hxGL8pjCW5ux1bxh5Ta8g9Q6fMejjA8walECS6jFzLia&#10;NxJnMxJ6aiDWL/whP1DF9Ab13ihqXM0AuDYXFdMbtWjioiZfGh1KjSs6QjeHjdLx3hF+0nAl2a3n&#10;dTiodxzbzOEIP1G0q7yAn0Hp+PwIP/MGa/oK/wxKvzuM8JOQPsFAM4fNG/w8k1JEdLeWxhWPjfal&#10;xlbD8kqkPlcTQCTB+YlibTQsr1/KVhMANyne0IxvM3JRqQbgF/UcEmfjkcOMq2H2tXLUorzCEhk1&#10;8cOBoYF9GNdmdJ+0TCTooMbVvIH2CIfo7AKM7jONZSPEOK+NgZmjazSfaciCMNXYaV8jlTTMkNrT&#10;4H2Ya54y1TCir2pUvfXJwkD7okx9wNRhMjrRtC5XmZxE/WuTkLFkKuqx1QuE0u6Fbs58rYbhrKng&#10;6+hEUyjQhb0G9q6xYpZGb30I4/VUEeypNMorhdFTEl7sOSTSqbIrF4Zg2XSJocPX2nKanoWlNL8J&#10;bKzi02qVyFCon0hlUnVyfSg+0Q8ZvdfPwOwcruITdanKXiY4XuNCJ2rSvqgFUCCyWeg5bnhjYDc4&#10;Sn2vJgAeiC7OWxuhKAXTjBaQKu09LtRvqVV3Pk0WFjWF2Msj+Ixvnea7wtY4KNbW8AYiZ+dBjU70&#10;7V2bcQ1v8HLAdd6Ma2B2XMMb1Fl7mcQvEin7M5PwbM7KEXySwYk8z5wpA0unZLM2RvBJq2Tevsw6&#10;HJjl+RF88iiKrlfZat6wXujqRKl7kiYR5zU/MLQlpjALDWH7I2MrGa3CVsNSgcsElVcnygQSVja2&#10;mm70HA4BwBop9C7G1TBiL+qB6EMnim+jbl4DIwdG+VEj+MQXpWK7GlfzBsn6pkgg8vpeG4TlyWgx&#10;c9gwDgsTHCK6OLZQU5mEtoXFnRcc9VidKG+J6ua1sCcRUXEusxR6XD/42KZr58JeXDnUuMbfoNSE&#10;ipbjifdPxGczr7383Y3iP68mtPEBI8R2E0zPe+GHMfR255X4Abt8v8zbF12exhiddZEeHanjA0ZI&#10;1HAivUnGGIoqk+DzAYvCTLzCPkYtSgkTOrGIp5sP2I3OOeqbNQ1gDEmQ8HBomNkTgitgKJjaHo16&#10;kARuCnF9wEiINf4vJ2sbo0g2h6ZYIAtL2NEQyChGqef/xcu0MTa8wz0H2f0xTkQS8Yws7oBg/A8Y&#10;gX6j78FpGGOcZaZGwAcs8XY1smEQutmoOwsJS/0bCcUaxxRZb6O4VKnErIXxvv9yS38YhJNd1V3E&#10;w67feGPpm1DYY6qGXgkYXcx1bGGUyo4OSazGoQKMIQM3S79hGON+KoyNBhQ/ggxoc8QsDKWAWiAj&#10;HYVQSfgzIxsY4envu7lDE8XuT421C5qd84E2MFRgKCZFBuRjhKApix5nU1gb6qF1J52PzGdrEkH2&#10;8K7II6w1jHtjDjVjrekAa2+HU1hrGGpQqsWL+xJigvluaeIg7mYLC4Or9A4csbFGlMB4+wvDWgoH&#10;mJnsCwnTYa01DGsc2MraUsKLPh9qBzSMzuGXSJPOvDW6UMbGNdJ8t4FFM0xxCWOtvZHkAF9NRiQN&#10;3utzJ3KS9xMxtuESchZUdhOuzv9mrUmBRCqeXdVMNgzmuuSwF2NrUkjaVjy08+5eWWnKQKvTbRSi&#10;WCMeanhyYH4HTFnRG1p4mNmMrSmIR0rUwGa/jUoUa0ij1XdrCrpSFyy6XvHdmhSwxsOjGlvDeBR9&#10;t0YU1poUbnm6MZFAOLh3wNcNojRrcqSiWOMJwbglA7tyYUNkKmZyxKKxltvXeQcMDGvMpDnfRi6a&#10;meTTGWvDJRQZVr2cUXrVB/CrZGBXfOvkBpxXyQhN/Q4YGDsAgapaJe1gYE3u7tGasrvvl5s5A0Y2&#10;6plrYDAXnKCsNSl4Vh69KWc31gyXTIFS6le/S9CJHTBcckchzFOEWCVNClhDfqf2W8P8TI58FGtE&#10;qAxPDuxK85E8mZ7HtrJTBPZxsc8zOTAedZKQa6w1KbBK8EvMiTPKU3Y3skSzJqfiKNZgPDWTTUGc&#10;Uu9ULTGT65fcCBSYVTLqU3qkcOKosX1wybvgo/huDeMBmrqeylo7GHivRFjU2Bp25fpAhROzSoZL&#10;KCCmSioi6a6jA2tIqNWabFJI5kUqnYqZbBiFJXhNUtaaFIib8vCirDUsJSZdpHAkpVhDpmf228Cw&#10;RkjejG1Epdy7iZeY/TYw2hQj9jSsPLLS+KBEUMR3GxhtXrm+KWtNCpHMP8zrIfzWa5K6RWgVxQ4Y&#10;RSpjews+z2tyYP8wtiYFH52ZEqb/8N2aFJjJd+kdMbaG8UpB4xrDJaNLRRP4Ft0Ja8MlxPNTqe58&#10;BozENArElHUV1oZLaJNDKNpYa1KINST+xlrDEDvD5+YeMDJTrCH/MNYGlpcR3lbF2Eajyioh8mRO&#10;nIH5VTKVSfHLYS5lrd0ZGiIQaDe7e2qTZmlxERDfbWC84+K8KmvjlyD2ZXDGWsNYWdQPU9aGS1KV&#10;262ShuGV0JBUWWtSoNAFY1Mz2TAecFBaqTXZpEDnIXT45j1gFKtcn6kRrcbWpEATR3p8qu/WsCsl&#10;2ONgnJlrVKs8X6ayiVklzSU3TreENc/WRoDKdQqf3oxtYazjBBqFtQ6iYo10ARPBGOUqlIDcw6yS&#10;EaEm81rVviPrvzwFgpM8K6qxtYNxu3PrUF7Qqle5LlIr0sxkk8KN4DcxerFKPvSr0b0qa00K/zC2&#10;gREw4RHfjK1J4R++28AQlLhXo5Gj3uhYmw9w9hQWRujpbmo/UkG4FxeHKV1njLWBcZ+l/5yZySGF&#10;lM5Q8clRst5wKLmyC2srSiU4llzR80wuDGeZSnfG2nAJT5LcGI21gUVkY+oX0vu0vxu0hYdhrA0M&#10;xwSNtBnbcAn5KbwjGGsLI5FDnd2jaUXU/kp/WPHdhoJufDd1DxhVa/qbk6ZirA2X8JaftLbziTOF&#10;TFNhnMZyxtpwCeELVaUZcWmvEt7WlcL6A0YlU6rjmbEtKZBGp3QKI4llj8KUIv/uMepWgh5I1Q1z&#10;LQxrL56Sj9+N2nb/y0x+wKiNQS87Y+3/kYJZJbyT9o8kiI2XbawtKeTaIfYbe7mt4WC8zG0RxVHD&#10;KK13R0xx3N0fMCp/pFeR+G5DCrz+qM72iD/7R5JkgNLVWBtSwBqPaWZsA8OayuJlm/SP5P1TFbL/&#10;gJHVJMc2XIIbSk93M7aBIUHiScDM5HAJE/k0Jb3IPO8pwZe50PhUrJLxSy5fX8ovIX1nrMHKJmZO&#10;pkDDLmhrzXvAB4z2OarkGwH5sUbZLCP0/oChJI1Q5DyTK3d9cXa7sQ2XEMBTpfM4PWtsOAqcXIZL&#10;BkYjoieMZ8Y2pHBJyVhxdlODvX4k1mhEYLhkpKupFvVt9NfPhfnv1lyCMDT3fLG7Rymbap2Ql5nJ&#10;JoXoBu6mJsBzNa8Ihx9cVsSabFKgMNAFr9eMrWGEkNhwItJL4cz63ASseAA1PDkwrBGdMX7J6Fex&#10;xkyaNTkwrDGVZmwrYOVF8mXeOigwVVPChGDOrJIVsD4ppmeqOTwHhrXUWRKrZHSvWqjPo2CPLaUF&#10;jBKVaHfBCLX/qJaSC0uonYuAGVs7GFccNQT0YgdMxdU8bSk9F/qCHtuDI8C8ri+MUHvKGpuxDZc8&#10;MGfqEhEfrB+JNcJq5gyYUqioJ3k3MlwyMGbylgLbZ+aaYqhEItJNyXy3pqBIo9XbIs5STQnWyJwy&#10;q2RgjI1SQ2ZsK2Aln0HVleYJrH5kpPe8iYmZXAEreYd3897NE9haw+tS1poUqJTH0a1msmE87pJm&#10;YXbAClh5eoDyxCoZGNZyzzczOVzCOk539vP9bXSvfDdOHBFTgBjrA9AlkfxhNZMNwxpnt7LWpECc&#10;kRKz5v62ctlvbjjmHYeb0IyNPFbTGGRhjI0NYG5UK2BFUJqiJeK7LZeQRGK0oQQWZ2xJ6DMzOTBY&#10;mZwhs99WwAqVK8UHn6l+JNaYSXOaju6Vqwo3YTW25ZJcvNXYmhT41OgNTHRmdK8RweSx6XzirICV&#10;Uvqc3mKVDCzWUvJAWBsuQThDEwljrWFJ41ENNXAg63PzQiWZa2BIpWBltUqGS2BlF1MY3StPCBw4&#10;ZneP7hUJDPkgak02BWGNz6asNSlQHP+FZtx8t4ZhjT/mxFkBK6EgVVabv7s+N9ZYyua7rYCVFL0v&#10;8/7G7bytpSeXeVkhqlUw6kFQLMTs7oHxrgiVmfNtdK/UkKNonbLWFPQP1uaOA5WoLJLn6F65c/OU&#10;rL5bkwJBFhJHzfk2dVcjYH0qz3wKr/Kwck05ifNpOrDIq7hDC55cASt5hKr9MIX4anFlbA91E54y&#10;qhGqoT02YxsuIVxC1TEztiYFXQUI5emOjd1tmGsFrOSjqa5KFMhca3JNroCVroUpqHZeJQPju/FO&#10;rsY2XBL/wtQqoZ5cj+0bka3R0D9XwGorRS0MLsm9T6ySFbCyJlVNJXqw7NjybGGsLZfkSmvOt9G9&#10;svzZ3cbnmrKqxBM4AwyXDIyZtGNrUkDojwOrrDXMn6aje6VGJT1TlbXhEmqQfZuMa4SP9blRpbgq&#10;lQuLP5lmq2fvdQWsRGwxKHb3wLz3ugJW0mPQXRpr45fQV+B6NdHQ0b0yk2hzjWc+sP/GZqJqK2BN&#10;+Thnbf0SiEvdqKbYKjuAoj1qbMslrBp+pFglyyV4aupFbIq7ei6ZgqukKLkabXSfr42Tg5vIhxlb&#10;kwKewsvFlUf3+g9ja1JAJ/VMqYLzaTolXsOT3HLM2IZL6KR4V/7kymW/7SoZASteEJozM7aBcTdl&#10;C5jvNgJWwrzcjJS15RIbnRkB6/XJd1PMNTBE1USezHcbAWtq8KQ7z3mVDAyZMyXRzRkwAlZeMl31&#10;nufAeBOmY4ayNlwC/zhWnsqtZLHxAq1WyZBCMh8UT07JVyoTIY5W1ppLaMZICqhh5dW9aoXV6l45&#10;b1RGGrzYPAl15RnhfAasgDW9qUw9BUh4rPG6fjPWVsCKWFZVFGEpjTW2jsnto0T8wNgBpkryByys&#10;oG75H7pXApTqZWVhSco0VS1xVmdsSccx94CFEYtA0CVWyepe2TXIkARzLSxnvtrdq3tFwPqj7jgL&#10;I2+XC5wZ23AJS1JlytMwrj8AUQ/nma/u9Ubug1JFfMDylG9OnBWwkg+Scp/nE+cDxiXTZIDy2rBT&#10;QpFQtSYHhmv+Zd46Xqt7vZCCblRIHzBC36RXnlfJawWsnDhkKZ1n8gOGciai6iMrkyRXM4l6jMCy&#10;staw5IQnCV1Yay7BU4iizoytYbzQ8iAm4iWku83YiEYbnlwYXtBXhP5ibOOXJNJuVBGkDtaPxMOL&#10;wsFYa1JIyjt3YTOTDeO1j1u+Glv7JXjmLoZHNKbHlgiGUY/h0RWMJeJieAvjHmCtNSlgjWioYC50&#10;3vUjoRK+t9kBo3u9ktmkXvtI711rLjrzGt1rivZBy2KVDMzP5OpeweUidjwDeDiesUVPZNbkCFip&#10;HZy1bKwNl+Q3mngJOu/6kcklV9GZhTEj7t30NQJWiuCnbKgZ23BJnBnjT1J4ZMZGxwjzAr0w3rsJ&#10;2gqdOcHusUZMwdxxFqbf8jnPxtqdirTiJrww9CVkSao12aTAsUGKmtoBDYs11fwY3WmPjSq2tO4R&#10;q2RgnAFE6A1zjYCVzFZVBOA1KIw5QSMa3hoatiiDYUbWKJShnBzmLB35arLrlQs0KCS2zKJx70b0&#10;SszRceSgbkx9JM5nn2TEq6nYqmhkUAijLyrZGh+wvtmTvhimOuOidITrNdJVAoz0kTILpLnnH0bW&#10;JEKDMSQ6xlijyBcldmc4ZPSuRIDckT0oFgj/GGOjW6XhIqloZmgD0xJs0rFrhSQPLU2ozw7CwOAQ&#10;Fr/Z1qNbvXJty1u8sLYkAh2Y8Nbr3n4F1I+wRFlrWCq50MtTbOzRrV6vhNhNuiJZGPUBsMYdVcgT&#10;UIUXDHcEX8scogPDmpOE4g+MNRhCkf/A/pOEqplsSsCxY5eKB0z2Zf1IrHHWG0JeuSsX59TqE2ty&#10;qOQtd1Vja7+Crf2+NQhrDWNsGZxYk6Nb5bJBXNKskoH9g7XhEnIqlSSUljz73TjcDE+u3BXx0VN9&#10;t4H5VTK61VSDV8n/JH3s2OSaHN2qfi4lvLHWuGyYHbD1WtHIJlvuvCYH9g8zOVySTAnFkx9yV8vK&#10;o1tF6EGzKbO7B8b5xpXI7O6Vu/LuqYqk8Mgz341HPtOig04SBeP5nncBNbaG4SlwBphVMrpVKpri&#10;JRtPYWBYex8dZzd5dKukqhBMM2tyYDnwVelhHlB6JilmRyKI2AEDS0ofMjLByit3JXLtgtcDw1rk&#10;7MZakwIzSV6xCVys3JULmCrRzo/qmfzBwVD+5MBYJe9YjlglwyU4QdCy+W4Nw5q8lI5uFQePA1Wt&#10;kvVLCF6bB8zXyl2JZl5UKGFgMJfkktGtUg4eOZCayeUSG7gY3SrSQooSmZkcGN4rO8Cw8uhW/Wk6&#10;sHjmhL3FfhvdamrbPFTAaWD/YK0djDBJenSfz+5RyXoPb3Sr6VxyN4WyCBYVKWDNJX5yEy0YvjLx&#10;HDW2hv2DtSYFrPEjlbWGeS9oyrz6UPnA2N3EFMw9YOWuvPI5v2Rg/7AmmxS4vxFQE0J9atvX5461&#10;KDbOZ8DoVmlr/46dnnfAwLDGiWNuHSt3fd8WDU8OjFUS99WMbfyS901YWWvYe02aNFPSc+sD8N3S&#10;0UtwycBiTRW3Qc8/1vBLTMLuwvhuLGW1SpoUiAWxb9TYGub32+hWiXPx8q+sLZfYyPzoVnGdiI4Z&#10;5hoYXhBhLjWTfVkhPgmVqLE1zN8DRrdKqIBCbGZJDpV8IVtVLtfIVhOvVd7koAgqU/7F+AkjdqWZ&#10;Gvc3MbJBEZvno5lLwIhWSdWOK3PmyEFhjJEZjhzNKpPBvcgYa/bxGo+RrD6YfPUQMCiMcVNU36zp&#10;gH4ZqiMUL4fFdBwZDwp5CfIfwSp9gFVRG6JgY4xyeCZxEP1awWjNy8uU+WaNogQt0Ww1jc0FvKYQ&#10;TTDGGvUP09hcADMS3zLGGsWVjbd0s89GrMrSD++c99mgUtYys3/2fEbiChGo+hroyepL3/ICoA7Q&#10;kaoSsHAvN4NCdM3I1DQ2F9BNJSgxjY26UYvxajLiKZdWE0KzKtUoY1EICXltMqfn6FS/oSulWxwU&#10;5abSUtoskOYCWrw9TSlSdAQ1H4hUOWSUseYCisQg7zbfrFEYu6WQilj6zQXoyr6Ux/MhbYWu1EvD&#10;SFuJBac8gFiNwyB8NFVl+HoZaev35Xo1yp8PWJpFqlQpcE0HNBuB6s6D+4BRMNgpoMH11eSLXlUm&#10;GPkB47wgrCvWJLimhDsZ++ak+YBRxBcPRmxucE0ld8S0N1Gl5APGDfaVWTluAnDtWJCcpYptf8Aw&#10;h8/kRtfEQPBNqWkx17A0u1X3enBNDXeitMaz+4ARoSLVSnhb4JpSUIGqkOQHTDeUANf0wNlBqyW1&#10;7xqWZu5PU1/gehm1amq+GLnAB4z25fRWFHELcM0q9DxXr6UfMAJHT2prmo2welVuKUaegLkmI05w&#10;TmNnrlmFJqiqWDrmGvYv5ppVCLCoru6YaxiF+GEHN7pmFTo9EGU0K3MFsrz7qIol/MyhB6Qsxtf7&#10;gJEoR008dSKs1hXFrGnkgrkmI0IlJBM4c80qNz+6hqUUgtJ78DOHHiiVaFK1PmApMspzq9l3q1ul&#10;bAmTcvSM8MpHJeuXyipXce9NETDMNRnhqpDEKSRW4JoeuN3+fIsw9geMx1beSNRpvupVIpTUrTeT&#10;OawCYRLMUN+u6SHNrSnAYMw1jJXJTlAnwihYaWcR19uYazJKSXJux2p0zSppJ2/qavLtBpZyOqbA&#10;B7ihh2+SOtxSGRhj+5GTOfRA+qepQMyvHBjcQKtSNZnNKvi06h6JuYFRRIw2SsbcSFlRUnJJMEtl&#10;YbS45natzA09YM4ohHjkGFg8HJOPAK5ZhQPhzk1GbISFUYhblR/D3NAD38Dtu4WlorYRQGFu6IGl&#10;YqSbnzBe9r+MAgrc0AOJeqZgxCcM8Tg1+tVSGXpI03Z1WR4dLHVd9LcbekAUZh4/GN3A/sFc0wOR&#10;OqO4wlqjaCxCqWs3l80O+GGmBBnWGkW2NmXslbWRtFLh0TkqgyLJki+gztaRtCKpN2UVIvWvwFuS&#10;LMlrMKtyJK3U2HSrZFD/Yq0JJeVI1Dk+Qlh6yxOgUrfykbSmR7xQODKTw0J3zhDzuJ/HzPoCXESc&#10;0zCoHI8PuUqaTSAFUxAmPm/9RqRkd4qqqlXSrPCTZnXm2BkhLKoYdoDbb80KP7htypcdISyqGJ68&#10;3NiaFWgZbhIKmclGEWelp6Ea20haeQU0ZfGul0FR3o4uZMpxHkmrtzZckkvBzY2tvRO9JkcIy0wy&#10;NsVcI2n9prS/Ok4HxUzSgV2tkpG0Enp2ntCg8NeIq7ixNZdQuMm5eSOEpR03SUSKJ6eCa9jVzeRw&#10;CcUwHoQFReB5lLBc+42agB3QDMQqIUXKWWsuwTXErRcO8whhES8TjnfWmhWoNWQeexhbo/6BlUfS&#10;qq0NChlyHlLMdxtJK5E9x1yD4uzGL1EzOZJW/d0GhaIVVlA8uZJWGrqpHTAo/EkuLG5s7WEgTTU6&#10;WO4LjfoXa80lnIqOJ1c/i5+AhEStkmEFbW1QUDI3W2WtWSGyDrW7RwiLX/JFNQJlbbiEYLrygkYI&#10;+97dzjNfSateJcsltC8zb+IR/pVnyBOP0Z58oKKfVV0ewbWHoXfAoPDLaWaivttHBdcwkDgDBsVp&#10;eud13aySlbQS4VQhmkFRz5aSFW5szQr0lneewupn6Wqr6uLx3ZpL4HJ3dg8K1xkRhKjXi7VmBVay&#10;e+UcFNYIHCrmGknrnZPDrZJmIH4y381Zay5JdVpnrVEokSnMpvzJUcL63T1ckiaP/0fa2e3KkhvZ&#10;+VUa5wV0Mit/qoTpufD1XPrCvmy1hdEAsiRIbVv20/uLSgYrY2XV2VwYQcDpHZUkg+RiMBiLP2Nr&#10;nLqp9blaHxhvJZXhK9ddrVCCQ3NASRVnKHgramR0122tw3U7r4yYcXjmdKy0c7wkni8bsiVlD+3E&#10;s+2cmhmq29mWjJdWUrHXgr2EQ6WdbckwJst+WLwg7OtYaWdbMjzjlA2xTmlnqzBsS8o+2gj1xuW0&#10;AyuqcoPrsJ0sqXg4hU0kYy15tgrDUbVy7ys7YtkZMFRa2d6KhmPzW0nFEc3nNYgDLVn2txLEHnnm&#10;lB1eZ28G+8NCYMgqlw2uxD1G7imitGJLjNKKLaElx5ixcvErsSAs81jHFbMQzNgQEVc21LJXgm08&#10;Y215tiZsSuDBiREnr2yOpXacwx6r3dmcDFMCZXcsr3UBlLHSzuaEq8bHNrOVq19xDNnLMDQNlJ2u&#10;+9jr8nFO6bSAACPcsDa09C4bZBk6YyGTkorS2Ng00pJsnTtpORqirKkwJxGPGDDMwPBUWtw7OuLk&#10;1VQRM+QNraHSzoYBJmEoiAHTftIxjirERXBfm0rYtFO6UQe2puKdCjyTsX4r1mQwrIDzf9KRCfUx&#10;xuoTkSvp4rLArx1YTUU4Ymh0E9k5lUYMYyT2VBNNbCKMgTPSbWdTEkGlsaqVVLzoFlfLj5RWjMKg&#10;/8qC7dQgMd/EufSR0s6eSfB2Yy1ZU42u89mQctJy1H+tqVgvcpxrqN/qptjB9SJxhJOOAJRlx9Bw&#10;K5tbR2O92LdSGnt4htbCzNWndBjXITa/piI+PzZzE8g5FRYb0IYGQEmFhY6bX0cgWTa2RtUGDqvR&#10;a8X+sJmdY/BDpZ0tCfcVDe3TZoCdWoQDhzue2sBoK7taR/k3GLdzYRsjYGhuK/e+xuaGkUU+NNG5&#10;sPnBhD9Us7NFgA8em7bL9tk4dTZEPRA0PeuImzxktEoqtolyqdhIzcpu1sc2dMEsw/psRWKv9Fif&#10;lS2wsftm5L7GcJJODRKnQocCMxzuPiVjlA/dHURp52TMM7FxdgD85QLX2LYxctqb0s7GB9PDNVxD&#10;pRV7wGmWkYN/lHZOxq2LQ08ukuxsD3iffOgwniTb8P6HKFP2pp/6jS0b3MU94myVZESc4mq2kX47&#10;W4SZxezIrTDU7ZwMW8fesaHSzoaE47JjW9yJ2J2ahKVGvGg7ULeyh5U9G+vI0flYKJ9Lg3gYWiVC&#10;HJ+SsUPhPrS+r8l4uG8ZohXZeHouDUwOnSupyfArhp6koknORmEmMjNyn5Uk41Tp0Ol5kp2NAscu&#10;2Eo0MgJKsjivPBS+4/D1qSW5SoZHQoZKOyfjLmgOuQ1h8mxL2KITfMXAUqpsel2Od0VGRsDZlrDX&#10;gKl7qLRzMowyMBmq29ko3Db8qLHSzsniJnQWfCN1OxuF253SxlqyJON5kpHbARiWZ6OA4eI20JGW&#10;rMkeUOtDXnLZvEppOG5DpZ1N0I3HGcb6rWxejV0bQ8eI2Z18Hjjbto/ZybJ5lbubuGh/qG5nE4QP&#10;xKvqIygpm1ch7HgjZKi0aoKIzQ+NgLJ5lUslB32ukgwOP85GDYyAsnk1YnBDXABhn1O/EagaOw0H&#10;mE7JeKr3NjgCzsm4+2N0BJyNwuidBAzTczJ25W6PsZY8GwVet2N/6RBKzsnY7MHhmpF+K5tXufuV&#10;+9JGSivJ4oqMIfKZmOKp3zj2zfPAQ6Wdk+EEzWOhi7J5laE9dItuBHRPSk53oudD/VY2rxKYZ0E7&#10;VLezLeFuzrEN7cRmT0qywmEn9lBp52QE4Qa917J5lUjt2H0EBKxPSnJH83cOrQ7YkrLlNaiRsRBv&#10;SUYDwdAOlXY2Cg9sydDuYTY4neqGeeWg3kjVzjaBY/A8lDDUbedkyw6NPFTY2SQ8uMF3HgrMlB2v&#10;PJk18oI9Hs/ZKSEIx60VQ/gv6bjaZ+gkIcveU+tDk3DuZORcZk0X0YuhqbTuXOUsKe/ujnRbScdx&#10;4bE4UN25ips2RpeyNjm1CRe+DPkkdePqjSg0o2ZgEVDSDdKJeMUnDYfvtA1v+pSOEOjQuN7OrgWF&#10;zUNvO1LYOd22QdQNjOu6a5U5m5DaUDOercg8toWLSeLUHOx9jM0oQ4Wd0+3bNGREyk5X/DVioENe&#10;a00H9oc6rex0xc17cF3LSNVqOh4IHBrXdc8qzcglNkOlFesTsaMRjNQ9qwtPiOHIDwy1km5jbTNU&#10;2NkYsGKk24YwUre6siQdKqx4FUZh53SyGP3dL7//9//xb//47V//5Zff//In/uN38V+//vMvTcZ/&#10;/fTLX/7952/fv8UPf/vrP37658/ffv3rX/7yj//47Y//jdno/77+/O/fv5GcLEnVsvlRYrr3nHiy&#10;EuM9nhPPVmJ67Zz4ZiWmNc+JFysxJvaceLUSYzLPiTcrMSbwnHi3EmPSzonvVmL8o3Pih5U4KOZz&#10;av62MKYg81AWdG4p3cNZsLoluYe0YFxLcg9rQaGW5B7aghMtyT28BctZknuIC96yJPcwF0xkSe6h&#10;LrjFc3L+dlAXbGFJ7qEu6L+S3ENd8HkluYe6IOhKcg91wbiV5B7qgnkryT3UBSdWknuoC5KrJPdQ&#10;F6xVSe6hLmioc3L+dlAXdFRJ7qEu+KWS3ENdEEYluYe6oHJKcg91QemU5B7qgmwpyT3UxY0hJbmH&#10;urgCpCT3UBd3epTkHuqCsDgn528HdUFclOQe6oJSKMk91AW1UJJ7qAuuoCT3UBdR/JLcQ12E5Uty&#10;D3URni/JPdRF4Lwk91AXtz+U5B7qIrR9Ts7fDuoixF2Se6iL4HNJ7qEugtAluYe6iCqX5B7qIt5b&#10;knuoiwBuSe6hLiKyJbmHurhWoCT3UBdR05LcQ12EQc/J+dtBXcRDS3IPdRGoLMk91EXksST3UBex&#10;xJLcQ11EB0tyD3UR7yvJPdRF5K8k91AXsbyS3ENdRNlKcg91ETY7J+dvB3URPyvJPdRFYKsk91AX&#10;oaqS3ENdHLMuyT3UxbnpktxDXRyELsk91MV56JLcQ90uqONvq98FdZxgdpLHYeKz8vxtJRfUcVrY&#10;Si6o49CwlVxQx3leK7mgjvdqrOSCOk7cWskFdRyhtZIL6jgTayUX1HHI1UouqOPUqpM8jp2eUcff&#10;VnJBHedKreSCOg6KWskFdRz8tJIL6jjIaSUX1HEw00ouqOOkpZVcUMfRSSu5oI6zkFZyQR2HG53k&#10;z+OJZ9iFwMtAgBdHEL0MBHpxqtDLQMAXBwW9DAR+cfbPy0AAGMf5vAwEgnFEz8tAQMjZGDMDgWEc&#10;pPM0ECCyL8nL4EJY2IyFIpETbFYVLqQFAi8DRSI8hpeBIhEmw8tAkQiX4WWgSITN8DJQJMJneBko&#10;EmE0vAwUiXAaVgZKYsQ5Ky8DRSK8hpeB2kSYDS8DRSLchpeBIhF2w8tAkQi/4WWgSITh8DJQJMJx&#10;eBkoEmE5vAwUifAcVgZKbMSBGy8DRSJch5eBIhG2w8tAkQjf4WWgSITx8DJQJMJ5eBkoEmE9vAwU&#10;ifAeXgaKRJgPLwNFItyHlYGSHXHKw8tAkQj/4WWgSIQB8TJQJMKBeBkoEmFBvAwUifAgXgaKRJgQ&#10;LwNFIlyIl4EiETbEy0CRCB9iZaAECDvHzAwUiXAingaKRFgRLwNFIryIl4EiEWbEy0CRCDfiZaBI&#10;hB3xMlAkwo94GSgSYUi8DBSJcCRWBkqKxCZzLwNFIjyJl4EiEabEy0CRCFfiZaBIhC3xMlAkwpd4&#10;GSgSYUy8DBSJcCZeBopEWBMvA0UivImVgRIl3NhlZqBIhDvxNFAkwp54GSgS4U+8DBSJMCheBopE&#10;OBQvA0UiLIqXgSIRHsXLQJFoMie8Z1ij0CGwNFDyhFeEzQwUiSZ/wh26UgWTQeE9Ds3ARCKkSQnl&#10;c4Ok2QaKRJNH4SEM1cBEYlwnWsLCJpfCs5+agWkT49LPqoGJRCVUuBzE64W4mrNoYHIq3JevGZg2&#10;Me7PrBqYSIwbMWsGJhLjjsuagWkT49rKmoGJxLiJsmZg2sS4XLJmYCIx7ousGXhI5GKamkEIHKPK&#10;dVCagTc78zy0ZuAhkeesNQMPiVw2rhl4SOTok2bgIXGOqxLP3RgCrxcEidxlZWYgSJxNjoVj81oF&#10;E4nKsfDEvFeFuBSwNKLJsXCNrGZgIlGPhnChpFkFRaLJsfAIilbBRKIeEJlNjoX7qlQDE4l6SGQ2&#10;ORZeSFMNTCQqx8JzBF43Xo6KmBwLN/NJFUyOhZedNAMTiZcDIybHMl+OjJgcC7d+aBVMm3g5NmJy&#10;LPPl4IjJscyXoyMmx8Ltq9IGJscy6/GREFgTix4gmU2OZdYjJCHwNFCbaHIsPNKrjWjaRD1IMpsc&#10;C8+kqwamTdTDJJybNhtRbaLJsczKsYTA6kY9UsIdQmYGahNNjoV3OqUXTI6F6yQ0A9NP1KMls8mx&#10;cPekamDaRD1eMpscy6wHTELg4UCRaHIss3IsIbA00GMms8mxcKeO9ILJsfAmj2Zg2kQ9bMJLOGYb&#10;qE00OZZZD5yEwOsFtYkmx8KNZ9qIJhL12MlsciyzciwhsNpAj57MJscy6+GTEHgaKBJNjmXWAygh&#10;8DRQJJocC5fDCQ5MjoU7XjUDc3bWgyhcm2y2gdpEk2Ph0napgsmxzHocJQRWN+qBlNnkWHiTSKtg&#10;2kQ9lDKbHMusx1JC4LWBItHkWLidUtvARKIeTplNjmVWjiUEVhsoxzKbHMscD9iVKI7JsXDBoWZg&#10;2kTlWGbznMqsHEsIvEZUm2hyLFztrG1gzs7KsXCbqVkFnZ3NEyuzciwhsBpRORYuKTczUCSaHAsP&#10;FEovmCdXZuVYQuC1ga5YzNMr3BmtVTBtonIsPFZhVkFtonmGhcdatArm7KwcC7fhWVXggd2qQQic&#10;brwpxxICLwNBIu8gmxnI7Hwzz7Fwoai2gWcTuV5RM/CQeFOOJQReIwoSbybHcov3n85TWwg8DcRP&#10;vJnnWHhnVTQwOZabciwhsKqgHAvPEZsZKBJNjuWmF3CFwKuCItE8x8Jd6doLJhKVY+G5A7MKikST&#10;Y7kpxxICqxGVY+H+SDMDmZ1vJsdyU44lBF4VFInmORaerREcmBwLj5trBqZNVI7lZp5j4RJg1cBE&#10;onIsN5NjuSnHEgKrG5VjuZkcy005lhB4GujsbHIs3BArvWByLNwwqxmYNlE5Fm61N9tAbaLJsXBB&#10;tFbBRKJyLDeTY+HlGNXARKJyLDzH5DWiciw3k2PhKnCpgsmxcC24ZuCtWLjFXDMwkagcC+8ymI2o&#10;SDTPsdyUYwmBZQ+UY+FVUjMDRaLJsfCeo/SCybHclGMJgdUGyrHwrrqZgSLRPMfCOyzaBiYS9Uqv&#10;m8mx3JRjCYHXiGoTTY7lphxLCDwNFIkmx3JTjiUElgbKsfCglZmB2kSTY7npFV8h8KqgSDQ5lpte&#10;8xUCTwO1iSbHwn3tMpjMcyw35VhC4FVBkWhyLDflWEJgaaAcy83kWHiHQRrR5FhuyrGEwKuCItHk&#10;WG7KsYTA00CRaHIsN+VYQuBpoGtnk2O5KccSAksD5Vh4aMbMQNfOJsfCqw2CRPMcy005lhB4baBI&#10;NDkWHtDSKphIVI6FV3vMKqhNNDmWm55jCYHXiGoTTY7lphxLCCwN9BwLrx2aGSgSTY7lphxLCLwq&#10;KBJNjoVnUQWJ5h1hN+VYQuBVQZFociw8ga1VMJGoHMvN5Fh4TLhqEAKnDRblWELgZSBIXEyOZdFz&#10;LCHwNBAk8pqMmYEgkceYzAxkduYVUjMDQeJiciy8gaY48JDIw7WagTc782CxZGByLItyLCGwcKAc&#10;y2JyLLyaplUwkagcC++FmlVQJJocy6IcSwi8RlQkmhzLoudYQuBpoEg0OZZFOZYQWBroOZbF5FgW&#10;5VhC4GmgSDQ5Ft42FCibHMuiHEsIvCqoTTQ5lkU5lhB4GqhNNDkWng7XRjRtonIsPDDqVUE5Fh6c&#10;NjPQ2dnkWHhzTtrA5Fh4a1AzMG2iciyLybEseo4lBBaQlGNZzLvCeO5b28C0icqx8JyrVwXlWHg1&#10;1cxA1s68MWpmoEg0OZZFOZYQWN2oHMti3hW2KMcSAk8DtYkmx7IoxxICTwNFosmxLJenUkyOZVGO&#10;JQRWFZRjWUyOhadnZTSaHAsvnmsGJhKVY1nMcyyLciwh8BpRkWhyLIs+nRICTwNFosmxLHqOJQSW&#10;BsqxLCbHsijHEgJPA0WiybHw/qwg0eRYeJxXMzBnZ+VYeFbebANFosmxLMqxhMDrBUWiybEs+qRK&#10;CCwNlGNZTI5lUY4lBJ4GikSTY1mUYwmBp4Ei0eRYFuVYQuBpoEg0OZZFOZYQeBooEk2OhdevZTib&#10;HMuiHEsIrCroOZbF5FgW5VhC4GmgNtHkWBY9xxICTwON4pjnWBblWELgaaBRHJNjWZRjCYGngSLR&#10;5FgW5VhCYGmgHMticiyLnmMJgaeBItHkWBa9KywEngaKRJNjWZRjCYGngSLR5FgW5VhC4GmgSDQ5&#10;llU5lhA4GqzKsYTAy0Bm59XkWFblWELgaSCz82pyLKueYwmBp4HMzqvJsaxQKuUYSgg8DWR2Xs1z&#10;LKtyLCGwNFCOZTU5llU5lhB4GigSTY5lVY4lBJ4GikSTY1n1rrAQeBooEk2OZdVzLCHwNFAkmhzL&#10;qudYQmBpoBzLanIsq3IsIfA0UCSaHMuqd4WFwNNAkWhyLKtyLCHwNFAkmhzLqhxLCDwNFIkmx7Iq&#10;xxICSwPlWFaTY1mVYwmBp4Ei0eRYVuVYQuBpoEg07wpblWMJgaeBItHkWFblWELgaaBINM+xrMqx&#10;hMDSQDmW1eRYVj3HEgJPA0WiybGsyrGEwNNAkWhyLKtyLCHwNFAkmhzLqhxLCDwNFIkmx7IqxxIC&#10;SwPlWFaTY1mVYwmBp4Ei0eRYVuVYQuBpoEg0OZZVOZYQeBooEk2OZVWOJQSeBopEk2NZlWMJgaWB&#10;ciyrybGsyrGEwNNAkWhyLKtyLCHwNFAkmudYVuVYQuBpoEg0OZZVOZYQeBooEk2OZVWOJQSWBsqx&#10;rCbHsirHEgJPA0WiybGsyrGEwNNAkWhyLKtyLCHwNFAkmhzLqhxLCDwNFIkmx7IqxxICSwPlWFaT&#10;Y1mVYwmBp4Ei0eRYVj3HEgJPA0WiybGseo4lBJ4GikSTY1n1rrAQeBooEk2OZdW7wkJgaaAcy2py&#10;LKtyLCHwNFAkmhzLqudYQuBpoEg0OZZVz7GEwNNAkWhyLKu+xxICTwNFosmxrHqOJQSOBptyLCHw&#10;MpD9iZvJsWz6HksIPA2E7dtMjmXTu8JC4GkgbN9mciyb3hUWAk8D4Vg2k2PZ9BxLCDwNhO3bTI5l&#10;U44lBJYGyrFsJsey6TmWEHgaKBJNjmXTcywh8DRQJJocy6bnWELgaaBINDmWTc+xhMDTQJFociyb&#10;ciwhsDRQjmUzOZZNz7GEwNNAkWhyLJueYwmBp4Ei0eRYNr0rLASeBopEk2PZ9K6wEHgaKBJNjmVT&#10;jiUElgbKsWwmx7JBqRTyPgSeBopEk2PZ9BxLCDwNFIkmx7LpOZYQeBooEk2OZdNzLCHwNFAkmhzL&#10;phxLCCwNlGPZTI5l07vCQuBpoEg0OZZNz7GEwNNAkWhyLJu+xxICTwNFosmxbHpXWAg8DRSJJsey&#10;KccSAksD5Vg2k2PZ9BxLCDwNFIkmx7LpOZYQeBooEk2OZdO7wkLgaaBINDmWTe8KC4GngSLR5Fg2&#10;5VhCYGmgHMtmciwblEqdnU2OZVOOJQReFSSKs5kcy6YcSwg8DSSKs5kcy6YcSwg8DSSKs5kcy6Yc&#10;SwgsDZRj2UyOZVOOJQSeBopEk2PZlGMJgaeBItHkWDblWELgaaBINDmWTTmWEHgaKBJNjmVTjiUE&#10;lgbKsWwmx7IpxxICTwNFosmxbMqxhMDTQJFociybciwh8DRQJJocy6YcSwg8DRSJJseyKccSAksD&#10;5Vg2k2PZlGMJgaeBItHkWDblWELgaaBINDmWTTmWEHgaKBJNjmVTjiUEngaKRJNj2ZRjCYGjwa4c&#10;Swi8DIRj2U2OZVeOJQSeBrJi2U2OZVeOJQSeBrJi2U2OZVeOJQSeBrJi2U2OZVeOJQSeBrJi2U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de7wkLgaaBINDmWHUql8Ewh8DRQJJocyw6lIhqYSFSOZTc5ll05lhBYbaAc&#10;y25yLDuUSm0Dk2PZlWMJgVcFiSfuJseyK8cSAk8DRaLJsezKsYTA00CRaHIsu3IsIbA0UI5lNzmW&#10;XTmWEHgaKBJNjmVXjiUEngaKRJNj2ZVjCYGngSLR5Fh25VhC4GmgSDQ5ll05lhBYGijHspscy64c&#10;Swg8DRSJJseyK8cSAk8DRaLJsezKsYTA00CRaHIsu3IsIfA0UCSaHMuuHEsIHA3uyrGEwMtAOJa7&#10;ybHclWMJgaeB+Il3k2O5K8cSAk8D8RPvJsdyV44lBJ4G4ifeTY7lrhxLCDwNZMVyNz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K8cSAk8DRaLJsdyVYwmBp4Ei0eRY7sqxhMDTQJFocix35VhCYGmgHMvd5Fju&#10;yrGEwNNAkWhyLHflWELgaaBINDmWu3IsIfA0UCSaHMtdOZYQeBooEk2O5a4cSwgsDZRjuZscy105&#10;lhB4GigSTY7lDqVSWJ4QeBooEk2O5Q6lIhqYSFSO5W5yLHcoFdHARKJyLHeTY7krxxICqxeUY7mb&#10;HMsdSqW2gcmx3JVjCYFXBUWiybHclWMJgaeBItHkWO7KsYTA00CRaHIsd+VYQmBpoBzL3eRY7sqx&#10;hMDTQJFocix35VhC4GmgSDQ5lrtyLCHwNFAkmhzLXTmWEHgaKBJNjuWuHEsIHA0eyrGEwMtAOJaH&#10;ybE8lGMJgaeBzM4Pk2N5KMcSAk8DmZ0fJsfyUI4lBJ4G4ic+TI7loRxLCDwNxE98mB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jgbTdyVZnhIzC6FZ&#10;yMJj/EggcHxKTC3ENJKFh0gSCCSfElMLMY9k4aGSBALLp8TUQiZrsvCQSQKB5lNiaiETNlm46FTi&#10;ZfpuMi8kuKDT5F7I4oJOk30hiws6Tf6FLC7oNBkYsrig0+RgyOKCTpOFIYsLOk0ehiwu6DSZGLK4&#10;oNPkYqbvSsY8Jd4YUTqGLFzbqYQMWXheJQku6DQ5GbK4oNNkZcjigk6TlyGLCzpNZoYsLug0uRmy&#10;uKDTZGfI4oJOk5+ZvitB85R46FSKhixcdCpJQxYuOmFliq9KFu7MrkQNWXjrHhJc0GlyNWRxQafJ&#10;1pDFBZ0mX0MWF3SajA1ZXNBpcjbTdyVtnhIPnUrbkIWLTiVuyMJFJ0yNoNPkbijzYjtN9oYsLug0&#10;+RuyuKDTZHDI4oJOk8Mhiws6TRaHLC7oNHmc6bsSOU+Jh06lcsjCRaeSOWThohP2RtBp8jmUeUGn&#10;yeiQxQWdJqdDFhd0mqwOWVzQafI6ZHFBp8nskMUFnSa3M31Xcucp8dCp9A5ZuOhUgocsXHTC6Ag6&#10;TY6HMi/oNFkesrig0+R5yOKCTpPpIYsLOk2uhywu6DTZHrK4oNPke6bvSvg8JR46lfIhCxedSvqQ&#10;hYtOvb6MLFy/U4kfsnD9Tr3CjCzciJKSP2ThxdxJcEGnyf+QxQWdJgNEFhd0mhzQ9F1JoKfEQ6fS&#10;QGTholOJILJw0anHbcjCRaeSQWTholOP3JCFi04lhMjCRadSQmThxjuVFCILjxUiwQWdJi80fVdi&#10;6Cnx0KnUEFm46FRyiCxcdCo9RBYuOuGDxDkwGSLKvMzsJkdEFpeZ3WSJyOJiO02eiCwuttNkisji&#10;gk6XKyJ+Lz0SEgudhF0vWZjoJDZ2ycJEJwGMSxYmOlllXrIwbSdLgUsWpu3EX7tkYdpOJtVLFqbt&#10;xPJdsjBtJ/C8ZGFyRdOFKwqJh84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yUmL3/3y&#10;+1//+Zd/+8dv//ovv/z+73/89bef/vzztz9/++m3n7/99u2nv//87e/ffvrDz9/+EGl++f3ffvnt&#10;T+3b+M+f/s/P3+Zt4V00Ou1P8d/TvBJPjU//51//9x//61+fiX776Z8/f5uWG4e4jwrxERfGZljq&#10;9eWf/1JTzLwRfUQH543dEz38nt/lv39rJcy8xHOEAuP7pW+Szu9+/fNf//HHZ0VeZba06zLPjTie&#10;1xucUPbV68tf/9cf/uPX//LH/1d0XNGxbXQk3bIdd/nQUodK67StbRcNP3PN7jPb18/sqmwWfUbf&#10;2ysMUcp6W/LCdXAN6aSd+V/ro9YYPMzc9j7y8xos19GF7WdSNB+Dn3kvpIfnBkouad9kzT64w6KR&#10;NXV6Aq7XOXDQAvn8bNaZ5m5r21PaV9bbmgG7d6293FmAJgJvG4rnSBio84OO7Gnf9PO69krdbtvh&#10;73XFPqKr9uwP8Lkt261FOOZ1pmszwP3CZ6K8QW9bbnkBICnw/TJFfpf/9u/XqW2KjO/nbvzzu8/a&#10;cQlXvDQSxAqgomEz7v1Srlb0KJIrlzAYmQwMFgRzBczUiMAZ5dsrntmkXIYwNYKOX/fl5Uh92ZcP&#10;4N7C/STl7uwyMjhZvvZhdf2VAf5SKtOGEf26WN4ZaxER2ndrp/R6fbhjo8XRgO7K/8pwxQ7ubS/H&#10;MabSeH5dbmyNX9o+U9Jigp6wz4JhPrY4yHF0HsCuvQCrgWL954+GIkHSwMTG1twZRZnYvZx08rv8&#10;N79f2Jx8thlZv/yu1rOn2vJEOKUwQTyn+VfN1tvWW3yhxaVN6cvGooWOpysJv+xLKBJKTn3DAkrW&#10;vPzb4k7zGvCUJudVnEZ78TOWKCebWsuse6vtNHFIOU3QNr+e4sjv8t/8fqaU1BFw9Qk3v6ulZSps&#10;d6Nq53VbWsiutynL0Hx1jJ9p01ozvM7ccc/PzPLZj7Ws+leWzMPdveSdNpWsabRuLfapveb6Uozp&#10;sDc5zf9a333dm9OD8ZaGiKdyj4mhZ007pjc3r/u6Hmud08/Us7kpr5+HbAKBcrLOPnqT9Q1tumLM&#10;bsVC4mw9dT2GLubltWr4us5zNGHPOtO+KvXg564YA7h2xm2iGdIq7KnYpc6JtNbDt4l5KxF8TpXf&#10;5b/5/Yzh6C1LS+ViIr97i6NbDI2DPKS7LkC53VDjWGTwM+buOS/2it9o8t4jG1bh/dh8XzKOUQtu&#10;gv5M+8p62fNkZPyMQ1Fs/G3tG5VPP1/a9H3J65qbCk5pXyWv99fc80YxrH6fIWLUprWuZWWrZ+9g&#10;g3qqkd6MaeAdZjLfWlqWwnM7LUhKd+GnVht/Q9QnZB5UkSngxqhom7NwtKnmE8aDbUqd+sx339px&#10;6lebMj46UDA+R9z29PNt634Ens5rU8PXY5NK5vtXLJVYYdTZ5YaR7b47NyIdjPSrZJyq7hoxS70Y&#10;1oGSqXE7z0fJmfaV9RnBb35mhdNbrP882NozE3DaI+zxEcp5lYwr1pczb35mn1SfUXuTjJU8R9/2&#10;kpk5qqmbaW1gcxhZvDT9OfyOnjr7arDkOdbBmfXTHp/XaNhKfOn8OSHUmwR3INzeQ7E71saZa2Mp&#10;miVfwTthBPrQ5k0P8Zww/qwZs+QcdGN1hiLB4cy0OKMV2wgevZ+vw32iSXpnnG1OtR31r2ZJ2G+2&#10;9Z7aY91ezC+7lPOpr5gX1P3gAEi+RYaF5VvDkuBn3qdsr+6J9Y7kNPHemHzcweeMf4YBc8bctvDx&#10;c/qal9ZOK5q15bB1D2iwIut7WvO7/Pf4HtfyNfBjjZARs/zsXZNy91HuhmPRAhplJYVTlRhjFXEQ&#10;GFnrB1937zvGQRZYC6p/NV1ZH/X2uq6kMFx9KYEDcbi9vViis90sh2M3Pmi45PhlJ4jrVKt8pzG6&#10;RwRKq8vPpfF5PwcrZAbXOHrumKceeeCURl2+Yfbimo7DCDAr1OH0cWFem/Xzyh4GDuC3TlyYQPuO&#10;4tfSPhHSgLfQse0o38yqKiIuoBm45nf5b/ue9cacoZPlcYvZ/Mff7/gyqVGYwHRWMt9atyyF1UMa&#10;joWpSQY/kUkWAUczvv0Zz63/jPHr28i+nlIXzi7k+pqmjCXOeXQvEapstmHhFmtZUC10QJpLWjMe&#10;VDhap9ay/tV7AovV3G3SLscd2zkSpoWFadtMRUc9Q6dFMUxR213Pz88p8m3JP4ipgvS2T2pe9hm3&#10;vOn+ETsr9xGk606UJgKYR5nZt/lvq2GEb3KGxM+79asg8ru37bLiamQUMUo5NnP0dmFBvrft46jN&#10;dPRcdbx+XogAteUFK4XTk9sVC5/bZb9NWLAGtgBHLms+t8tOOCEXTjEHKuazvq1dWFrkG/EzY+r1&#10;aEZ+93nE79jx9KQibNwB91LuXaOC23zsY15YYdRwMziMeOLTSi34EwcTkk3Kw2kRfz5+PY/oWlD9&#10;66gpZvXWpwKC6VPx3Xj3JuIAzTheTOd/wib/0NhfJoqyznvgPaHmoVTMQNmXtX71r6O2eEZxlLgl&#10;ZWqrGWNJs5HfBBjpzB6VZ7597ZepsC1/tWLPIdFLcPuxUYVU6uoE4En1CEa4fuOWk1sF72kZrwQH&#10;tx7mvaSEQcJjOZvVsPDdQ8WEHkHNi8/0tpHBSV9RxggQp+YUHr4Wi5OYtv5FfYwVS3gjya43vhRj&#10;vge/eu/1AcSCqK/aIqL0fpLIwd+GDs3bAREdkzjMz941Dh4ADEyOKKajgsAY2b3VwxmpvxKy7wtm&#10;rr/pRqwWVP9quhKo7V5ItxC9+hOPgHaPQGdYnu/ugUFzBt0Z5mk/Ioh97M/NYrH8j3aCjQkyJ5/+&#10;607aVIpQweEPDkFhB9q5jF7wyw9nsWeMyUuMLXxZG5mYHk750UFQRqe9CGVgv2vk8N+zbxcCRtVF&#10;2hliiU98rogRn7yFj7NGLegH0w6RwbZ7gHAPtcrlwI+nHcIqmPhW3aDdymryjqntbhtDGet40pm3&#10;a4NmOaYdJn1jBcLDu7GcaUm1MfB5acv8la6vSs3MlOk/sNo7lkVDwMC25HNU84LnUpc2OC15f/68&#10;YIjrCuQJqiw2FtnvbUTtr2P07UyjuQIhvtOSdjwG0NPLvP76qV9rQZ+BsdJYibugyHoc7cfA2PA4&#10;cla6MfyIZpy6fqO3M75xw1eZCjA2vs6g4S1myvRCRecyoo6mIjp0y7V6cNs1WBSjtY8wDODhW2VD&#10;bvycVhzeZTtUHgIGXg5uVUMcM9ZxCqBnDMa6xbgqdW4LrAmtdvjcA7UFyml4bxFdKbHZ0gXXRsYH&#10;ztkgVl+MxOFiCZjkbBAOR21GzOOajYwnH0166vmPcJLafvTeY7tHRldZUe5979wLjzmBttFDgnbe&#10;b2Z1yzzRKpqf5b/5+bolR3JbqKdOy5fPH+n03YJEzd7Lzz6PrJnTk0F+P60Ycbi570j/VBX2HRBa&#10;aXaPFBHeOTqtl/ZmTMyccGed1MphONdBMXP/yD0jv0QLWJeeOwwPmZ9bmTGfHSAbGhYzXkbE8Z41&#10;vEUQrmQ9ETnp8ddX4+WwIb4abGZLzRrltcex1LIi5+jFCc8BW9XSMgPUoUGsgZPAbcC+rNqrZKJl&#10;XW88aPA8OjhADK+yZZ2Dhy6Dkp9xEFMx2JFj1nuVTMQnDRhgDYJ8vGQiHRlbew3pnjXYicnu6Awc&#10;SSEzedGPiTN/fsZih0smRjal6bxRyhFDepVMTLW3NnfK1plx4plcMHqUvHDdE80zXjK+emq90KdH&#10;T71Kxpx2D+Ri8UHfjb0grWSw3UdvxVT9qyGMsAVB7JaWUVLdNZhWsm7NCXMS95FQqZdijIy0kgQ0&#10;7kfccGhUTcCib9ZYWA9W/3TC5PZo93LxySBxOfqSijFHHmHUsZKJxvR5m5YNh/RcKazxluRBBM7q&#10;NDhR4b6JZmEp8Lps4uvxvDO59Y5kZVPnnAkf6BU/ZHlf3Q2WPeid/ey5mmweCSe39TM7Mo4R2Tsy&#10;tjr0juzu5Otnwos9sBlT4xMGg63NGdzuIFPBqXhJcERbjzdEyEdM3IaT3OscWzuMUYUnlG9NEoLD&#10;1a79TLnBDx7uNzOqwGBjXY4y7Wc6y7CemMu+Kl7uOH912GzE/XMqexPMxaix+m4lxzrVaO2gp9Nu&#10;E56WUBaHDXhwtNWZ0dyume/9HHs4e+q408RobYIWsVh4thd7AIW6ICIbu7ny59inVgYdkd1uAfEh&#10;PgUf3tqwWN12rS9cDbsFzj/TkRWAEDmvLa7gvHtWtaz0TZrdXNil204axU6718U3+V3+279f175v&#10;ue/MYwTld/lvfo+v0w43YNsJzGRP5Hf5b/+eaG0277n98rtam0xFOCJ5gYiCyxCA8Our9TddGhHI&#10;XIOioIWW2FKTHsI7IEJE59LqDYwhO/J0KpFpb4SwoLj1GMGVSdno2G6u3gxdRkjq/YpBj1nCDZe8&#10;TyxszZAhsOHgtusKgjGIuM95Wtp4Ab6vn01LCD1w6yzM1ciyIbDvCQTWaqL3mSrnutC1/qxBsyOJ&#10;ebY4RTc4rBcwzM3UvZmWYrtyRgU+z3iJ8YZqqIctF4WwqfgR0ZCfxxpBqZeOsbpOe5v5vh07zKgE&#10;TJvqhBTEEd2JffXp413N1jwjONPTdG7TsZZV/8r6QaMxUo+Z6Y0XAY5y0bBglcV1h45b0hK9wj8X&#10;BGfds8zYRdEYYlKxIv6iTe/EklNHgn7Hau3UB+9rxntYnVO7BJ+YjtmllE1+dRnvTKu9ZqzTjmD+&#10;pWZvS+bjF0P6xtFl7Zl78ghAY5DL2LwzieQ2CTY5Ql6P92bAJFcdr4BNHyGsc7thZ53dyMzXz3iU&#10;nR0lWH7YlME6g4Tu1WEhxD/CBPdNNESvWKLUOtNXOeMQrcJrHq8zb0337TvXyNkEuvuhA5j86Jiz&#10;JWRlEL7cE/837Cg4O8Z37VlBMAs2HOyWii46fLITIvX7hWm02R4mjPsR9j19X0tr4yQ2lbWzv/ON&#10;tUMNJbOgZ+HYEHxj2B+N1nuT7mUfVNMRW+l4fuyDwcVoaTkbU5fkBDFY1mSjEc+oUz1zYgzYlprg&#10;yafe/BjRYqHUBxAz2wuIn8JA8Apb9gdx8BfHkP2Q/x4ty7wUL1M/O53PMUet0/OzH4aocHSb1ztj&#10;xno44pNuBLU439GagxQsEqW0LPVQTr+/0mDyfbw3kduHyf/1aHd+l/+2/Dl+QRyl1f6dPj+oPbe5&#10;vNKy5u6m+2PtuZEHsLTSmJs6x5Za5b+pHf5DrqRmorm9ffO7/Ld/j2/boMqBgqXfCZLffa7Njd11&#10;GTgF0bGmPcb+p8qwiONAYatLLKlzm0SWlf8eut1QPncREEmaDNXiKFHf3Mck0Dg1LMYn3SJFLPKf&#10;oH7W5sdh2vi+T4D4z7FpoXo272wSa0CeG81SYh9YMaf8vPWzOZhe2dHIz4S2MnXsWBi380HG5QXL&#10;xDHZK1qmEH4mnJrjktXoQRqkNeS0GbBqK0q+jY1xX9t5UlHZBBdnufu9TtnR+W+CsdQPXzBLye8+&#10;tClRi94qGKTiEEiTMyKKL1/7EdNkxBZIe5+TCWBhy/+jVV6NBpveFWNGEDv/EaO1lp8HIJnfcl8T&#10;HcTa9KsBGAGz1snwM7E7tmI22/noD1Y+zAttSMCsElKtn39W7XbD3W0zNhGUlxF+jb9ayzbkib2m&#10;q8qqsu2qzAZlORhhzWOIskw4bibsv8JgJ9gwmkQDm7a1oFpF/IIFvv3IEo37hV35Wf7b9KOP4YeO&#10;z1mlXwBdy8pEpMm2iO3ABZ9M9uzba1nC79dxecMEZniKotl/97ZS74rFQ2X11TJmZ8PRHtlaeFQR&#10;KDlqErtNyqggtokPcfw68wjD68LXLwOrRHFjh+4z4zh0Wrkh1iv9aBVmiJB11KcrVX4l5GHUNiIX&#10;aaBATj2vG8u6l9eBXa3F4ifmXpyZgND0HjlvGxlEpt/O4hFXpdQH4jbHG+uUOFV/ri0Rj2QpaKfT&#10;s3BfNzJTY44TArGxRemcMbXPiTlOhUnfxpGt7FvA+GEDVwU+0fVwvI5exW07eLeTB66fR2Sjf/6V&#10;z0a3xzbZI3fOg/d5LXPNf5td+lSD/OxtT0WjpEpvGoV+zF/RvZ7kisBwhoPMnuLgNb5LqxpLsxpo&#10;AhJbLlaDMa+DnxV0D/XHKbZO59b61b+OJmKnb3c0b6xAjpGU4wx+oTt9LMXYenKGT0RIsi1uHPc3&#10;9kYzEXeCgc048SjECZdxgi6bMW5WqKglDLmlcwOh9zhQC8Rq/epfrba4FmnqXkl7bTGwGYS5wRId&#10;LnT/lYkqR/Dr17Fi2SKRK4E3tWWGetXn0sj45jmC3b4lwJWeKmcft7ppNLiqdiU9bA21LYadc/cE&#10;Zg44Bp14BDaHahvhq9yyzGqcMNu5b7EP+fYRMwugKT1P3J89ODkKsEjPX8eKfZ6Xa0nxz+oGRUjB&#10;l6G5jttnr7S0jKZjthkrNqKIqTEMemWYicuyR6pl3GeMhBTbrXF92680sjGNBdfdJ96JVUVpRvZ9&#10;x+70Nrfiu5T5hLN6/eYSNnbge0YHDdWWZS8WrmVM7x27a7M+4ZRlbeOM2lRmGwIye1q415plrFim&#10;7EQyR3jlhNZZqTjQXaexCEmmlYIueZ1jqQai/tUcsnuMgqO2b4qN6qS7di2WmFEGlV7LqKHaLuxy&#10;SraDoIwssThV0k/ovfGbiAPlyQ9WNHDTw3179vS4EuchI/O5A6f1/BXJICpNJ+7N6dmr4qLkvNum&#10;52WOkykHShk6B1xoovws/22ff6pafvauC2tr4dCVcfLjli5jrK+Eh7qQAOmPsIFfkrGUN7gieJwW&#10;3wXseYj1VUAfnmyVSSeCKbTd/NN/ZS99zm9cLQcZPIwcptJ7UgB4AdiIs8XHceiEJbNvu16mF/tp&#10;AVh78/MKErKJXfuHTZoiZtjN2WsJmQg5gBQpcr0aKa4HyfT7OXZ1HUBlL8jVS/2RdsS+Ujt4fuLg&#10;rVk/asdSLp3IAMf1/GZtmVancDGa7Z0enNyra152LhK/P0wZthevrswI/MyOvvyZ5ZYxE5GWt94O&#10;O8ges9gbf+59IqV4a/kz82x1XfkZvfNnkNIPI9Ra1r+yzlvc6PDsF+w+WUvJxKLaepr+Y8NqGfts&#10;eiR11vmMm1pW/StLBvJdayx93RSEP8Vaqk0NACbAc3Jvg+pnmd3wRJu9Xk4o1vJ9yYS5kxaOTXp1&#10;YYxLxcI0s2awVceaSPKCv99KJk5zzN8Xkyb4J+CHS5epApQNw/ld/ttaZwZhuZyN4YIvfzgY+V3+&#10;27+H6W7zLJ5m21Z2mgg+tATWJFMRTKiMEy3BrQL5M5OXdhEWMH0VvLDYqzfqBMX+OkJ6rT2Yjo8j&#10;C2nR2OsL7tIggcsaUAF3WJ9EPDOB4VrTt4yWzDr2lNewMM42m8KeijEgnjvdC+4Im3bFWLAd5OGl&#10;99+3NptbmsOJu0nWxcaLEcCCldgVP3N8IOuMx0zLj7d2LAYzLSmP6OWrtYvhY7OZlMxxsUb5U3m+&#10;NUoGXljvozlxk+MU3bk541KTtGxgIA5xlZ/Zb5t1ZnUF3/K+zh/puUAZNqqVzxzLPHK02mvueNtX&#10;BBxzhz08ABah9hW7GHIDR5ATMAlFb2KHeckIcWtmkg96F1vVRjK+Z27LeM5drHpLk9AZzbMNwjju&#10;HSg/o023qqyHOlFUa1n/aiUTCGAPWoM+hk94CRaWTIA5Mji2Iopx4UufHgmxHbZkbGRAvG59HiGc&#10;wggrlaI920IAZ4Osa2uz7wCD0RR7TNuHpadYzNjo3BsydklmH+V379to47zmZ/PAmbK8Polp+HnA&#10;o1QEHrzNWliA2IQc9Rxso4gytZHEYlViArhsBHWyEYhF1BUcP4PntHqsGfo4qLWsfyUuoOdb7CUW&#10;nXCRtXfYP95NIn7qwVd148K5/Ly4ic9o5xyBtaz6V5ZMI7UtP4wF2ktKPo0FuKZtejZnL5myqHYb&#10;+8DGqTMTe1jYWFgxwIkuSdbn8c+a4DCJr5I/WZ1ayx/5vBxhyDYPorKP45fdSpxmW3GzUYsrTOwY&#10;et29ld/lv6/v+3iNs3HHPHjyGPR7GrCtT4M6fXE++d2ParNzrr2hb4MpwUIduP9cG6JNzf8JTpnd&#10;0i1FL+2d7YwZsr3JEvssY69BGX5s12mx7zgu0WLfvdcg+NInweazeH+mvozO1KC1I5GuV7vDUR72&#10;+nM7xvfN58JU4GI9MX36vmKkl4JDlHi8Qp2+xyFuJrAPslfNsK+NkzmN4EvN3pfMAG4cRvjZF7eE&#10;KTyHKPv0m0P0Kpm1S/d5WF8ck8ZgyTRO85lZfJB1Hf03nIMEFWdvg8w/dzZx0eTkmDRInQiqtax/&#10;ZWsz+hPrsXNJLB5bxphynq3NkUru3aiKsfupHwNijxvt17Bby6p/tZLjHGDywN/hmWUmpMr98kva&#10;g7mu1BlU98MlzFPOdnI+ZmXdCWuolzoHE8+IzntGmgiBCHeKvWNiTP4aKvtDa8vYibm0xzO5puNw&#10;Zk5j4fI9t/y1cBc7APB1Wsvmd/lva83YsdjrxOTTWZ38Lv/N7yHCG5iJxeGJPZv3pM/bPoP8zbkV&#10;v5xdU7XlCJfSaUfL4Qs3F7SPEG5DDb+2hfAIur9Hi2jKu9d3AtYtVcyxP24J9kKFR3Z8z3bSyz4y&#10;zT8i3klCboHor/Inzpa1IDDW59rM933L4SRldPh1JPLVNJyIY+gdSrN4wACeRjgnEONGvfYzjklH&#10;Ty2r/nX0NBYhQgiZFtJOsj5vWCR+XPe5sDAkMtgUizOXmN5jPqtlZd2zzPU1eFlNx8GPI1V+l//m&#10;94Ax49+sCdoJ/BMaL98Tn2rbG3AtX55Wfpf/Zv4M4owZsKJ+7Q/M72ptMhWHELLPYBabn599hpuG&#10;759NA0FWqStmPLYMt3bHq4oNWgMtx2VsAPjorTjd2bdmpKb5b9PxHuuFwxkmDkfsZWSOxavBoByT&#10;KMdp2LLxxHyvGVNMby5uWeD/BY0c2SLie+jINe3svRipWSxmmp+HixTbFH+MCbxr9oi0Us7H8LIF&#10;3vZZnAZo8/9x90EJpgFFjk23PsPviosszuOMKYl94Fkmx7Te+0XvS+b2zhwp13sVGLMo1uAQG2Eq&#10;4wh6CDP3n/HejJLxBPvuzOvFC2Gm+47K5xHP2iThc3bFuP65rw5rLetfDX2sZWNl9zRbcaqkxlQ5&#10;PATVmM3J5uGDoH3BjABwW6mxTiM+adSZBWK/0/t5lLdWil30cVXAUzH4TXzc0s8chCImmz8zGQ8h&#10;mFO7/VJAjM6je82JyPw3x+b5uHFM+To29XsO2OXGP/whQs4/HiHcWcDYbLWAtpy+GFHc99A9F+wZ&#10;236/yJ94eRKpTBsvjzb1fosJbvXrt+FgymOD53mIYa5i4XD0TN8r0DFR5hvWgh88ytQgLfV9694M&#10;J4UjhPLj+Sa20rf+B3bsK5Tv39UMB5h5+DwLF8yhLGO4dQch8Ljt6lRx9mgDngbJ+fMOqfclY5UI&#10;BR3uwWVDAnvpgo7Nn/EepGRuEei72MBV3/Jcy6p/HS2La0jJqTWrmtqbEM6UnIoBwcqY8nPcBNEU&#10;I0JhjHB4ALLOtMSQ6xDm2CK8cXZh3w6ROIIy5fbV/LlvGBxbjXGDUUR+nq2N6xWdeu7ICYAngmO3&#10;rbQ2nGY/As5eTq6lbtiq7Vv/aq3N41b91pDYT3iwk69Kwe+lwYTBgHavimFvcgZ6MatjdYbDj1to&#10;jjrj5gsNweGpflSIM1ochyglEwvoN/0SQY4XlY/xV2tZRy3fQakfPUwzM4KzpfK7/Le1TlnnYmTG&#10;Rm1ZPMfquI7aIAWbaxiHd3ZpU/a45d1QB0mSOtaa1b9S3zN3A1NVt91A7eBYZZgTB6fOjvzMyjxb&#10;J/bvvC9Z24hdeK0fibuyjvhi3cjip8er6OFXFD3zfV8zVv09XvGGID7TP2R5LC47jJ8c8DG+cKIj&#10;APEWLe9LZoLI+A4cbds70rNmB0e+5MrcxXCpQzduX0jE4Tnj+oyXzM34YO45QnBsIAHLvIazScz2&#10;GEDEp2JXSxkh57g/vp5z2UDsAMbCt5JZgx0r4Fed42mtY/s4W+JhYKRk5ovm38FrovmHOv+AWSLs&#10;B9MQtoHYCD5z9tfHmCbXW+VBmWmFpzja6uN6DsR+8f0PIq5BbrTN9hxXCDK99eln7YjvJHoxIl+u&#10;+AlAsEZq9UfRwzaeavMWqbF2azMn/iUnrv4/Z+eWLcnJK+Epue3fdnv+EztfIIVAJFWbPMsPu8tk&#10;Jjeha0g0u5vq03wpD8EA0+zN6Gch0nmbYihe895X/5V8B7iAStvEfol4OqXipZSjLpuleDdKVQjQ&#10;/lcGNjlC78v8Ifvkrb/BgeRHl13wc/77dYw/rynZIzUzj61OAqQmyEwOAuutzwzadQajMo+m1tdn&#10;9o3WSMfBcBsdyJSqSMJnWsOLjBXpN0RH3zRTTsLfiLn5fBzmZV32dYTVWkqQZpe5XcvzfW5e/fUt&#10;6DC8OnMd12aCA5smS7IJkcscI57bF96odtJVkm1DpDAZVPn8NLGgTQ2B9+MedzNhozenAvyP48XK&#10;yA5/zJwzBoFDwiDzd0UXYAZ3XEXPwt6W96Kvb//l1cZj7FgoiyW1ddUnhUWyYOFfKlfbm4lJmqiB&#10;iZYvrfe10wVxEu8RHSQP+JEuqDxn+YijRNZiG4oUCg8FIdddiSAQiCS6eeX6faT9l9dIQJh8F5VE&#10;Fzq2nrFxzA5RVLdyZBj78hbF7iBsZgpa76v/cs94wh1cQaFIbM+kCwwNb7ySmPc5g/owxoaki6yf&#10;xTr3vvov97zgHwgBskl9zljradUhuAk3d7rA2kJs5pxhbCWVel/9V/aMm6GgFXhPUWZaz5x4QhTx&#10;aU4catTWDBm4GSYbA3vMeaNIoJ4VXeOjstfZ4YUit+epCoObMecnaKP1Xz93nNmKKaGGhXThRkfr&#10;duGf7V44cfSKhROsQHfJMfa++i/vJlaPsUMqv9V9YZDoxNGAWZP7qQ1sQeFQnGzCm3tf/Zd7xvFg&#10;eY8BmXbRpGAOphkfYno3gABCEi6KdW7aXe+r/3LPoGlNKEiF/23RQ0aCpzk/LW9q10zJM6UufjZf&#10;axocfl8EIX2PuW10dB4p1hSRmlAN0L/35V/ZO0u4mfykSHJPSr4NiwjF4kHx556JSBsXhu8L0u8b&#10;D5jITBM9j8INvbkJRO1Pzrb31X95d+QUS20Jje8B3VoEItSpjNVGkcu4Ue1eoXzJSixhiuMKv1n/&#10;NIZxiTSCzijjredFXqKs4ht4MWcVKsg5/6PKBlvPxJS9JCz837t+sYoZvNd3Njcy3VfVwqgHsoLp&#10;fOFsmKhWU5VmGWNcnj/vJm6pjAgrMwF/TV80zjW0MwgccGHW0ZtMAK+N4c3osLhB7tcUdcgJ9yMN&#10;DGm5bhe3fhQqCmfhVmMMl/nE2gEIUU5srE6fZf+VFLxCvYhIbUkIfHri9FSEPRTRmrNKQ1k2N5xQ&#10;76v/cs8Lxg/ja7vrUQEs19tSFUuiAX1JFgQR4de8GOuOX+BjdfYmlS2w3fdP4z5JAldp8n3OAvO7&#10;GW3mg7Z4njMAF6vAJFwq1tH2eUmdOCBByc9B8woCxKM24+K9r/7Lq01EMtEI2lEEae8Z4rX29x8C&#10;mgO+Doy6yYXaVdH7Xy94ZEt1kBNu+/TqycIhu8kFblsgkhRzVhQtBna3z4t/j7gM73aFAA8FYdbx&#10;aUIHT0T6hATBswaC7vpUkYlXZf3kzN10bQIolWjIsLLgfZ0qalNUmXeg1llL7m7OuE4qlwlgBkTS&#10;NlJBescLYWd03pthas4bQzfLy5kue0adS01F+H1AP9uniTXERtJMz1szIaU8VTS7gsRlzxSMSu2M&#10;uAL+1n6qUM5mOhTph9tmYA9W+a+3OCe0Pl2rJZEg0cF69zkTVHLuOvd+4/vemhlYcBLIYanT0U+w&#10;tfE8yYR8AFhkn1Q+K2+jn/Pfeh5h5bhDBVNYWT/Xe8u35IpPjyQBawo+9Jnh0a/LsmbOalHwWi7n&#10;S9mZc894WAtdRARjW1MsBinBY8mBOKSDYvYMd3aUBQEyc8N6X567Z4us97HAMUElVW3Uskb784Bj&#10;UGxiENghYQN9ex6lNHeaVBzly3//PiGTWgMObMQEv3xflwAnHXLMZiUMj7vP3rOW4ywZ4AFMhpO9&#10;6vOAWkBUNurFnNIdELEGrN4HG/XcM/qO+cwzpRaCIwLoYwXechOTYhBO52IUb26AZBrtXSXhrYKu&#10;Nzs7uahLeaLpBdF6ZOEg9qXPsv/yOYQ3mQbAcaD99J6Jkqclx4l5YCJlfzoyTggyEZWXPTcupcyZ&#10;3nNjgHDmjUuhplReNdsS8vuyZ5yt6Qhn9nC4bbU5dSYhaptwWvvAWKPUWdgX9nmM+7JnYV+TtpG/&#10;bFX/NBq60/bw+2R96LnP+F+hjODr6KYRWbjsmai6z+4BVjuS95K2yezZPT8tYRDmFpbAXc+KChuk&#10;gHmCqdvmrIsVLayAfGKC92awY+n5R9/h4qPRfNkz1GnhDup0q7AJR6o0OViG0wNqtUn+5VSO1YYf&#10;kegy9uqyZ4K6UKR2iuAySevbpPCz2SlBbDEZdfUs9T3PM142en5BYQScdNNv9HxIVcHdajMZuMIe&#10;ocXDAu4h3m7I/c47+q/kJP9jtR33wpcvY2XlYfgZwDjkp+W37ccdWldq3Bj3DODerbZW0Fh2FNOt&#10;SFS32Tiw23kGnmu8CcwTMM+LfaZeiHDGMWqkzbbP0GslQwFc2ypSYMZiX+degaBJrn85Z0xq+xLI&#10;Xxaqqa02BGjilT8jmNSkMKSkN4OQDlqe3r7sefUKEAXaDqw0HVMY3s5U1qtnSsaAl4wVwzOnJIPr&#10;ntnkCgYcvNdrQqOSdzZGg28PCo2eqU8qFn/f8+LvRMjtacK4gZw5gLdeF8S2zWgxJGDZnM/7nlev&#10;J768TeNl38vJSBVYeGnvmZPhvMER+XzTM+fCDkpqxD9co+yAD6xQuhsBtljhP8TNzvtsTTB5CG5h&#10;QYzGeeI0TTyRn/Pfen6JgrIvD433yKlYM1sRuD8xlfrZac26vqRzqtYsPO+HNf2CqwBtZBwCSJb0&#10;bnH6PkeTSeT6X+DexWV+QpTi3+T5BBlcPa8RJR8bI9pxlF9i41xArNjZ2DPOwfTzzdkcd4FonxN9&#10;UEER7F1GrnAERec2DraCGaQcfjhTO73oSievIwjmuxwO3c2dKEzohft1+0h7M578hpqXhliojBn5&#10;fvDafaQLZoHaAGxo8gw/578+CevzIFAeUbPt+bZ+FY9nVH7uw57pwOT5FH6ghw7aRwuUULy/b6ku&#10;6znyQY8gZwZ9OesAOpHTdVuJL7SJQoKUTdokgFR470mbW29/YxlkuSGqkoGctjbg5/zX6y64aVE/&#10;HMhSxc/5bz2PXpl6Dg5dnbqQBX7Of+t5QplJsSx4xq+WfXo8PyMwBG+mZPdzx32V07dGRcj118YR&#10;l+bDWUTJ/m1d5MtZ/NDzHC8+MPZL61EkgwehlheNevf0r+KPpLRPlq/n7jUld6+4AKo/ntwf9oAT&#10;nHuG23eWTfV3P8wM2WseLA7VzwqEtjQjhLaJwx6trUD1Cfl9cI1zzwQpDPSipkbygrmmiv/lwCBx&#10;0oD7kn86M72vL6cOw9S1c+GV5Jb7DM1T17+V+wLW25Y17+F36DG8H5upUpG8ab59t2L41ua7MOlN&#10;dWw9k/v1qx+P1lwLetvzMmfQSZvruw0MLauXW8MFsIy7zu1tz2BLknNNqi4qWT+tHNYNU8clWrqa&#10;LTQ1mMebWO1KH6C5iUE3AiTKYJ883mtOxk4GyKC0IARXKaRcp6n+yxSGBeCTcVBaAfnYqQRowGCv&#10;uSQi5pwzxgbeg+Qbva/+q3rGlE/qBHlBgLLPGTdINcPJNp88q+BoAC55dHGfqN5X/+WeMfntbDhg&#10;NcjIg7/ERk7I7pwz2QEFRmLOb3AISsI1DOQAfSG2Cqw4eubCNhIK+5LgnbAnA6Av2KT71WaTC4NL&#10;ECZvSa1JrXhR8FBQb+sZK8Q528TfBOl50XN/F4ts+zRcP0kI34GMnSbucAMYIDFRTHfnGZEmeNw4&#10;kUTqYCX90zgMaiNV42+zavAPmgzYCqJTL+a86J4Tw7Ss9gTvquMITS/NUz+mJIhEU0jjTs2WtaZq&#10;4HnmXux22sWslJ/z30/Pm5r8XO+t3mJsPhwItV3fXQ7HhEzXzNrRessvCOIZfiiHw1aiDbCjyyWS&#10;8YOtt7ETsF32xZEmnIXE7+iI/dH16sHZiWxvZemwXIsJkkHCtBqZEQWsqi6waa4BO+7mebXBrlrn&#10;IZN2z7+Chfxjp9VJIsn4tG0iVdE73Pvqv7zPMnotzcoinxvJxyxySALD39jnvDaz2rEkl6u99Kz5&#10;bWBPsC2zZ1Znc1WQhedQBXopevub1V7ELBKFIh7bpKYUZk/3xLBV/gOvppTWi31edAfAv4kjXVZ7&#10;UR9RVTcQ2ao9NO2y7+xn/ZQUYMLeg8CVq1+eg6mdmicEdfC8oWU8rwySb9aCns7jw9MTw+ZvfhkX&#10;0Ok0o3BMqN5G9DPH1WeYo5MKFCyKFAn2bN1FjGV7xvGs7TUewMGmwkwyY1bbuqJaQlNKtRWLwPGS&#10;Nb68f/AlYezViD4LpqQNSOpevEnK/bwdqc/Ma5UzFJw0jHiJx4oA+Sn/9dN4eMKFSLY3MNXvu8Vo&#10;Ml2Up5+7tX97GT3wt50S+iw8HhS7YEuH5fi6kMv+ANV9oee2bdcVbm0LcPinIoBKADNvjSsN4mb0&#10;DPvMtlXRBMOe/JfQPVrE1/MBbjwvyOLpqUP7m5/PB3AouT9EWPLfVg7ID+cD1yJcc7xFHnZXe0Am&#10;E4nLRl0j19YC0C0MNd4EATYa786HEKT5WU5Wh/YoiRAJoc+qgMm2/gRI06sO7/hUDdJrZQ5AqCfK&#10;cmiUP60/qnRqoDytYglfd2uhwXU8HkGnC4+HFY/ZHyYobSQYAGSw1ZwnNCQQyg8r7r6jNyJ2RMXj&#10;HVR5onF9Pl/oCc6ZxiDo+QRgsb+TnraeoNeE14AQQD/ZetqfZm9DjUInEop8G9epuptsEb+jWhV6&#10;x3xVtVmSdQprG47D2QgAOVeOQCzTit76/vRfuX6qupN9YidFlLs+iyqYWrZSw7r2AZzK+/yFl5/6&#10;VKJsxgi59Eg3hS3zpGKKK2UisraaZ8SNXWxFBktx4N5L/5VUKTh6zJM4ddqxnifwLZczADmu4Mw6&#10;ILyjMEJR5bih6wUfwJWEVas3ueJQEZn1s0Sq86gTkibu3BtHMGu8CbMLJnHHe4g/pndPgYdty/Ay&#10;wMf0WdVRQEFpnaJr2mqQ8R3v3vUqg9IfRqVjd9epyqKIFZRCsIXJ8fpWUXLOfwKfH93248UBULw8&#10;ZiI1zrvix440oDiSx6Ft7tPnRgVbyEBkBKducxju5dEhgUmRKK2PUZ66xag1PIEOthqexO4dRsWS&#10;Y6/XTpHGdrKB09Q5ve5zuNJjtIQNuhambJQ4Cqg85O82VwCL6ZAJ72UFyat5Lp9FsGwlbpepUBqD&#10;EjZtnnMRsHszfv7o01sbBxrUjL3YuLAyfY93/JT/+ukC5AjIVk4GP3XcN11kGiQm3aOrUVh5+IVy&#10;gaXot/lwzJI4QbingvyYz6lP7gOdRIhTLOJ4xaewTe3jQTlI7Wm24snKAaso0wc71FNOvkhAOYsP&#10;Kd6uivRBY37Mf/NxCh6QtxLnTi5gZ937Mf/144j7JDXQ7AlT+bhL4KTLnoU/KerydTBIOqxDDYbA&#10;ICDAH57mHMauTM64DOW4HSTe5tmlSJMKhjCeWm+srZSOwEFVyLM1TvZejXckIFBBbCPgy0Q2Vp/A&#10;UO0jwboipNo6RfNPUQUHI+vM69fn1n+ZDpZXa6eq2/XD2G0djQnmTFDsJArM0Dfd4qmx4EAsx4hn&#10;t6ywGTYHaRMrq9BRUax7lvyrvYp92Vig+LuBWUo83+REa9Wd1Ul2fVn7r1zkRdSdRMxyunmyI+ga&#10;Z3gngOiq5N6p20WUPmeLmZ5ary7vnoK2z2879op31q4uIt2P9ZdNgcuqP7UEsLYYb0FjTw1DDj93&#10;+FJ1AT6d5utJJ1oO41OdWlS4l1oapJyQkoPyB6wwIzbwYzkmV76CUMiz9lYbXRwzTyUXt2+K04N6&#10;jAaaeshbrfurMi/XVWwasA7VQljnqVIN2fjZU3SiI2LIUqNEKU+jhcS4L+aOTKx4kyDkG+5JfF45&#10;YuqTOe1YJhYhtW4J9A0k+sEK7TP7YsWiQGZRTsxTBQVYROTMRytWzwevbs/7ZPpvnEliQjKVNC9Q&#10;74oLxNf9lP8en37mt37ExGF3oOCOfjjbQPJ/mIUujU+fhxzIKDDfxsXTqCr59QGA/vo0mJP0DyPp&#10;5Hr8/jSnNQq3EBpQLYvvT1NYLOeJAlvy2evYdz1WFQDf35kADCveMhUB2JJKPKam4hmEjOje4nO5&#10;Hxd08RscOR4l306Dpb7VciQBxXmE9LBBUjk2FHWKAXGmI6vjSu9ZbhzUhZ1d3cbHDYo5Pqv0sqb2&#10;4Itx/iCWhYocxR701ey/Ym1R8PlufBYVsoNYwX4ihUcjZb229AGFWzK5AEAmqdLHPr2veT5040pw&#10;CcUsf9BXSeYyxAITUXk2nbLO8xE+K4dMScG+TLiX0vxVULurF+MGxDjpLCBg4eN8jn0Sx04ljVij&#10;MpEWEhTgInmfqlmFu9H0iYnoMvIAWfIKpCtaWa6jHtcotHniGLJpeCBeumGzxNFYqlkfp8+s7xu4&#10;wTdn/Adu85mXo7BzaewYmzJ/i39OXt5HmfwBp2HGcXiLbJN1/blJ1bVryd7DGO2Nv1TOTmsB/kTQ&#10;l9O52dYC7T5TnzE1kuGwZ37Kf3NsSi7IGQG/r7p7fuo4H2SpVwGnZ+cDCAoKqMWQVbO9xb2FFkqf&#10;K1WF3iCDBENKjR8GTdnUtkxYyCkyCXXK/7gQ+P8oUZoOHGA2eSn3g4Y931wVFWIInzXo8hll8VP+&#10;m0/Pmz4Z2l3dk3HTey4TZW7DEzCP3aglOLYdF2rHV638WwLlhq/xjiFGmO9I8qQjz8N/Yz6wcsuz&#10;gTtz5NhPnWiCveTKhTi1ZPn2KDkgRsgsGiWshgiuyY7SN9Go243Pxpr7zhGK78f+cPAhqu/zQfhk&#10;tEf3/QVE7+OJwGdgfY2nQfD98G2cVTk1avSXR8fjPa4Vgcy0lCBcVYJZyFWRfuTjYH9P2S14TvJG&#10;rmVH8Tvxg2OfiwxQCkw7IqCDXU9fNxxgvawDWmTAZ3o79gneI6UpLkNV42qfHfWpgsb3AwDj9+Un&#10;40Td0AQlRFU8YHzw4syikuRKiisgkmMlv+0bgkwO+dEDoI++b4ggilRlI66xtsDoty7LOvjeeT6n&#10;NSTeg0UXn5Uzr3mfBS71Aj8ZMaWszfeUWOUZ9l76r+RnKgaTK4m3t18yQD0mUldiQKN4wbqpIKLt&#10;/lTaaJ2d3ovXOHsjHdLShBqOj9P5WRqDDJBHe4yFyIhgTbGJ38WxStsikeO1UahqnYJCnCqdoV3m&#10;lEpZW6hWVxeBtc9WYiH3JxDyZLT5Kor35hiEQStfeHSLHsYIWrfawCADRJOu8YyZ9oXtv2J56ZbM&#10;RX8YK2v7MJRqB95Iumvd/sZ5lto3a/EGZ4lrQKH7XGT5ofuHSaROxQa1Ugxvne2nfe3z+0IYhOid&#10;uIk+zzBitX6gCxiqK5fXW5ZSuFdhuLGMbE8vIsxNDhBxNLI7EWp4qBh99Lk7qkJqXzImTN8cTJ8q&#10;QAkSofslfsHRlak4KIYBhUp02SuF51MCMeUQI3OmStCNU1WTWRqPK9vn9mVnCIrAlsagObxlxPyw&#10;MyrPkul1eN7inNeQ0JDh/PFJ1K+mQONGVvW70YgBU/1t4z2E+nExK5Ms3sQp1Pi5HK0gzaLR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fsp/c2ww&#10;5USro649fa/9aeJAEGQwDEr/VBVhP/XFcJF7ITPNcNnjMo+Z/GC48CgYtTEZwEmhe5oqiUmhwsVe&#10;Iga6JkGjAgPjzRHbOq7cabdInRGCPd7E8dMID2uEEsfZSHXgvRGxGgPC8/FCwvJZpHWsK8Z819IY&#10;kPxfMSCU9nZMSONVuZRoRHce6tSDQo7zZM3sKeVKhG0qikB6QBBe09IYDhC+XHiY/5kqz33CpjOs&#10;rcLkrdIz51GgyjGVU+ORfnovX+gPpdMxjuGjvaM/dENuCIshoT01hgD8DdUjaEEJCn1fAEQYVkRI&#10;5UWuHrlH//tlsvbqFs0jyIzXe24aFixayRgtLPOD97CvWHABuUGt2BTlzj4pl5GynmJYXRyxCGxp&#10;njOfljv6wxr3/b1I7s7gwatzTV4uvNz42q4a0Ie97DP7QgtsKZp+7Cra69hVxvwDLyIJ6J8MiBcF&#10;1ZB0xVqW3HjSAtae6pKLJXM7ZaiUd2uEsVSBf3KZmiYgNKudgKp21teI5eOB0Scq4AtphVcArFLu&#10;KLyo98kdlFh3ncRqEVSoPXkRYdo3+Vx/4J9K1Ccl4PvlFXA8aDIGhO3Wq3nAQ3gzaL78indrO/wk&#10;8SbGUj/bHF1FzrVj2L5dycKNy+Si7ZWzUhW+U3gybITXStRoFwWiZzP7VquUviF8pbVczZLiii5O&#10;iUKF9rH2iSgv+18+h7bV/6oYZez0S71uVVEh2u5bGc6BWPWDLqkilrG0v8Y1dsmlt5N9cDeSuyMn&#10;ztB6nvor3udkYMQ8lJ23cBNS4ByBVGXJDzpWH0FwTVI+5KwafVITsAuA1ZUBcXX2Rn09IUX0JigV&#10;Bnc9TxJaFfAcbxKH7DRESRMnSR38HJzbjEWAEUQnuu8T7489B08/x+AXMSAyRrt2QmkwJeyO0cLR&#10;X9z9DFhB5aDHm+xnFzqYxboAUY1Pg5dyQMbRord8qgxgjTV2UoHAMvrxcHht/JT/5tOEktK/9Rfp&#10;wY+MvMfThO9jsPCZoi8/daIsLhEBQzDeIVtkU/lQx+Tp1Oyp4bJ5RDHGzYJ1oF/ssgouFNvnzcYp&#10;4MDSENUnKu6johJ8JRthay+sa5QJ1YYdn4Umu6zB/6dyj9HIZ/uAiD9jvI1GYry1qn01+6/YPRR4&#10;RejHm1hHPa+F22Id2OGk7TWBgAN5EQhAvtCv4IHYfdEnIrVziiXt91/CSt2tgStA8BmNFhdmXkP8&#10;4PympZih8AmpR//LyhR830/5bz3tvMGZLk0Pfuq0hpS1scce17RWbGGocDanEx6S5wHPJJ9Wrnus&#10;xGM+xz4JnyTPxHLY9UWgBQ78EKbadCFWIw8MCaafUB+eb64KWjZf0boTKsoTuKzK9jSqIUxjPI02&#10;EnbN8vRxPoh79wAddgcxmrFzJ1ndvzeFaG1kVV7YfMubcIfuPSZJwJB9tJ8tDIOz05d869b5wun0&#10;mfVfuZJLviZogF/tGOMAcm4C2pFSo1ZCAhqUxhfhhwyJ3NHKzKX4D49+rNBUUyt3A69BFuidjZUN&#10;olzFIKSrPlXhM9gKwG3FeZaZoFakXnzIwMChllYkZPYqKRWvmAPY+JA2fz+xSLurUNpRp9YBgUqw&#10;Pgk7z7Sjq2nitHPISEU4+9ISSE5mReAYz1zba5wquZtoaiQU3jsnFZ+Ls6ivKqViWdtlKqzfltSq&#10;4oD5pu75DuJ7zLMfZnxmyWcIU9uvxDt+yn+DvDkLHCOdfOiMsXlWfup0JJY8Us52Fl4wBS55pHgN&#10;lSu5TBaHICwzetM1HGcglPuOEcohmPFK1UPHSuWDH+ejYx5kzGriGvwOddR4MkbI06Kp/u3T7OdB&#10;EfqSLVsnuKQ9H1IOlXUVUyFamkUMH7t56hO6+SfR9booO9QFrzg0hcdlrKruLu72Ck5ZnR0tOQRE&#10;skjOsPfSV1yu2sR4wSt/uoZ58N1YRJ7+N6h72Z/eUzJVgiiE2obA+RfFoPue4OwZXeSYJdK9Jrs0&#10;El6rgFnvpf9yn/OzxHe7ux5HRQ2If+B5WKgWzu4bxr8I4GOf3+X61Ajw1m+5kxi7aWx/UTS2fdOV&#10;RVk4CfTKP99pX4Xe0gy4V5yQYrlvXNFBCfu2TLCy9K3IzxG+3No3wcHiYOJ/yGrkV7Qv/Fp6a6Vf&#10;dmVtaKZBfAoFbprpMBQHlXHPTVaPuesTzEaCf4i97fcCYBMmvIKyiFuIVb6PlFuYs0rjD47SqaP/&#10;Cvokju5belX8vgs8UDhGzCjjeLNuiFOnaUwwKQP5d/ME65h6J/yFAa/7ycxcVhevLRdktUYEh3Nv&#10;CJuFY+aqT1bPcOyn/bei2wVVb3gPkGOq3yyugeNKRHG7trgtrU2QUZRhdpMmXr8/E53C0AT/Wc7+&#10;GqCXOX6WWKf9JNXAyJ9h5bep4HN2VTBdJ9e1Z8FO03ksMHhQwtXaYpsYH6W81L58uFtskJ7wHmRU&#10;xvkcp+Z+niuMBDOx8wSW2qA1yjrs/h5c5Ak9kxspojR388SsTAcDBL95p/DAkrs1yIT5bn4twY9y&#10;bd+6y5D1Vi0UaW1kwlFBzkafT/8dUeUsMYYslsvylm4BqRu+SFBPsfGFNFlqeHj0+fRTol8kT3jr&#10;/sRsSI0B37RCiWufS7T84Y9VhCvBPTM4fbWfcrwZICYO2s4KGqVROE+/MwAbjtJYBPoO+M5Vl//9&#10;JuCRL+L1aT3CWwBLxHYegJiCYEejXPb3u4lGimEafQ4Jua4smiNlKIK7KYawDYh4cApehSbe9AlP&#10;MIsnqLZ9FgJLyoTRdHaB9YDXLFgCIZgQ51dLK+PJBP+M7HDLkIF5xAL6Viu9xVCNt6EmUm/THwEP&#10;hwwXqqVoCrwwtoyCnb00F7YZVl/GbTGCrDV1nr5pWkhDV6DA7EeNihPtp74E73jaItfy64fAHcq9&#10;kMtDhd80ZbKZlP2kJsK7fW9hHIrRqE0Qpxxhn1X/lXqycr0NiYO+20ICgnMmmWiit/3HYKJD9tWT&#10;6130X9khBfudkMFAG78BPIBwzBmyc300KkLxK+1jIrtvuiR0mwJEC7d9lkApqtBYOY7M1ogWkicR&#10;zNQb+wMKNES23rQOouCWBODYScmotrJ/E5yd4u4DDPG8tJjnGeyjPEBXG3UnpvUpBDcLuR4ZQUHS&#10;xyLyGQO6O/0LrgCDoOuxOt/SmDXPkQrV+8QlkJ5OVOzQJC77PLxZa4udWJ8FKdLXFqSBQVNgIl/o&#10;d0xlfhYa6nS7fPYZbV/BFUZeXM5zwWwgtTpprmgP5fG1tW2gA921HhyrU03/5eNJKN5b9pgnFkIl&#10;0kkn730C6EjT7eXakoGi0niDTEwJtZ845pCk0YihufUJhaXhXAR2t7bK+zT1wWr6fgJjqGOPUrmt&#10;7cIwYH3jzcs+0QjSLH4eQSwIpYkNPiTYZ19b5HOy/jrZl33i6sqoFQGhTejjcCQUMfp8MkaQDfih&#10;olGK7JGGLAMtTQA4r8pvvuOnjhSHo8aGwVCY28SRhei2fRBFGkgI60n15t2qMDPSIT59FpRaJRPk&#10;xKtPfN6+Rvdzn55vrgpRUfIBozcyCgcJM04/5b9+msjRTiXL08c1ZEyYkaOHgXBua6gKYSkWYNH9&#10;egX0M6IlscsvuTD+XhULHaf2wSmUaJju/ifEiJiXccqf9b5tVUhOV9lW9UYA/Iekdt0Hby2KpwtQ&#10;5G8e1/B/f7KKwWgETWi1W6RGKjtpdA/n27CAqLjpC/s8n3OfbEfyr6d6jP5gu/eJOeOcqWbIGNDi&#10;9++99F8+o/Nc4wbdPKOkG+BKGJ99QvbwRFU9ExbhDefjvOUKPSF7xIx1h62mcmosnklSaqhnd2cc&#10;eKZzYYmO/9qYOOGV5CtlYtUZp6gXKPgYkDMQL/ucMvBp1nEdOIkI47NPgxC8tkoMaxGkT5tH9B3s&#10;v3I/ib1iMsSbnMM+TxxEjvQJG7ZpQxgU6eSgxmFFg3ovPjPuDe3UYQ00co/TT/mvn2bKOTa58CqM&#10;5sf8Nx/nYepJjKkoah6Cd+F9z8dRt/w4uJ9N3OyP/4JLRuCbJSMDb3u8z9tDwlVho4sxxUtFKaCh&#10;uIAqRiBIcM9HBZVW6HZhTRzM6h3to6SG1D/5Se6B+HENVDcsJRmCPmymZcl6X54UGE/Lfdh0SKQ5&#10;KdDyaRISHJIFuJoKXD5BYaGYMspgWBl3pwOuWoIV78fmnqBaOMC4+LDqO3QNiFAuLD1bmecL5oOn&#10;ikKK+Sqz3T4Ma/J8ZFb22YJtJFIY7+L+Dx38brZCnXhn8Lf0+LIy46gJGx/GEtk8I7Bo1x5ieK/Q&#10;BJid8yIn0mq2+eAnSE8+OTTiyeveUk2H7Y1ByS716e5E1H8lSem6aR9dTsymaLLx9iQQkRe3b92q&#10;3lxqmuX4vFzk33Jgx4gfflp8voTy8sMP57AsZKEtxHIJAmZ251231Ga354pL67doiSoLuKKQrjnG&#10;tFlnixBzjSI0DgLRar3slsCGcyY5Ij1nEqwQsKLYPfIXN3Qjt6ZjvAUl49kWuuHU7caM5GabL0GV&#10;+ZIf898gAsQWiOdgyNTSmTE4P3aiHAQU/nRnUlBhtvFQOCBehRg2hYrIHlzXcm3Fs4fEv7FS9NYf&#10;vnKSgAw20PdpkdzlXD7dkZGsiS37Oi+BQo0hUU5YV7zZA+R8qJt8VLiHPrNxq0EQNkpacq0rMhEy&#10;ys5ltOa/oO3t0wrYxqc5PFu6Gm8P/UPHAmQX7nnLyb57/VcSAI4lIzpBCjCprWcoNPHvnBok5zZn&#10;1TPNJYH9fYIae9XdJ9aVozFkuqUtv+zO1+cRYBYlfs5/6/uAq1IgS+cOy+Db99HHPQsVjLL3xd89&#10;rhzH1RmYAhxlfRvLZDgmxm5yMnDnKf+WZvyzJiZkTbCcO2pBJlPMPilNhNhkwp/QoWAegxwGne7N&#10;QLKSmDAk3/VMlorZM54xoekXRkksb9Q6yJ7/3PQFgPCEgGpgpFacOdp5tQGDOewFy1LyXet5aR7V&#10;x5q8EgRfGxAnBAb+gZd+6HmOel6YNTdyudBNsfPu5qdn/BFJBpQpmbTb++q/ko7xYGoJY9Scrq4Z&#10;sNqor/40vKu7j2lG2/fbAAle+L14F+L1eqmXbTkXMlBUr0PmeJuTkfsMz8g494O2fbpqtgB5crwq&#10;kRo7vJzaD2s0CnOMNdJlbxvEBMZoNDsuhoGhbGSDR5lVjbeFJD1T5D5SQbzSikHdBysmWlxG+ny+&#10;LgFVZdiHHfN4XqnXHhVXZez8aH8etlwrp+rqP/DHvj/y5m3j/7DS8+wrFtojzxvJwCU2rtOoEeI6&#10;y/0PPa+E7mv65glcjwm2WFeRtxMIYb7puR1uet7Owcp1YDvdUNm4Dj17H/ss+y+fBsy99PIJwaeQ&#10;fyNclKzSCGQCbKuN9wsqSH5H8qB3uPfVf7nn9V3gfD1ygpa4fFoawd7zsMiSZ71cbR1g840Dv1ub&#10;wVSFO2uSwbokKC1hrD64znnOuvzS64VPsQct2MhlM5CeO5NZ3xYm+P+7z8K7bvu89Kz5dcuEgY0i&#10;A8n9xn0rwYn6LPsv7/MiEymkuYGc+PQUuLh/dUFFI8DlZIC/FHr/Rc9TJpLsjaG5fRq/U5IBWVrC&#10;WbaeF7FHxIMCUi96XrgQtwVtWO8muHCd/n5I1ClMBB97p7OxhindANhtcR10tuEJGhtJoGuLYKFM&#10;olilnAJpKDPkfrUXRVSFeHvkjE8zqfo0ALvx6TpVlCBxzSQC0oAnX+wzNTeUPjImxTZnIdj5acGH&#10;c0n+gQBDKVua0SLyTOIUke/8es6EYyCc7FnAuuZBGplOCUZRZp4UtJXCxgXW7lmVWV9wTzKHCvKh&#10;PMyNPWJCOmSx3I0959yaWb9XcxZKOeb8r2oe92PDMQLWkM1Atjb5TCTYKdJEk4kpvJkzQQ/r5sjI&#10;XQCvdjNaOEnBfbVpd1rH8EO96Vm11nOfCTvufBuermStQYCoabvKwjmjjHs2q16j9abOL/uv5J5C&#10;olpzPH2aQk9wj+j5MDBM9owYCoqFu+IFbf+02hizJoPDZixeivf7PKIyMSluttw3UtgtbwYZFDvp&#10;YwnZ4qVK7fQ19fXtv7za8G3LZ+yNLacFmNGI+Y+Byb24aUOq4Wk7CvdwXpL00Aw2rRrskkyq+Ch4&#10;pBAGn7V8ngcM7Ofhq/bC+LvnmeE7sBEHYEDhjsaKFO5NbzYyWBdb9Wb8N+6TmYX35jGzc8+YRj61&#10;Y9G2npFJ1jBPS05qqyXS691Ed7B7Hz0NgE+flDbbc4bx9xQeGpdxAzV4EdWEUJblRC7swo4Kn1lV&#10;jwq5uOW7MwzKwaTOHVZtsxf8AokvQF5QE1K4V39i60ABeCOJUG2+RWIATDrehuMxjHt+AVuHC+a7&#10;AND3SVE9xmEN1RPuZRoQGf/6Vm3FPIRZuJbCFGj/17TNlDaIDJ9mzrkklPUEYd7IgAIRzldhU3jf&#10;56lTc/+V/EKVc8yKuGo7C+SUmEXpdEk7aJyqhv1UUUfDN3tTeIVSC+c5+1y7TyRCLSQ7XEmsfu48&#10;UmoE5hrhjMfA3IZCyqHrPBKb2lJ14YkooRki4KBkVu3d+Yc/O+dWOeJb4TCsOKJwsTtK8cGf3XeH&#10;WmLJeXQe0xP46Nlz9xrpNIdng7fAJnhP/Zz/5vO666CwUIQbHzz4uKaK06W0wDf111b67U9SjSqc&#10;QznELRak6IZ8ZTqpMIhRJu5E8ftICc7lPZBsA9Fqa25+zn89s9YLKtPY90W6nGe2Dh05GEUCiq77&#10;xAl9d2JqqwnffBMn4NI0X3qKPkzP40zMnhEl6XNWzheVaBu1EDpwuT3WlJsmBzE9qOU8Z0IaJkRQ&#10;/yDi+6ehTGJMsV3sVtwKNAcG73AADj8mCUx6+9Hzvjtgawu9h3b6UwQBfxb8KwcBaL9sFX/Xf3P3&#10;iQ9hhOTzCPgqZuTn/LeeZw1CUwXnwtE0R/Jzx5XDLyTaj6WBjYR+W0vDrByJHTeZb/oa/Fl203hb&#10;ycBvOD/RVFUOiXcJ6G6OMRJjAOxkM3GUzZX4iyBwqu1oekBTfTb6LD33XCOiqciT/Cgh65jOcqL2&#10;51n3NHyZHgFW06Sf6725Fx3z3Ak8fikPa03JSlfOxJj4KOjZuaZwq+6TGmEkrN1Qo7IeMvoJmcGX&#10;nQPhkfqvx0iqeJYS0/P/EQsLmvdz/uvn26g4qFfUhe2uYmM5VQWo27lUwc9UnzlKz4Vqq69czONK&#10;nPeA5Lz0K/Bp8oQ6L8LRYJij6BDoYh+Y1Lg8q/D6LLv34AjnnqGYBCQRAiFbqMEKYW3YDMmLkDIU&#10;7+k9o9Zm3BwhBMt33KD3te8O6KKsyc9uKhMvV8rP+a93EyXW0o/nZzaSn+u95VsqZWQMq1SxTTOm&#10;GINVOSAQFOHpm024xpVEaYaCPMbel0fgPv8FthTwLt7yRn0+sUzMt9cLpAGyfVuJ3pt7+VtJKkmn&#10;qvLZAQl4v3wjs/xNqCVtz/6gjIklAUIs093vqAWMaWlYAE5TOyteQQykNCwsTerU957B3ZjTUJX3&#10;TVEUgWNQgWPOcJktY49mBpZqI2nNiUGbAwN+lcggsp4RuNZl+vr23YRp02dyRoz7dOd93E2eByea&#10;0BNUyZm76+/6r/dRJFrfp8araczP9dH5LfY7jQxVQs9VnFNdFwo+u0UySRrFZMx1/LwSH3pWblS+&#10;CyNibeDC7pnp82lPB/dCd8sC/pFun2+jMRVP7n31XzFnBCEmhd/lsoGuq6mWJN/LT0P7AaeYA1N9&#10;bTfLC+7sud5X/+WeySZIpwEp8STFN87MWuNFqU9jYG9LQoSj4FDKlT57xbzf7hPjOasjUTULE+m7&#10;tFMQ2OUyeV4I6QsuAn0SakipIW9Sj4jLW+C8jEByNecrhIBN780GP/5Bl9pmRnViOT+GhKVzJMo2&#10;0v35CX0cmXehdS0n8Lhn+PSNxuEtrhvZho6M9J5xFrYiBDKfDHnnbUL91h16X/1X7hz4ZmcV/EmF&#10;BDhgOyEC2lvpJfeDVduaVc4sVgdP7ieUwbFnJDelQvwuGdh9zguwFXcT+Ol9YNSEc894jd8AAqkP&#10;7hxjubmwlfqkYAoJsFHPQp+vTIPIpF2sNDPM8faVNOLOeUadXOFv9Pnw8Nexp+yeHXrHzdBNSLVi&#10;rIm5b1/f/iv3GW20yh7MnZo942gzo/wbba2rc3BG3s6zg0P/k5d+OwuKQ9QeKSXJ4/Vz/usxCuWa&#10;2iyQEJUO7jrzeWb4D6zkUuUnMZpzZui9NsAIGKi0VdtN3XaRPIWYoKpQRZ+9r/4rx8tdd4p8Dt4g&#10;phv+huqZKhqKm0YzPG471NIoLQIGtNQ8sPe1rRFGG1zIH5X9sq3R/jyIh7lzGsX2fO/NOyHb20PX&#10;ojWFDD88VbMe5FATBwSt+iG5LmJn92tKMOivYjhFA/PTMDgr1ic6xUMJ94uei4wvzyY8GJ9BjtrU&#10;N3vGjLGuMI/A0qwkJr/tFbvseT18hzlDWza10H23WzHIUpOV4zkjHN6sNo5/22EUyuQiMO3UnJSK&#10;sHqfD8JBSQ1ebXzLdb47TfVfprB5cduRveNqqUONy7vrhJQVZmDVMwN/IfFUyqaW8yRYVpH2XBLJ&#10;DvcsefiCX+DGdxVVHGamkbna2MxF27hzOwyYkUCfpjCJ2nPP2/nH/Y9JkNSBaw7drvPU/fn1/EmF&#10;HRTxk/6ClwpPdfYitrgJ65mhRLYNPGgMvSaOIJs8ivylD5rZkY4wWfECZM+s7ya48I64pCg9I9e2&#10;nllyW5bjphrPtvfVf5n7A12p/SAtLooEz0mx1VkhTj0/momaJ1JAUAiS0Y48ctsdAkcOFPEW//3E&#10;/dF6Zy9Qgs+Jv3ucGQgV6RbBCfl3UFrNDPdaWRDAUeA+jWksGYRSnsDCH2d27pm4sZ2SStXvYUcK&#10;3VVJCj6NjOrsCn+johM5bg/sjgerblYpQIdJYaEXqzs0o2QU96/mu56Xa0yYFApIJ1EYAdZSTEo5&#10;MD02iBOBuFzOmTFg4tyvNpag8VD0rNtI20YuybI0M4xtYLAg+3pn8+WcZwbv8dMIQW8G2huWWx8Y&#10;ZGCv52x+9Gwaz/NKloTv3VKflLDPlfJz/uvnuaTSPisVCMIb0znnkYJJbQRHldslZbQv2sgqT0Yp&#10;PHi4H+toERkv3/TckcfMzj0f310+zQVWySgnofzQfNszITFPikoxoQcsn8bJklrEZAhLM0Gt1F/m&#10;ob7sGeo3DZILjFLQCIX7aBEJO0OYPSO+MytX4TK0rNzhvr79V1IHWe/CDyavkXG19Uxs0QLxyUKJ&#10;5M1qBRQaeGOx/wVWxZEFcIj57pwUFnuJtGczTk5XBGDOHPoX2iLS0/g0jgPHstM2MPwqZHdqnkUp&#10;lrcf+7yfQmIU6AO5zst4/Zz/5r6o2lExat2wbH7o5467uQoW4vsqWL3qwehNvgANWS7p2JvRoi21&#10;2FbuXLqnI1io/A8xv6dqpNvnisyeitVagQixrOuIgkf1WfZfuVKE9Mr5KZG+CRbwrSo3HQM7NOsK&#10;Bsvaav5pN1GZAM74o+zVDzxY3N2xujFG+1q+7yZO6tLRa1XqhCwVBQA2Q8bdI6AyT9UnTCE4+GNm&#10;xzVd6uOc1E1qkSs/Idb0N6pR9yxh2irzOJuR5dbuel/9l+l+XhLG6TLd15wFdq5JybToc16q1nw7&#10;m8eeVy3idOwXNeHUvIh6RGwO7G61l0o2jNrvzjljyszVfrIraKuEQ3Gzu56R8ga1iouivzeGQO3D&#10;6cc7NGOIFL+o5suecSGWf+Q5Z+Al89NPMiBcOuUl6Lk3FLbqJgceKW9LOcNQRTY/25BaJn25QX2S&#10;O031X0nbq44LUkyxpMadVxYKtW3mCoLal1XgaWDJXvBI1npKed1o3nsG02YkOREHfAFdbHDDixOE&#10;iMTgmXlxnpEoKmAweAFh6r0QAlHvMpTwRitxZl0SUFqqnR5vo+3+ejFnAnzG3OKOQDj1OeP4KygQ&#10;BaGU2dd6XvL0dS9DWDN3tN2CYuiRm04F/KXYOrnoyuxtPXOSzOIoYiPbhOarnlXN3OXvFNXObD9z&#10;EkBeSJRcTumUPWAg7B1LFqsN7uhVfobKlhDnHztFqDpxjrNnAZPcDAWFMT2bV0gAbrIXeiQ7qwzS&#10;7Jnxd/MO6M4fxcNI95fXdVltyhSDD8q3Yb6ZxXO32kTqVBN2zBl/ri6Xbp+mnL7nrKLeXVYR6QFa&#10;kksCWoDQ2P0+A5tDJc6e/+KSt94zuC4noeN7oOc+ZzBowg/EuMG0BRnczRmycpYrM+Bu2zHq2kji&#10;p863olTdASYGBiJ7ZvXSv3bZMzhcO67lOI1I2exZqJHcDLZCAMN1Myi5WXxIGSuhsjx6tj4WHFtY&#10;LogiVoq4kuprxln0c/47nwfi4efpxWfXz/mvnweWYXQEofUM6jAqP3eSI+DYtHbZCx6unbA4igmJ&#10;54v4Bxrj0+arzs3Yfejkja6N5Q3Swu9iaQY/nnsAvzLCmIz9NFpmMwP3DjIy3cIQq9ln2X95pfAY&#10;misyjM02B3PIkuTA8ITKV9p2H9SgAz2gnCVHr3sWbNuGKLeA6Qaq9dNE88taZHl+B1yz5vwLlpqI&#10;eU4iEe83PQM28kZSTkiIxNYzYq3YNZll2yn/g5ie8SZ4h6XUXM8Zf5rrXvEP0GX9lA9mnwSIKZCF&#10;2WrOyBGOflAYGAohI+97RuLbssI+VYXHdc7kohUQhiRIVeVbmuE4NLvn/0Do3PcMSgZEguWIbnRp&#10;qw0Qhk8nhSm2tWlnACOFJh6nCurMu+4e/OVE20S9hCzMd2Ezm99JpeEmGIo4fVsS+Ddv57ghiMxP&#10;vOxZnju/q5vB2j5D2iBRPLAn+Ed6uf1lhP7EX2/3mRgkpVS8nGxkZ1IRJMqeUaAyxd8URroj0e4c&#10;9wRV3M2ZW50BIsVqy84NXaM+jQ6kFR4bKRN6W23MpfLyyUfyAVd03OdmtdS71TNhGEjQPfvTs3n1&#10;8tXbd3NG45qwiIpMLZ8WS3XPj7iW6lRVs8yQF6dKaSbe5+n5mD0rG8kb+XRxgPWfUfRqvpwznGTG&#10;8h7uEXLO6loOFRvcOAmHymk9eEC8GXc9U1MGbuDlfMTyFMkzqyCHdw/10V3hLWfzZc9wpgp016hr&#10;tVVpcwYZ7RKazYI4+GS89BiBJZ6n6mnbCoNo0X9YbVVjs3SfzXdzhvuh7Xm1HweW/4Hb080P2oaV&#10;UOQsm8sx+ejZ+lhoIwghdF9/9G+ugN/Rw/vzcrbW8zbt6cXP+a+/r7Jd9jLgTCt7yM/5r58Hv2Xl&#10;dyJ4lu8f+RGqjAv+EcdXkKcJU7HdIocCxRW1QEnUaMqVKwzYY+XOPcsU9ao/sQtAJspmewLbiExN&#10;15EwXPfsCGiTbgAI5g4D6JY5Ci1uGbfqx7oe9ErSsVthxvfSDgFfqhi+6i21HBY3OZGOUVM8lChp&#10;lUYh1hduXJwriJQYMXr5lktPHFQaeGgsiHK49KJK/QaOY21IIjFs26vdxaYoJoTRtVWyga3KzIlu&#10;Yel9tio45+MIf1IY/FalUMazg60qntzd4XiZ2LLs9oEm/o2O6/DESw8XwAQ20B9WAYi2jKi/WXET&#10;FwC71/RVPJe+JRD48LvZwtYsYyby2IdTmcxzkeFwfW85BTXk2qC7vWV3fESe0GW8PnJFJEntSh3y&#10;tkSqYEHhA7rqFipxtjTHYfD7hVaJyoI0NivCHb6psXK3WU99iysmpUM2SHKMnSfg/sFQKJYxZFwb&#10;GATuUwQ0SFj4W3KGTaCdelJ4ucL34B1WVqivvsIdzJI0ysI/BLnV2zCV+4OEjY4V4Uk9uTN5STMG&#10;U47oGhie1j9M8gOLd57zLsFQy+2TAnnzI75LdzMXImhFSPq7R7kjx1BpsrLi2mFFrPNRs/inQEQk&#10;V0bChOBeETD1HGCE6fk6wC5fNVtS3/UsLx0WZVBwYZ5ru/BKTFXm0Ax5FyKoYMeXPetztZwsdhNs&#10;nElYXjVruVfOqWb5pnLcbr7sWYZb6U9jguuxHAp6NfvTtSSMVH6a/1fPKsBS2ijxjs55AUrjA6s5&#10;P5uJwFc0Wstz7y2iGgVxwBr149Oo3yqD/4kMQBVxo6ub31EYkTpXSDrpkdwnCVJ//3St9rjk4//d&#10;c90lQc+PjcRbV/gr1OJcztlzaybWea9IEjDDeW258MTMqwLz5CSPgYFfVRZWbsa71W7RdZ3OfqqQ&#10;k6h9+WkaQ4OqOSsfYfJZCP3MnY/cU5UqHdA45NigQakeU0yqDILZMxjVGtjLfBMCKXhW/Wm5BRur&#10;kMnouNZ0B82eQbCWk0Em8It9RohWgttBzAo3ao2H8MQupMHnofXkuPEovNCiEXALrgVUZ3csEy3g&#10;4yYhyLHHOwgAoBX60DGu8GbecU/KMqoqUmzkw1xhKL8EFIhmjJkNZCQQTXHPct09eracTgsWyFDh&#10;VtGh8wYW3vJz/uvniSdaRxEoJNx0y/NHCpa54VM7jakilOZWBMK6HS3Ku+Fs8MQ51C+4M5tBqWW/&#10;+3RoKonW6poEdj/UFI0sa2wakI81Pc+ZozhVVFPCnDNgYy+JWMtORzCnqTubCi97pspMgQcf1jYl&#10;APm0SfR5dsCxV+7odALc9Sy/WWELUXB6/ALf/QKNOjTr0jFvxlt+wU17trlPrGjePLMk3dVmSIaV&#10;7lws9HLOcpp71Fi73RDlGiREZTVLMDQWSkTeFZ5J2RMrv7dUlNZTSg1GXvjEa1Ik7/paMD79EFhN&#10;SFfz3ZyXu6SOn2YidWDr03Ngq95SzZc9E5OxhX3wnZH9PzOOnopJA/RW813P2hyb4NMKqUlRF32m&#10;VpTCPpuxQssfX+r+Xc8q5Th1W3neGglxmieLe/as4Ggd97c9o3lMu+3ZsxRtM2YpW522iZMudoib&#10;L+csY6COzYO2CYxQdC/Z+jOvWFytzmSZypc9S7SaPT7PM1gf4pvu2Qe29pmo9dR5PtP2JlV5C2+z&#10;P0p0z14DP+e/KYW5VLCColMjZH5+7iiRcAxpi0KBEDn3fA1QFxXEHfxia9ZsPHGR2Wi+XNN1u+rd&#10;WjQqfM0lLxKt5mGkV8/a2iOP9Nztm4dySyKgAT4qjezPo2WUQC4F/qc1pU4Ytee8pg/2DuSDcJib&#10;rfbPmUGbFRN9SaeKyJc6WNJyfpo1NSRmivFqlrdunhDO6QvdfDg2fOzLuzY/zWbW0X2qHyQQLMUI&#10;7Nm7oyMgffSXy1mVCmbPhJWLyT51KkoR4jf029bILntGHy/qx+3Z/Qu4kwsLJxuzZxEKTW6OMq4I&#10;upfxy8XsuFL5cOOwVK8sxZhCjYLGL+4WuXq9D8iPrC9/NV1Cc1wVEytFXvIeLKCeiPmIylv02XJN&#10;ChZSvktMtSyEzpP6rziz+FHIvvCrj1AC+mTNp+Cw3nyQHJw+v8ts740ElUb13lIqKGtF14cFZ/WH&#10;H1gNVhWrKbt9hwKhNrmK0g12PAEk7pZkXyIibsW12/aWDORiO4JYRevV3mLdTnAJZyhQBdUtjpsK&#10;e0Hn3fvNHQ6+pULXg7BYR0582lusxnKMK4utex0BEVZIVFDvTlKqU2zWDC5B8M1bd/751ZotdGKd&#10;bn54thIryZ0XhuSFz4YbmahtFbt3mA8hMx+vw1oQqTNdvF1kTAjbnEieDSwFRalSThBcYaVqtsQ9&#10;LE/ALiZd3JEUi2Mjexabqg9TQr2OFz6yHvDkAFHF0oPCw3TPHCmRRElZv0r8o+nFTKfsstMic25r&#10;g1APXpAUEQXzISqqZVmSmi1yxXL3ifVup0D+tHux+w9RS1v1IKVUg2Bh9v/Ak63lH1o58XWAsHsi&#10;HHq1txj0BdSWk73vHi4rXy6poqtCD6yDgs6rW05ExAfvuqUqoy0PEvg2kCUCpiBbeFGU87p0qxIB&#10;9lEBd1DlmVt2IXCcDxAXHwgjtX4YIKlplYKXoGdaK5dtmGPLwxIbdDVblXm1ZjJfNUkRcXYt46WW&#10;5mwVrDxOAcavKqfczxYlMg+Q0FHdsMT569rOdIujt8WJAGdVsUF5lV+ETHBXkxGQIyaeiG70aZER&#10;8xG7rdkKOJk8TAbLC0oW2rN2DynfndmkK3CVYQ6KSGuHqPwtAKy7RWi8cOuS4VL6kO5q7NE4Mucq&#10;GCdduYcNCPULRj449kvMuDQ+s3OGDmWsiwzsovznsko65Iar2QoNQs27tOuvKFl3YxlRRqVU5aYu&#10;e8tk6CvnA6PsLmxd62vBRyAd0Xyk5G63/QUC2AnzVBfUuIP8/Zj/hoqJMK4qvMJhFUvyYyfdRVze&#10;0pzIIvu5Tgq1s0BgRODBw7RWVtrSgmsMp2nfO+q/cqxIc+ti4CG22wl1laPXElG/VUXUlZ62S//A&#10;cn9xTohg/LbCi9Nqg0VzH3BF2FiJreJlGxRnLOjqQTle7Jwn2T8+XODv8Jd+30ISDRxw/UN64/74&#10;cS11d02EbUCrI7ZaCrYkTMZ/6Z9ht8OiuwozIo6jBslzpstTt7pgMcO7wM3BE7ZuddVihiNJswCr&#10;0DwucDqlgunwS5vEd57L0jvqa8lVdq6I3F/yY/3l2ACsH5c04kYIDIs+fQpNJMtF4ukGkJW+Ff9N&#10;Zo4s4WydR3nsFoGZ3I0sEhanHRzEv+tSkY4B++3dQpip++EHISj8otuRchvrOq7r6B9GLqRMBJYC&#10;vL6vBWSUGg2hDOTJGPKDvo+z5QingFGJAVxx6zKK7DIjQBW5+NVbCUuGoJZbNIGMV91C7XV1hEqJ&#10;d4MO+LBx4HQrIObaLdk9c7Y15KtuMeTtEVGqnyoFLHKA1EHjQZFNpLn2blXuNEQxmwHnfbG34pj1&#10;qqKOrVvcQ15k3F9bqRyWycVTvpGUD1IeHZTprI8FhaI77lVetscRJVnVCW2EiMB3afUnpMgdNIMF&#10;wHb+j7Kz2Y0jueH4qxi+LxAbWcsx1r7sIrnksECeYCIrloGxJcwIMfL2+f2LZBVZ3bKqfRm3+qOK&#10;LBa/ycLQFzgsQHw1fn0ynL1HS4T2OEhlT/30cWprpLbZ44impdNuYAHRnI8lpvakcDSA6gd+ULgD&#10;s8j4h8SiGlVHLbAPfX51v1SgOFcd74jNkjm+ewkoEjG84aqoiAYYEw7qWIY4HSXi1gbh0XZ0XaJW&#10;nZrsPb/lc8Q3VoCCe8a+JhWBdJ8VoFCE3P2qA0/R1aZZTjjg8TeWGcDjSOdG1okOdoHKL6FKVEUa&#10;nj4+SWCrKmqSlu4qwI8qxWwXqP1h20GDjaqwEPCnVWzRj9kUaXr+gLnpLgmQTpFqt2uWwRLDwYwQ&#10;o2jDkonjBw6cPvgCEwXzTBUkLn7zwo4U0fEkQXqEwUFim1X46lV8mDw/F9LEnd9XRZqAQocW/E8m&#10;lHwhYMemjJJ2QIaV1cNJPK8tqx1oRNZUZzUkGikqh9cW/7nXR6RXO5LVhz3WthPNuMsCOaaOkhQn&#10;ByIQjaS2lIxtxorZXRS7apUjST0rhk1O793YaHUx65UtLWdLhupGwj4VvZmOiVe5x4uDaNDD602M&#10;poAUnByQX+gxbrRxsAX9b8tnUdJCHyTpcEo0oJuf211kJILpdRJ+D2w+W6TTVJvBBg5Kwps1Zang&#10;HgafDfEYQZ48s7RbdT6rL+h4MyiF0yqDjHZugs+Y7cExG1Z8tsBcWICaqcVn2alGJn1CPB2zPXb+&#10;NwpXqIuIWjwmmYZ0wG2gj8fqhPJNdvsBBpzepGWdUsaTLEsT4liWqfsGyp7nGYojuqN2bT0HbjHh&#10;lZWSxuQPsT+p6p/ctPCJ2NqkkqjW3DScuiOrOKQrp5v8ZCvz8YbVJA2np1FtXIeSH9FYf3q6jmR7&#10;X5TlSwNOMAALPDQN9Q+qOr4eIJIoG/1H3XFfhkcby+kLFclPOkszrPCUp5XN5CPEU7vwjJ0q46M2&#10;40j7TQV2VSSn9cEMk722B8/umIOapAlOrtSxMTCz1N8vEQzqCOO0napOjc/QxN6YCIfgvNQc4KMs&#10;n9V5Lf5ZGDo8Jo2Jyys0D1ZDVbt7cAaOjUo4cjmUJMQh2bD+TjwVv/F0xBGp5CC8Nz+9B4/KyoMy&#10;+qyCLWHBvAl42MtVymPMeDhUprMy1Pfg2RsTpT5YvqzSapuhHYWjRAfjTmOmm8QHj4zJ0viKq/GB&#10;ef46nCyqI4HtrsKetG5w1XBOLPOP9A79GVj5ad12sTLGoW8stuMzk8DqpQFSuTmmT4jmSPmVDhjq&#10;QoljMYoxlVaC8wen2qt884b1DEOwQlavjErZeV2mwymquyAhjjgf5m6GE5ERkhkzDaPNsVpHqVc2&#10;prqv+QKPN2P1f36TXRuq37ExkQTBY/AJiNsnoso3YehTJ+30JgeQH5DM+bPCcyETaQCOBJIvpnrG&#10;9Cbs0PtFLElmGF0oGUSW+JfhTGPi1J7CxYrwhwxkj7wJOVNXsPI46TjWvRZ1in0cXDSeil9f97F6&#10;Y2MnuVdH8nfw1XZOATiFiWMD9pudAXVCSjc5UM1kwxoOx5u4JOejRgeatqIVThH0CXaJjazvifwm&#10;Ur4wvbQnhijpcI7dRATGTd01OMcOZnerA0TaExhPoRJJOzSPRR8TX5PvQ9zYeHOX4UwsRVWdVfnA&#10;X+dVHmqwNrXbwj8c0pfcLL6zO2alOPhvSEXOLqXxn78TT8Wv0RrCBhw0PYTSTJmgJkPjqT36lH3g&#10;9EmbXVUPJBwmif0XEgeqJz3JXXL3PDy5tG7InBCQasZlO7UvTWNRpkzRvmlyxCZagRk8o/XswZkp&#10;+y1LU+BMrANrlM5PGQlpk6JmucdkCc78JjlPU7xg8E+8dHMMI93setTamOnNjaKKChTm3VZVypxX&#10;3DCop2KzXjmPSzybrTbBOcYEsZ4L1Rd7zJY6TmoLnGLrKPVqO+bGgoMYPeJG2AK7sH02xsSLFa4Q&#10;zmz0VpJruB1wIg6nIv30WRzlSk1KGynf7Ob60pj5TfkvCt3mm/K2FDgT9akPWs/RrtisVxuZNd4M&#10;9KW9snNzSIFxcwlOZE1wZMyUKcKSmO5fNx6zxIfw06kzpXG9Clm9MjiTzbH1/CZTZuv4TZyW1KYj&#10;QURFOVxt2jp2kzlIRrsSihINJT8J/GLY0RWyemVwjh6lsoB0Ilf6rOJzrgIRf1AJWLoJZCGzVM5H&#10;dH8PtyFfbDQcmH42HpocSm7IuXgqfv1p1toDYLtP78GDpzHYGA49krzylMnvipMkMalJAC2bgrB5&#10;tNLAR8btdckvj1tId3iKK9KxLbCRo/SOXamc4jIpRS96QJSYfCClglevDEE0DY98HGW+TDko+Maj&#10;WoZhlTBZhk2u5hskoPmEl/Yj0f+wN5QEWD2BqPQRQsL/OydUD88u5/Hil9ulmT1QkVcRI1d+YPXA&#10;JFczh6XPuePwnUBvn9AGzkp5pGP6GbdQAdH8sDnjqfi1ZYCSw25HFR9pMfHUHjzJt8ZhWX5efRBM&#10;ctmhKCIH88IlL5aK4g/wtMRCyBqZegrLnHdlj9R11I48ZmJ4qByeU7LB4R6cSe2lGlPJF4mFJN5N&#10;ktrkOUs2eMs7WufdyRSkh61i92nMfBNTdNLnhg45YlxLcCbRh3x3qyHWM+lWJMnpoLw0oWQP0wRg&#10;hE8rNuuVb/+hrZDp7md2xJhEPcNDiERSMXYeE29MeCmY+YF9CFMJGbUNFmFzxVdxk5uWGPPBtAz/&#10;j1jE+mr+AmtzywV6mfoQ/aLMOzNrVDpQh0xzpUJ5WPAVl/UqGGuczYAJiGJa5UQLfkwu3QAzqV2w&#10;Dh25AtqXKEhao2MIfwpUURasaY02JpRp7tk+Js/Hm8esZDm+wtbdGMLs1vjs1mJNGiSlLOoCtgpn&#10;2inoG3Nay1AS4U9T/DO5CjCvnaSXcJsMftp5SHqlzYDJB7LNNMY6qEH+bI+ql11blaUxh01P8fx0&#10;Tu3Q9HDeiLzTdAaXxut8RCwPJRDFR97W9FEMKDidwQh7qi6YMZs3ig5a8G4DY0gz2yGapW88tdqj&#10;4tPWP56KX3+6xWI1PO3zdBpQfXhvC2ZoWlOQBA2ZMOTCtM+RTV6DViPgQjatH0OwgWVvQASbOy0J&#10;hE2q4Qj7kduIepdRO4T136AkS8ZcGnCoDRw7T6w/f5Qt5fokLXkmBQBbzgMpqoQ44A9XmaTxCTxH&#10;blAHDxkqFAIKusuTGfoeeV702vHVq0isC44XxdU1JRa+EE1KarlKk7p3IT5ZB3IOPZR1fF803coT&#10;TnoxDIY515tdG4c9KyfNiLGOUq9CKvR0IJquv7VzCgOBLWnH9EzMJvp8lDFltsZNQrAHxkTDc4OG&#10;goibmpxBGgjVI20j6BiBaUzSpr10BNeAHxC4RJhYgsqz0f7COernMXY4iUA7KCiuc89bArpuGtAU&#10;WectLuOWjECvrGIPbTJK+azBSef5Ka2DKLiqVzRbwj0KI66OiZMw0lgRuH4KesCJOkooyj4LzzIV&#10;qd9Eo8PB2MaE11qQbAm3SK0o94Grqc1S4ms6hcK3DZVKzkv6mLgkAk6yvg5Yp0oscJuMbnosXxlz&#10;ZC7jmccCLjf1J0cCvnDbZWtwQkOumdFkEuWvfBbMuu9abSSrNgOVx2HoJL95WsfamCP3m4wmvCRl&#10;TNita6C4ZaYSAzqqBb8i6H7kpJaUpA4xobGUMWXxmJRE+/Ts/r6eyqc33OJhOlII2sSMfxbXez10&#10;lOx6vNSNNGUSTNoMVoHrdCqdM8NyCbekv8LT7bMQkUUbAhSSnCPjQG00qvQg84vEbX8TZrzP+4LX&#10;G6dlgMi9VR9sKmlsT8dT8etP4/pwiUgPOj9pAKjiqT1ersC88ziO2/Ccgg4P1lSgSbMvqhRlXBCL&#10;wUMBwYHYGzl4eC78TfZy2RM0o1d9uViK0g2qTsiBU/TM8ptktexbFQGvY0XJ/4Z3+Qu7nyCeit/+&#10;NMkVPoICcRPGd3GIIeccqfGmwlfQNcKXTj8fr6kLBCs07pUWBPzx2fhodZR6ZfNUE3pXPEki0HH2&#10;iX+ykhGxIqfRD8roY0KlLrjQMTw6t0T7mDfSmNvS4L+3rO3+WQjJGR0y1ov4+k1lWDtW8Zp0rFbI&#10;6pXDOWreYN6TlZQr7aCVattDueFtxHGuFP1VecjW7V3ZbqjRKfRJRSXWYkMCHHo68kB+KHcGY6S5&#10;9N7gtlIc4g+Xsn2QVX2BPkuNJsXSAVV8cw+HBOQUMta64fWhsUWmFVIWtI/aTZam6k54xaOogxfJ&#10;b1/GIdxKLKF9FtFWVU9t6/C7YNtWuUe7vTitVPXFS9l2qgFxvoB4po7X5xlYiV+jKYVpwwp8r/a+&#10;09N7OIR+IIUGD/l87NqMQ04JwgDxm8BWNiMuVMwhu4mn33bqhiZ2x8RvH3VYiOVKh7RxxAz3z6LA&#10;tZqI2G9o2e9+9YgF3OEZHWnCCtWIERrHiY/s/JmskU87llDZ9Ss4RCArmCCaAOs6VivxrNbA224S&#10;/am6GaUaUdXSlAufWcVZhYaiPgi7jUUblS5s46H4NYLgPDHFijQxMiT6+bfxUB3HXkFpkES0d3QG&#10;e4aFm2R8Or9j75V4Eb4F5KwRBD6YtdoSliMqZmQYzlIpZhpzwxvoZjN8uhuq8dQ+POr9YQgDsJpT&#10;hNBFitnNG4AtsCJSI1ef2ubYeXWMeuWzJP58A90I67QDLRuKLQxPtBWJjwZtMxjWqr2XQhJ1iHrl&#10;A4I3iVgNSE1zUWbkAJR9vH8PGRBqOqhZoD46aqIC2xrjmQk1JRYgfn1eMMPecWHkTsRDu6DgulOi&#10;ZpuuI73jh8IntH7Dq0933CN9xVWvWMglVqSUSsVCNCDqfaV2tfkPzkEKTtnWJNHyovMpaHEJe+10&#10;T3dFwudeoHYgIsO5TQ3nw4b37+Pvp1Nmh3nyDctRmDlWN9qrEeY7NLZdWtgfkU5CzjA3FI3YZy80&#10;CNBwixeUlGbes5XGvA9KqkPUq05VmxcHGYyPspplO6fxnvFlnx+udyYaHk9P982rr//88/rkHv7r&#10;0z/uHr59+u304fpw/vr571/P53Zxe3/37e738+XVf0/nj69Pt7d335/evtat0/nx/mR/RkOxvBDo&#10;8hpvtA+Xj52/v/rRSJGFvz09fnz9n/PpqX3r+4MGNMlyuT79cbre25fb+wbrt69Pd5cQb3z8x+P1&#10;w/Xxz8un3/S/fz98/t+fl1eXp/PvD0wU5J++394/XD6+vn26tBXXUz+uj+3NLx++XB7/Ff//8UX/&#10;O/G30+P919s/Tk+nfN3e+HD39uH+4fz57vLp/wAAAP//AwBQSwMEFAAGAAgAAAAhAFES6iviAAAA&#10;DgEAAA8AAABkcnMvZG93bnJldi54bWxMj09rwkAQxe+FfodlCr3p5g9pNWYjIm1PUlALpbcxGZNg&#10;djdk1yR++46ndk5vmMeb38vWk27FQL1rrFEQzgMQZApbNqZS8HV8ny1AOI+mxNYaUnAjB+v88SHD&#10;tLSj2dNw8JXgEONSVFB736VSuqImjW5uOzJ8O9teo+e1r2TZ48jhupVRELxIjY3hDzV2tK2puByu&#10;WsHHiOMmDt+G3eW8vf0ck8/vXUhKPT9NmxUIT5P/M8Mdn9EhZ6aTvZrSiVbBLErimL2sXiNudbfw&#10;JCBOrJLFMgSZZ/J/jfwXAAD//wMAUEsBAi0AFAAGAAgAAAAhALaDOJL+AAAA4QEAABMAAAAAAAAA&#10;AAAAAAAAAAAAAFtDb250ZW50X1R5cGVzXS54bWxQSwECLQAUAAYACAAAACEAOP0h/9YAAACUAQAA&#10;CwAAAAAAAAAAAAAAAAAvAQAAX3JlbHMvLnJlbHNQSwECLQAUAAYACAAAACEARYL9mITMBgAx4CYA&#10;DgAAAAAAAAAAAAAAAAAuAgAAZHJzL2Uyb0RvYy54bWxQSwECLQAUAAYACAAAACEAURLqK+IAAAAO&#10;AQAADwAAAAAAAAAAAAAAAADezgYAZHJzL2Rvd25yZXYueG1sUEsFBgAAAAAEAAQA8wAAAO3PBgAA&#10;AA==&#10;">
              <v:group id="Группа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Группа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97147567">
    <w:abstractNumId w:val="10"/>
  </w:num>
  <w:num w:numId="2" w16cid:durableId="436024307">
    <w:abstractNumId w:val="11"/>
  </w:num>
  <w:num w:numId="3" w16cid:durableId="976299570">
    <w:abstractNumId w:val="9"/>
  </w:num>
  <w:num w:numId="4" w16cid:durableId="244002851">
    <w:abstractNumId w:val="13"/>
  </w:num>
  <w:num w:numId="5" w16cid:durableId="388918530">
    <w:abstractNumId w:val="12"/>
  </w:num>
  <w:num w:numId="6" w16cid:durableId="1592351581">
    <w:abstractNumId w:val="8"/>
  </w:num>
  <w:num w:numId="7" w16cid:durableId="1801338524">
    <w:abstractNumId w:val="3"/>
  </w:num>
  <w:num w:numId="8" w16cid:durableId="359282889">
    <w:abstractNumId w:val="2"/>
  </w:num>
  <w:num w:numId="9" w16cid:durableId="1155682700">
    <w:abstractNumId w:val="1"/>
  </w:num>
  <w:num w:numId="10" w16cid:durableId="1072580803">
    <w:abstractNumId w:val="0"/>
  </w:num>
  <w:num w:numId="11" w16cid:durableId="1667585697">
    <w:abstractNumId w:val="7"/>
  </w:num>
  <w:num w:numId="12" w16cid:durableId="1919972564">
    <w:abstractNumId w:val="6"/>
  </w:num>
  <w:num w:numId="13" w16cid:durableId="1616906507">
    <w:abstractNumId w:val="5"/>
  </w:num>
  <w:num w:numId="14" w16cid:durableId="309483104">
    <w:abstractNumId w:val="4"/>
  </w:num>
  <w:num w:numId="15" w16cid:durableId="13274428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14"/>
    <w:rsid w:val="00060042"/>
    <w:rsid w:val="0008685D"/>
    <w:rsid w:val="00090860"/>
    <w:rsid w:val="000B7A4B"/>
    <w:rsid w:val="00112FD7"/>
    <w:rsid w:val="00150ABD"/>
    <w:rsid w:val="0016680B"/>
    <w:rsid w:val="001946FC"/>
    <w:rsid w:val="001C7B1E"/>
    <w:rsid w:val="00222466"/>
    <w:rsid w:val="00247254"/>
    <w:rsid w:val="0024753C"/>
    <w:rsid w:val="00276026"/>
    <w:rsid w:val="002B4549"/>
    <w:rsid w:val="002F112B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D0E0F"/>
    <w:rsid w:val="004E158A"/>
    <w:rsid w:val="005167EF"/>
    <w:rsid w:val="00565C77"/>
    <w:rsid w:val="0056708E"/>
    <w:rsid w:val="00571618"/>
    <w:rsid w:val="005801E5"/>
    <w:rsid w:val="00590471"/>
    <w:rsid w:val="005A61AE"/>
    <w:rsid w:val="005D01FA"/>
    <w:rsid w:val="00653E17"/>
    <w:rsid w:val="00682B99"/>
    <w:rsid w:val="00693DBC"/>
    <w:rsid w:val="006A08E8"/>
    <w:rsid w:val="006A453D"/>
    <w:rsid w:val="006D79A8"/>
    <w:rsid w:val="0072353B"/>
    <w:rsid w:val="00755BF8"/>
    <w:rsid w:val="007575B6"/>
    <w:rsid w:val="00783C05"/>
    <w:rsid w:val="00794ECD"/>
    <w:rsid w:val="007B3C81"/>
    <w:rsid w:val="007D67CA"/>
    <w:rsid w:val="007E537B"/>
    <w:rsid w:val="007E668F"/>
    <w:rsid w:val="007F5B63"/>
    <w:rsid w:val="00803A0A"/>
    <w:rsid w:val="00836DE0"/>
    <w:rsid w:val="00846CB9"/>
    <w:rsid w:val="008566AA"/>
    <w:rsid w:val="008A1E6E"/>
    <w:rsid w:val="008A5014"/>
    <w:rsid w:val="008C024F"/>
    <w:rsid w:val="008C2CFC"/>
    <w:rsid w:val="00912DC8"/>
    <w:rsid w:val="009475DC"/>
    <w:rsid w:val="00966440"/>
    <w:rsid w:val="00967B93"/>
    <w:rsid w:val="009B6F7D"/>
    <w:rsid w:val="009D090F"/>
    <w:rsid w:val="00A31464"/>
    <w:rsid w:val="00A31B16"/>
    <w:rsid w:val="00A33613"/>
    <w:rsid w:val="00A47A8D"/>
    <w:rsid w:val="00AC6C7E"/>
    <w:rsid w:val="00AF0A00"/>
    <w:rsid w:val="00B22425"/>
    <w:rsid w:val="00B34700"/>
    <w:rsid w:val="00B4158A"/>
    <w:rsid w:val="00B6466C"/>
    <w:rsid w:val="00BB1B5D"/>
    <w:rsid w:val="00BC22C7"/>
    <w:rsid w:val="00BD195A"/>
    <w:rsid w:val="00BF3594"/>
    <w:rsid w:val="00C07240"/>
    <w:rsid w:val="00C14078"/>
    <w:rsid w:val="00C23959"/>
    <w:rsid w:val="00CE1E3D"/>
    <w:rsid w:val="00D053FA"/>
    <w:rsid w:val="00D36120"/>
    <w:rsid w:val="00D7146D"/>
    <w:rsid w:val="00DC3F0A"/>
    <w:rsid w:val="00E26AED"/>
    <w:rsid w:val="00E405F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EBF842"/>
  <w14:defaultImageDpi w14:val="96"/>
  <w15:docId w15:val="{F38D0827-6176-4BE4-BEE2-C42264C3D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оловок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11">
    <w:name w:val="Упомянуть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9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-13">
    <w:name w:val="Смарт-гиперссылка1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8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b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c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e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f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a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f0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mken%20Baiyrbek\AppData\Local\Microsoft\Office\16.0\DTS\ru-RU%7b9C6243D7-FCD0-48B6-AEDC-8C6B365EC3B8%7d\%7bE94EC6B3-FC74-4CA4-B8A9-C9C10B5D3A4E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C:\Users\Shamken Baiyrbek\AppData\Local\Microsoft\Office\16.0\DTS\ru-RU{9C6243D7-FCD0-48B6-AEDC-8C6B365EC3B8}\{E94EC6B3-FC74-4CA4-B8A9-C9C10B5D3A4E}tf78128832_win32.dotx</Template>
  <TotalTime>124</TotalTime>
  <Pages>3</Pages>
  <Words>260</Words>
  <Characters>1488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Shamken Baiyrbek</dc:creator>
  <cp:keywords/>
  <dc:description/>
  <cp:lastModifiedBy>zhazinurt99@outlook.com</cp:lastModifiedBy>
  <cp:revision>4</cp:revision>
  <dcterms:created xsi:type="dcterms:W3CDTF">2025-07-11T13:13:00Z</dcterms:created>
  <dcterms:modified xsi:type="dcterms:W3CDTF">2025-07-27T09:11:00Z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